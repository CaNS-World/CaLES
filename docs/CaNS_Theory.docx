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5C929853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678106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76898A93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678106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71641A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128EDE1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678106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71641A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7913BE49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678106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71641A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1D81171C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678106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71641A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3AD160D0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678106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71641A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0561F999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678107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71641A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19313B96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1641A">
        <w:t xml:space="preserve">Figure </w:t>
      </w:r>
      <w:r w:rsidR="0071641A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57F13622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641A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6367C274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678107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678107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678107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678107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678107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678107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678107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71641A">
        <w:t xml:space="preserve">Table </w:t>
      </w:r>
      <w:r w:rsidR="0071641A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71641A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00C8177B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1641A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678107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678107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71641A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38A6CE4F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71641A" w:rsidRPr="0071641A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678108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678108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678108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2FAD2CD3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71641A" w:rsidRPr="0071641A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678108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678108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0AF8DA8F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71641A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71641A" w:rsidRPr="0071641A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678108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608F6B2F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678108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71641A" w:rsidRPr="0071641A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678108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678108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678108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678109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678109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678109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678109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12834277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71641A">
        <w:t xml:space="preserve">Figure </w:t>
      </w:r>
      <w:r w:rsidR="0071641A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305ADA6B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641A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70D2E5E5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71641A">
        <w:t xml:space="preserve">Figure </w:t>
      </w:r>
      <w:r w:rsidR="0071641A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28A1A62E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641A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2ECA4A24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6781094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6781095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6781096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6781097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6781098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6781099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6781100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6781101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6781102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08BD6B56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678110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71641A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118649A4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678110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71641A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5620FCED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678110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0E0876D1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678110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71641A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01ADC243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1D95D928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678110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71641A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35817438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678110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71641A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45BE500B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6781109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532E374B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6781110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6781111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71641A" w:rsidRPr="0071641A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71641A">
        <w:instrText>(13)</w:instrText>
      </w:r>
      <w:r>
        <w:fldChar w:fldCharType="end"/>
      </w:r>
      <w:r w:rsidR="00667EAC">
        <w:fldChar w:fldCharType="end"/>
      </w:r>
      <w:r w:rsidR="00FD6682">
        <w:t>,</w:t>
      </w:r>
    </w:p>
    <w:p w14:paraId="1032F9D0" w14:textId="24ED8B15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6781112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71641A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F184A94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6781113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71641A" w:rsidRPr="0071641A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64DC6B92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678111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0C103600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71641A">
        <w:rPr>
          <w:lang w:eastAsia="zh-CN"/>
        </w:rPr>
        <w:instrText>(177)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71641A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26CD95A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678111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71641A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76D56A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3CC0BC40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678111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1B107CA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678111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71641A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07DF515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678111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71641A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4BB2DE42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678111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71641A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8BE66B8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065CAA2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22F90396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6781120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7EBDB038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6781121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EED8496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6781122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D9B024E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6781123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71641A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2FBCF700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6781124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42AFF7A4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6781125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4056E660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6781126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6781127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3C8961AA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B14E4EC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6781128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6781129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4BB536AA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6781130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3A23EFAC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6781131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71641A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499A6D05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6781132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1FA20069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6781133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46E3C349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6781134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24B3FDF7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6781135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6781136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1E71AC07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6781137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69A56B4B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6781138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52203B26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6781139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5E605597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6781140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067D5EFB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6781141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2CB1EE8B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6781142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6754C2CE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6781143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75B9CEC6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6781144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03B02890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6781145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71641A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05EC934C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6781146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14395697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6781147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45780D45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6781148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35A3C639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6781149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71641A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42688F01" w14:textId="5ED4EBCA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1" o:title=""/>
          </v:shape>
          <o:OLEObject Type="Embed" ProgID="Equation.DSMT4" ShapeID="_x0000_i1111" DrawAspect="Content" ObjectID="_1776781150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2B336A1B" w14:textId="1240F64C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112" type="#_x0000_t75" style="width:86.95pt;height:19.25pt" o:ole="">
            <v:imagedata r:id="rId183" o:title=""/>
          </v:shape>
          <o:OLEObject Type="Embed" ProgID="Equation.DSMT4" ShapeID="_x0000_i1112" DrawAspect="Content" ObjectID="_1776781151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395C31C8" w14:textId="3DA5487A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113" type="#_x0000_t75" style="width:66.3pt;height:17.8pt" o:ole="">
            <v:imagedata r:id="rId185" o:title=""/>
          </v:shape>
          <o:OLEObject Type="Embed" ProgID="Equation.DSMT4" ShapeID="_x0000_i1113" DrawAspect="Content" ObjectID="_1776781152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6781153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6781154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6781155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6781156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6781157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6781158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D333914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6781159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6781160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46530C51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6781161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5CF1865E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6781162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71641A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7A016048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6781163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3A78AB6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6781164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71641A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6781165" r:id="rId212"/>
        </w:object>
      </w:r>
      <w:r w:rsidR="002970CC">
        <w:t>,</w:t>
      </w:r>
    </w:p>
    <w:p w14:paraId="11448963" w14:textId="5A3DAD6F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6781166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71641A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52586025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6781167" r:id="rId216"/>
        </w:object>
      </w:r>
      <w:r w:rsidR="00924A9A">
        <w:t>,</w:t>
      </w:r>
    </w:p>
    <w:p w14:paraId="59F9A357" w14:textId="38013818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6781168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06ADCDB2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6781169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71641A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15BC97D2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6781170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71641A" w:rsidRPr="0071641A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1641A">
        <w:instrText>(59)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0A477EC5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6781171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6781172" r:id="rId225"/>
        </w:object>
      </w:r>
      <w:r w:rsidR="004F595D">
        <w:rPr>
          <w:lang w:eastAsia="zh-CN"/>
        </w:rPr>
        <w:t>,</w:t>
      </w:r>
    </w:p>
    <w:p w14:paraId="2E5D270F" w14:textId="1C843F59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6781173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71641A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6781174" r:id="rId228"/>
        </w:object>
      </w:r>
      <w:r w:rsidR="00BB35F6">
        <w:t>,</w:t>
      </w:r>
    </w:p>
    <w:p w14:paraId="6D11B75D" w14:textId="487B5D86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6781175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71641A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1A812C7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6781176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71641A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012DAD5D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71641A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1A363326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6781177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71641A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62ECA029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71641A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67468840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6781178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6781179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6781180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65FE933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71641A">
        <w:instrText>(56)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3125FFF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6781181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6781182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2E5AD8FB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6781183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6781184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765B27CF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6781185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6781186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59E05CAD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6781187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71641A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5DC64A48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6781188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71641A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7B67171B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6781189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1695D857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6781190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8B2F628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6781191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1C8CE584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71641A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1F5F0438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6781192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34BFD53C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6781193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2806B297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1641A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6781194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6781195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6781196" r:id="rId270"/>
        </w:object>
      </w:r>
      <w:r w:rsidR="007201DE">
        <w:t>,</w:t>
      </w:r>
    </w:p>
    <w:p w14:paraId="7FE213F4" w14:textId="7462A2F1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6781197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6781198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6781199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6781200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52C1D784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6781201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75B4804B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6781202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6781203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6781204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6781205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07035BE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71641A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BB976FC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6781206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71641A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2C2D80FB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1641A">
        <w:t xml:space="preserve">Table </w:t>
      </w:r>
      <w:r w:rsidR="0071641A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1641A">
        <w:t xml:space="preserve">Table </w:t>
      </w:r>
      <w:r w:rsidR="0071641A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7E408F01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1641A">
        <w:rPr>
          <w:lang w:eastAsia="zh-CN"/>
        </w:rPr>
        <w:t xml:space="preserve">Table </w:t>
      </w:r>
      <w:r w:rsidR="0071641A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71641A">
        <w:rPr>
          <w:lang w:eastAsia="zh-CN"/>
        </w:rPr>
        <w:t xml:space="preserve">Table </w:t>
      </w:r>
      <w:r w:rsidR="0071641A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E5918A7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1641A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67DD692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1641A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B057D4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B057D4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54DFC1B1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6781207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71641A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71C14A06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6EF941DE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6781208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A1BFE2E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6781209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5F416597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6781210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6DED3486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6781211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6B362EC4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6781212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FE4B628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6781213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68306A8F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6781214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6C5B791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6781215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0282CB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6781216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3CA11323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6781217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0B77451D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6781218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2D5CF072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6781219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6781220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6781221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81CA038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6781222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71641A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05A782E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6781223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543AAF4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6781224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0B5B30A9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6781225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3964FA5B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6781226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5839BA0D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6781227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7E5D4ACE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6781228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71641A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6781229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2426F759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6781230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71641A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4F7ECBD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6781231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753E8C67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6781232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20AF40B8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6781233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6059BEB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6781234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776D670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6781235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7C93E4A4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6781236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71641A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2B55AB15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6781237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6781238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6781239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7BAD9BC9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6781240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71641A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5BA8028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6781241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5DBE3A5F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6781242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71641A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158FD043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6781243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71641A">
          <w:rPr>
            <w:noProof/>
          </w:rPr>
          <w:instrText>110</w:instrText>
        </w:r>
      </w:fldSimple>
      <w:r w:rsidR="00F230A3">
        <w:instrText>)</w:instrText>
      </w:r>
      <w:r w:rsidR="00F230A3">
        <w:fldChar w:fldCharType="end"/>
      </w:r>
    </w:p>
    <w:p w14:paraId="32DFFBCA" w14:textId="6B8E0189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6781244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71641A">
          <w:rPr>
            <w:noProof/>
          </w:rPr>
          <w:instrText>111</w:instrText>
        </w:r>
      </w:fldSimple>
      <w:r w:rsidR="00F230A3">
        <w:instrText>)</w:instrText>
      </w:r>
      <w:r w:rsidR="00F230A3">
        <w:fldChar w:fldCharType="end"/>
      </w:r>
    </w:p>
    <w:p w14:paraId="55CB562A" w14:textId="46295F6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6781245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71641A">
          <w:rPr>
            <w:noProof/>
          </w:rPr>
          <w:instrText>112</w:instrText>
        </w:r>
      </w:fldSimple>
      <w:r w:rsidR="00F230A3">
        <w:instrText>)</w:instrText>
      </w:r>
      <w:r w:rsidR="00F230A3">
        <w:fldChar w:fldCharType="end"/>
      </w:r>
    </w:p>
    <w:p w14:paraId="2BA1B4C3" w14:textId="42C4B34F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6781246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6781247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71641A" w:rsidRPr="0071641A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6A45E639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6781248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2F940A65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6781249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2F0CCDD0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6781250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819202"/>
      <w:r>
        <w:instrText>(</w:instrText>
      </w:r>
      <w:fldSimple w:instr=" SEQ MTEqn \c \* Arabic \* MERGEFORMAT ">
        <w:r w:rsidR="0071641A">
          <w:rPr>
            <w:noProof/>
          </w:rPr>
          <w:instrText>115</w:instrText>
        </w:r>
      </w:fldSimple>
      <w:r>
        <w:instrText>)</w:instrText>
      </w:r>
      <w:bookmarkEnd w:id="43"/>
      <w:r>
        <w:fldChar w:fldCharType="end"/>
      </w:r>
    </w:p>
    <w:p w14:paraId="786F086D" w14:textId="40E3AAEB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6781251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366644"/>
      <w:r>
        <w:instrText>(</w:instrText>
      </w:r>
      <w:fldSimple w:instr=" SEQ MTEqn \c \* Arabic \* MERGEFORMAT ">
        <w:r w:rsidR="0071641A">
          <w:rPr>
            <w:noProof/>
          </w:rPr>
          <w:instrText>116</w:instrText>
        </w:r>
      </w:fldSimple>
      <w:r>
        <w:instrText>)</w:instrText>
      </w:r>
      <w:bookmarkEnd w:id="44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5FB2CB9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6781252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44FA56D4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6781253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4513D508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6781254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C8FFBA2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6781255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02ABBCD0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6781256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4EE96B0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6781257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7A5ABE52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6781258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6781259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6781260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6781261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71641A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23953C8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6781262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61C55432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6781263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451791AA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6781264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30AB316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6781265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6781266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6781267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0828D94D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6781268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165868"/>
      <w:r>
        <w:instrText>(</w:instrText>
      </w:r>
      <w:fldSimple w:instr=" SEQ MTEqn \c \* Arabic \* MERGEFORMAT ">
        <w:r w:rsidR="0071641A">
          <w:rPr>
            <w:noProof/>
          </w:rPr>
          <w:instrText>127</w:instrText>
        </w:r>
      </w:fldSimple>
      <w:r>
        <w:instrText>)</w:instrText>
      </w:r>
      <w:bookmarkEnd w:id="45"/>
      <w:r>
        <w:fldChar w:fldCharType="end"/>
      </w:r>
    </w:p>
    <w:p w14:paraId="636B8259" w14:textId="3463C04A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4CBC6ED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6781269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266737"/>
      <w:r>
        <w:instrText>(</w:instrText>
      </w:r>
      <w:fldSimple w:instr=" SEQ MTEqn \c \* Arabic \* MERGEFORMAT ">
        <w:r w:rsidR="0071641A">
          <w:rPr>
            <w:noProof/>
          </w:rPr>
          <w:instrText>128</w:instrText>
        </w:r>
      </w:fldSimple>
      <w:r>
        <w:instrText>)</w:instrText>
      </w:r>
      <w:bookmarkEnd w:id="46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ADE826E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6781270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2086A932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6781271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1A0DE7F2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6781272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0A76F531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1B8FCF0F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6781273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5E592C2E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6781274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4B5A2385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6781275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6781276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6781277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5F60CB96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432C7E">
        <w:rPr>
          <w:rFonts w:hint="eastAsia"/>
          <w:lang w:eastAsia="zh-CN"/>
        </w:rPr>
        <w:t>read as</w:t>
      </w:r>
    </w:p>
    <w:p w14:paraId="03102D24" w14:textId="5D06EAA0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6781278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6781279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998F490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6781280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4DA489D" w:rsidR="001E7365" w:rsidRDefault="001E7365" w:rsidP="001E736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>
        <w:rPr>
          <w:rFonts w:hint="eastAsia"/>
          <w:lang w:eastAsia="zh-CN"/>
        </w:rPr>
        <w:t xml:space="preserve">. 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provided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624A97C8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6781281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756A7B3B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6426" type="#_x0000_t75" style="width:84.1pt;height:37.05pt" o:ole="">
            <v:imagedata r:id="rId437" o:title=""/>
          </v:shape>
          <o:OLEObject Type="Embed" ProgID="Equation.DSMT4" ShapeID="_x0000_i16426" DrawAspect="Content" ObjectID="_1776781282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7D9CCA0B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6781283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335F6890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6781284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7938C0D3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7783" type="#_x0000_t75" style="width:37.8pt;height:21.4pt" o:ole="">
            <v:imagedata r:id="rId443" o:title=""/>
          </v:shape>
          <o:OLEObject Type="Embed" ProgID="Equation.DSMT4" ShapeID="_x0000_i7783" DrawAspect="Content" ObjectID="_1776781285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1641A">
        <w:rPr>
          <w:noProof/>
        </w:rPr>
        <w:instrText>141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2F04F115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6" type="#_x0000_t75" style="width:39.2pt;height:22.1pt" o:ole="">
            <v:imagedata r:id="rId445" o:title=""/>
          </v:shape>
          <o:OLEObject Type="Embed" ProgID="Equation.DSMT4" ShapeID="_x0000_i1246" DrawAspect="Content" ObjectID="_1776781286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818775"/>
      <w:r>
        <w:instrText>(</w:instrText>
      </w:r>
      <w:fldSimple w:instr=" SEQ MTEqn \c \* Arabic \* MERGEFORMAT ">
        <w:r w:rsidR="0071641A">
          <w:rPr>
            <w:noProof/>
          </w:rPr>
          <w:instrText>142</w:instrText>
        </w:r>
      </w:fldSimple>
      <w:r>
        <w:instrText>)</w:instrText>
      </w:r>
      <w:bookmarkEnd w:id="47"/>
      <w:r>
        <w:fldChar w:fldCharType="end"/>
      </w:r>
    </w:p>
    <w:p w14:paraId="165832FB" w14:textId="48C4F932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7" type="#_x0000_t75" style="width:32.1pt;height:17.8pt" o:ole="">
            <v:imagedata r:id="rId447" o:title=""/>
          </v:shape>
          <o:OLEObject Type="Embed" ProgID="Equation.DSMT4" ShapeID="_x0000_i1247" DrawAspect="Content" ObjectID="_1776781287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682656"/>
      <w:r>
        <w:instrText>(</w:instrText>
      </w:r>
      <w:fldSimple w:instr=" SEQ MTEqn \c \* Arabic \* MERGEFORMAT ">
        <w:r w:rsidR="0071641A">
          <w:rPr>
            <w:noProof/>
          </w:rPr>
          <w:instrText>143</w:instrText>
        </w:r>
      </w:fldSimple>
      <w:r>
        <w:instrText>)</w:instrText>
      </w:r>
      <w:bookmarkEnd w:id="48"/>
      <w:r>
        <w:fldChar w:fldCharType="end"/>
      </w:r>
    </w:p>
    <w:p w14:paraId="7D31CBA8" w14:textId="11FB2841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71641A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5E2375BD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8" type="#_x0000_t75" style="width:198.2pt;height:37.8pt" o:ole="">
            <v:imagedata r:id="rId449" o:title=""/>
          </v:shape>
          <o:OLEObject Type="Embed" ProgID="Equation.DSMT4" ShapeID="_x0000_i1248" DrawAspect="Content" ObjectID="_1776781288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400262"/>
      <w:r>
        <w:instrText>(</w:instrText>
      </w:r>
      <w:fldSimple w:instr=" SEQ MTEqn \c \* Arabic \* MERGEFORMAT ">
        <w:r w:rsidR="0071641A">
          <w:rPr>
            <w:noProof/>
          </w:rPr>
          <w:instrText>144</w:instrText>
        </w:r>
      </w:fldSimple>
      <w:r>
        <w:instrText>)</w:instrText>
      </w:r>
      <w:bookmarkEnd w:id="49"/>
      <w:r>
        <w:fldChar w:fldCharType="end"/>
      </w:r>
    </w:p>
    <w:p w14:paraId="62CDBB50" w14:textId="1D2026F9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49" type="#_x0000_t75" style="width:86.25pt;height:20.65pt" o:ole="">
            <v:imagedata r:id="rId451" o:title=""/>
          </v:shape>
          <o:OLEObject Type="Embed" ProgID="Equation.DSMT4" ShapeID="_x0000_i1249" DrawAspect="Content" ObjectID="_1776781289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06808942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17BA9DCB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0" type="#_x0000_t75" style="width:198.2pt;height:39.9pt" o:ole="">
            <v:imagedata r:id="rId453" o:title=""/>
          </v:shape>
          <o:OLEObject Type="Embed" ProgID="Equation.DSMT4" ShapeID="_x0000_i1250" DrawAspect="Content" ObjectID="_1776781290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260352"/>
      <w:r>
        <w:instrText>(</w:instrText>
      </w:r>
      <w:fldSimple w:instr=" SEQ MTEqn \c \* Arabic \* MERGEFORMAT ">
        <w:r w:rsidR="0071641A">
          <w:rPr>
            <w:noProof/>
          </w:rPr>
          <w:instrText>146</w:instrText>
        </w:r>
      </w:fldSimple>
      <w:r>
        <w:instrText>)</w:instrText>
      </w:r>
      <w:bookmarkEnd w:id="50"/>
      <w:r>
        <w:fldChar w:fldCharType="end"/>
      </w:r>
    </w:p>
    <w:p w14:paraId="721940EC" w14:textId="47D20D21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1" type="#_x0000_t75" style="width:181.05pt;height:22.8pt" o:ole="">
            <v:imagedata r:id="rId455" o:title=""/>
          </v:shape>
          <o:OLEObject Type="Embed" ProgID="Equation.DSMT4" ShapeID="_x0000_i1251" DrawAspect="Content" ObjectID="_1776781291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5660B6E7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2" type="#_x0000_t75" style="width:131.9pt;height:22.8pt" o:ole="">
            <v:imagedata r:id="rId457" o:title=""/>
          </v:shape>
          <o:OLEObject Type="Embed" ProgID="Equation.DSMT4" ShapeID="_x0000_i1252" DrawAspect="Content" ObjectID="_1776781292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722703"/>
      <w:r>
        <w:instrText>(</w:instrText>
      </w:r>
      <w:fldSimple w:instr=" SEQ MTEqn \c \* Arabic \* MERGEFORMAT ">
        <w:r w:rsidR="0071641A">
          <w:rPr>
            <w:noProof/>
          </w:rPr>
          <w:instrText>148</w:instrText>
        </w:r>
      </w:fldSimple>
      <w:r>
        <w:instrText>)</w:instrText>
      </w:r>
      <w:bookmarkEnd w:id="51"/>
      <w:r>
        <w:fldChar w:fldCharType="end"/>
      </w:r>
    </w:p>
    <w:p w14:paraId="1837192A" w14:textId="05C63156" w:rsidR="00554B2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3" type="#_x0000_t75" style="width:14.95pt;height:19.25pt" o:ole="">
            <v:imagedata r:id="rId459" o:title=""/>
          </v:shape>
          <o:OLEObject Type="Embed" ProgID="Equation.DSMT4" ShapeID="_x0000_i1253" DrawAspect="Content" ObjectID="_1776781293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4" type="#_x0000_t75" style="width:37.8pt;height:19.95pt" o:ole="">
            <v:imagedata r:id="rId461" o:title=""/>
          </v:shape>
          <o:OLEObject Type="Embed" ProgID="Equation.DSMT4" ShapeID="_x0000_i1254" DrawAspect="Content" ObjectID="_1776781294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>a filtering size, 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filtering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5B150A"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E92983">
        <w:rPr>
          <w:rFonts w:hint="eastAsia"/>
          <w:lang w:eastAsia="zh-CN"/>
        </w:rPr>
        <w:t>as an example,</w:t>
      </w:r>
    </w:p>
    <w:p w14:paraId="62DAF528" w14:textId="40F302AB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5" type="#_x0000_t75" style="width:123.35pt;height:30.65pt" o:ole="">
            <v:imagedata r:id="rId463" o:title=""/>
          </v:shape>
          <o:OLEObject Type="Embed" ProgID="Equation.DSMT4" ShapeID="_x0000_i1255" DrawAspect="Content" ObjectID="_1776781295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632260"/>
      <w:r>
        <w:instrText>(</w:instrText>
      </w:r>
      <w:fldSimple w:instr=" SEQ MTEqn \c \* Arabic \* MERGEFORMAT ">
        <w:r w:rsidR="0071641A">
          <w:rPr>
            <w:noProof/>
          </w:rPr>
          <w:instrText>149</w:instrText>
        </w:r>
      </w:fldSimple>
      <w:r>
        <w:instrText>)</w:instrText>
      </w:r>
      <w:bookmarkEnd w:id="52"/>
      <w:r>
        <w:fldChar w:fldCharType="end"/>
      </w:r>
    </w:p>
    <w:p w14:paraId="2C4AC948" w14:textId="360719E9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6" type="#_x0000_t75" style="width:86.25pt;height:20.65pt" o:ole="">
            <v:imagedata r:id="rId465" o:title=""/>
          </v:shape>
          <o:OLEObject Type="Embed" ProgID="Equation.DSMT4" ShapeID="_x0000_i1256" DrawAspect="Content" ObjectID="_1776781296" r:id="rId466"/>
        </w:object>
      </w:r>
      <w:r w:rsidR="00404E8B">
        <w:rPr>
          <w:rFonts w:hint="eastAsia"/>
          <w:lang w:eastAsia="zh-CN"/>
        </w:rPr>
        <w:t xml:space="preserve">), then </w:t>
      </w:r>
      <w:r w:rsidR="00626923">
        <w:rPr>
          <w:rFonts w:hint="eastAsia"/>
          <w:lang w:eastAsia="zh-CN"/>
        </w:rPr>
        <w:t>we have</w:t>
      </w:r>
    </w:p>
    <w:p w14:paraId="04DAB193" w14:textId="0F950A1F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7" type="#_x0000_t75" style="width:191.05pt;height:30.65pt" o:ole="">
            <v:imagedata r:id="rId467" o:title=""/>
          </v:shape>
          <o:OLEObject Type="Embed" ProgID="Equation.DSMT4" ShapeID="_x0000_i1257" DrawAspect="Content" ObjectID="_1776781297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680635"/>
      <w:r>
        <w:instrText>(</w:instrText>
      </w:r>
      <w:fldSimple w:instr=" SEQ MTEqn \c \* Arabic \* MERGEFORMAT ">
        <w:r w:rsidR="0071641A">
          <w:rPr>
            <w:noProof/>
          </w:rPr>
          <w:instrText>150</w:instrText>
        </w:r>
      </w:fldSimple>
      <w:r>
        <w:instrText>)</w:instrText>
      </w:r>
      <w:bookmarkEnd w:id="53"/>
      <w:r>
        <w:fldChar w:fldCharType="end"/>
      </w:r>
    </w:p>
    <w:p w14:paraId="19D4A6F5" w14:textId="42401CD0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71641A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744ABB24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8" type="#_x0000_t75" style="width:226.7pt;height:30.65pt" o:ole="">
            <v:imagedata r:id="rId469" o:title=""/>
          </v:shape>
          <o:OLEObject Type="Embed" ProgID="Equation.DSMT4" ShapeID="_x0000_i1258" DrawAspect="Content" ObjectID="_1776781298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534853"/>
      <w:r>
        <w:instrText>(</w:instrText>
      </w:r>
      <w:fldSimple w:instr=" SEQ MTEqn \c \* Arabic \* MERGEFORMAT ">
        <w:r w:rsidR="0071641A">
          <w:rPr>
            <w:noProof/>
          </w:rPr>
          <w:instrText>151</w:instrText>
        </w:r>
      </w:fldSimple>
      <w:r>
        <w:instrText>)</w:instrText>
      </w:r>
      <w:bookmarkEnd w:id="54"/>
      <w:r>
        <w:fldChar w:fldCharType="end"/>
      </w:r>
    </w:p>
    <w:p w14:paraId="0AFD4854" w14:textId="5EA6E6E8" w:rsidR="00D46E48" w:rsidRDefault="007713AD" w:rsidP="00D46E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>written that</w:t>
      </w:r>
    </w:p>
    <w:p w14:paraId="4B974EF2" w14:textId="0C588C4E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59" type="#_x0000_t75" style="width:213.15pt;height:30.65pt" o:ole="">
            <v:imagedata r:id="rId471" o:title=""/>
          </v:shape>
          <o:OLEObject Type="Embed" ProgID="Equation.DSMT4" ShapeID="_x0000_i1259" DrawAspect="Content" ObjectID="_1776781299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76652"/>
      <w:r>
        <w:instrText>(</w:instrText>
      </w:r>
      <w:fldSimple w:instr=" SEQ MTEqn \c \* Arabic \* MERGEFORMAT ">
        <w:r w:rsidR="0071641A">
          <w:rPr>
            <w:noProof/>
          </w:rPr>
          <w:instrText>152</w:instrText>
        </w:r>
      </w:fldSimple>
      <w:r>
        <w:instrText>)</w:instrText>
      </w:r>
      <w:bookmarkEnd w:id="55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677A8DBD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0" type="#_x0000_t75" style="width:67pt;height:19.95pt" o:ole="">
            <v:imagedata r:id="rId473" o:title=""/>
          </v:shape>
          <o:OLEObject Type="Embed" ProgID="Equation.DSMT4" ShapeID="_x0000_i1260" DrawAspect="Content" ObjectID="_1776781300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141B7620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77A51062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1" type="#_x0000_t75" style="width:186.05pt;height:30.65pt" o:ole="">
            <v:imagedata r:id="rId475" o:title=""/>
          </v:shape>
          <o:OLEObject Type="Embed" ProgID="Equation.DSMT4" ShapeID="_x0000_i1261" DrawAspect="Content" ObjectID="_1776781301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050BB57F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2" type="#_x0000_t75" style="width:121.9pt;height:25.65pt" o:ole="">
            <v:imagedata r:id="rId477" o:title=""/>
          </v:shape>
          <o:OLEObject Type="Embed" ProgID="Equation.DSMT4" ShapeID="_x0000_i1262" DrawAspect="Content" ObjectID="_1776781302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336E9E5A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3" type="#_x0000_t75" style="width:131.9pt;height:37.05pt" o:ole="">
            <v:imagedata r:id="rId479" o:title=""/>
          </v:shape>
          <o:OLEObject Type="Embed" ProgID="Equation.DSMT4" ShapeID="_x0000_i1263" DrawAspect="Content" ObjectID="_1776781303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8286CC8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4" type="#_x0000_t75" style="width:283pt;height:34.95pt" o:ole="">
            <v:imagedata r:id="rId481" o:title=""/>
          </v:shape>
          <o:OLEObject Type="Embed" ProgID="Equation.DSMT4" ShapeID="_x0000_i1264" DrawAspect="Content" ObjectID="_1776781304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7146C10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5" type="#_x0000_t75" style="width:59.9pt;height:37.05pt" o:ole="">
            <v:imagedata r:id="rId483" o:title=""/>
          </v:shape>
          <o:OLEObject Type="Embed" ProgID="Equation.DSMT4" ShapeID="_x0000_i1265" DrawAspect="Content" ObjectID="_1776781305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158</w:instrText>
        </w:r>
      </w:fldSimple>
      <w:r>
        <w:instrText>)</w:instrText>
      </w:r>
      <w:r>
        <w:fldChar w:fldCharType="end"/>
      </w:r>
    </w:p>
    <w:p w14:paraId="2DF7DB2C" w14:textId="2D68E97E" w:rsidR="00E92983" w:rsidRPr="001144C0" w:rsidRDefault="00432C7E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6" type="#_x0000_t75" style="width:15.7pt;height:17.8pt" o:ole="">
            <v:imagedata r:id="rId485" o:title=""/>
          </v:shape>
          <o:OLEObject Type="Embed" ProgID="Equation.DSMT4" ShapeID="_x0000_i1266" DrawAspect="Content" ObjectID="_1776781306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7" type="#_x0000_t75" style="width:15.7pt;height:19.25pt" o:ole="">
            <v:imagedata r:id="rId487" o:title=""/>
          </v:shape>
          <o:OLEObject Type="Embed" ProgID="Equation.DSMT4" ShapeID="_x0000_i1267" DrawAspect="Content" ObjectID="_1776781307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36DB328C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F106D6D" w:rsidR="001144C0" w:rsidRPr="00432C7E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</w:p>
    <w:p w14:paraId="42E1490C" w14:textId="7C1ABF16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above,</w:t>
      </w:r>
    </w:p>
    <w:p w14:paraId="6BC258DA" w14:textId="0758EBD4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8" type="#_x0000_t75" style="width:42.75pt;height:19.95pt" o:ole="">
            <v:imagedata r:id="rId489" o:title=""/>
          </v:shape>
          <o:OLEObject Type="Embed" ProgID="Equation.DSMT4" ShapeID="_x0000_i1268" DrawAspect="Content" ObjectID="_1776781308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89F15D0" w:rsidR="00A71EFD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920" w:dyaOrig="740" w14:anchorId="2B1825CA">
          <v:shape id="_x0000_i14269" type="#_x0000_t75" style="width:95.5pt;height:37.05pt" o:ole="">
            <v:imagedata r:id="rId491" o:title=""/>
          </v:shape>
          <o:OLEObject Type="Embed" ProgID="Equation.DSMT4" ShapeID="_x0000_i14269" DrawAspect="Content" ObjectID="_1776781309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637468F5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7775" type="#_x0000_t75" style="width:112.65pt;height:20.65pt" o:ole="">
            <v:imagedata r:id="rId493" o:title=""/>
          </v:shape>
          <o:OLEObject Type="Embed" ProgID="Equation.DSMT4" ShapeID="_x0000_i7775" DrawAspect="Content" ObjectID="_1776781310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985032"/>
      <w:r>
        <w:instrText>(</w:instrText>
      </w:r>
      <w:fldSimple w:instr=" SEQ MTEqn \c \* Arabic \* MERGEFORMAT ">
        <w:r w:rsidR="0071641A">
          <w:rPr>
            <w:noProof/>
          </w:rPr>
          <w:instrText>161</w:instrText>
        </w:r>
      </w:fldSimple>
      <w:r>
        <w:instrText>)</w:instrText>
      </w:r>
      <w:bookmarkEnd w:id="56"/>
      <w:r>
        <w:fldChar w:fldCharType="end"/>
      </w:r>
    </w:p>
    <w:p w14:paraId="59720DAA" w14:textId="67D82501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7779" type="#_x0000_t75" style="width:139pt;height:23.5pt" o:ole="">
            <v:imagedata r:id="rId495" o:title=""/>
          </v:shape>
          <o:OLEObject Type="Embed" ProgID="Equation.DSMT4" ShapeID="_x0000_i7779" DrawAspect="Content" ObjectID="_1776781311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66D77CB8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7716" type="#_x0000_t75" style="width:186.75pt;height:42.05pt" o:ole="">
            <v:imagedata r:id="rId497" o:title=""/>
          </v:shape>
          <o:OLEObject Type="Embed" ProgID="Equation.DSMT4" ShapeID="_x0000_i7716" DrawAspect="Content" ObjectID="_1776781312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0D89DAC7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7764" type="#_x0000_t75" style="width:101.25pt;height:42.05pt" o:ole="">
            <v:imagedata r:id="rId499" o:title=""/>
          </v:shape>
          <o:OLEObject Type="Embed" ProgID="Equation.DSMT4" ShapeID="_x0000_i7764" DrawAspect="Content" ObjectID="_1776781313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1641A">
        <w:rPr>
          <w:noProof/>
        </w:rPr>
        <w:instrText>164</w:instrText>
      </w:r>
      <w:r>
        <w:fldChar w:fldCharType="end"/>
      </w:r>
      <w:r>
        <w:instrText>)</w:instrText>
      </w:r>
      <w:r>
        <w:fldChar w:fldCharType="end"/>
      </w:r>
    </w:p>
    <w:p w14:paraId="7DC07F6F" w14:textId="217CA36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7736" type="#_x0000_t75" style="width:15.7pt;height:20.65pt" o:ole="">
            <v:imagedata r:id="rId501" o:title=""/>
          </v:shape>
          <o:OLEObject Type="Embed" ProgID="Equation.DSMT4" ShapeID="_x0000_i7736" DrawAspect="Content" ObjectID="_1776781314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7732" type="#_x0000_t75" style="width:14.95pt;height:19.95pt" o:ole="">
            <v:imagedata r:id="rId503" o:title=""/>
          </v:shape>
          <o:OLEObject Type="Embed" ProgID="Equation.DSMT4" ShapeID="_x0000_i7732" DrawAspect="Content" ObjectID="_1776781315" r:id="rId504"/>
        </w:object>
      </w:r>
      <w:r w:rsidR="00AB536B">
        <w:t>, which may be ambiguous when wall model is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63AB42C" w:rsidR="00BE7F19" w:rsidRDefault="00BE7F19" w:rsidP="00BE7F19">
      <w:pPr>
        <w:pStyle w:val="MTDisplayEquation"/>
      </w:pPr>
      <w:r>
        <w:lastRenderedPageBreak/>
        <w:tab/>
      </w:r>
      <w:r w:rsidR="00A564C2" w:rsidRPr="00946F25">
        <w:rPr>
          <w:position w:val="-24"/>
        </w:rPr>
        <w:object w:dxaOrig="4480" w:dyaOrig="620" w14:anchorId="118EC168">
          <v:shape id="_x0000_i5584" type="#_x0000_t75" style="width:224.55pt;height:30.65pt" o:ole="">
            <v:imagedata r:id="rId505" o:title=""/>
          </v:shape>
          <o:OLEObject Type="Embed" ProgID="Equation.DSMT4" ShapeID="_x0000_i5584" DrawAspect="Content" ObjectID="_1776781316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06EC2FBD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5588" type="#_x0000_t75" style="width:111.2pt;height:30.65pt" o:ole="">
            <v:imagedata r:id="rId507" o:title=""/>
          </v:shape>
          <o:OLEObject Type="Embed" ProgID="Equation.DSMT4" ShapeID="_x0000_i5588" DrawAspect="Content" ObjectID="_1776781317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71641A">
        <w:rPr>
          <w:noProof/>
        </w:rPr>
        <w:instrText>166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5F9A9C7" w14:textId="4AD00935" w:rsidR="00F86284" w:rsidRDefault="00E719DD" w:rsidP="00771C89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B76453">
        <w:rPr>
          <w:iCs/>
          <w:lang w:eastAsia="zh-CN"/>
        </w:rPr>
        <w:t>code.</w:t>
      </w:r>
    </w:p>
    <w:p w14:paraId="65A6A15C" w14:textId="77777777" w:rsidR="00546153" w:rsidRDefault="00546153" w:rsidP="00771C89">
      <w:pPr>
        <w:rPr>
          <w:iCs/>
          <w:lang w:eastAsia="zh-CN"/>
        </w:rPr>
      </w:pPr>
    </w:p>
    <w:p w14:paraId="5F76AB5E" w14:textId="77777777" w:rsidR="00F86284" w:rsidRPr="00B53D38" w:rsidRDefault="00F86284" w:rsidP="00771C89">
      <w:pPr>
        <w:rPr>
          <w:iCs/>
          <w:lang w:eastAsia="zh-CN"/>
        </w:rPr>
      </w:pP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41FB47FF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1641A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FAF07F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71641A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3741B743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3" type="#_x0000_t75" style="width:414.9pt;height:80.55pt" o:ole="">
            <v:imagedata r:id="rId509" o:title=""/>
          </v:shape>
          <o:OLEObject Type="Embed" ProgID="Equation.DSMT4" ShapeID="_x0000_i1273" DrawAspect="Content" ObjectID="_1776781318" r:id="rId5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213265"/>
      <w:r>
        <w:instrText>(</w:instrText>
      </w:r>
      <w:fldSimple w:instr=" SEQ MTEqn \c \* Arabic \* MERGEFORMAT ">
        <w:r w:rsidR="0071641A">
          <w:rPr>
            <w:noProof/>
          </w:rPr>
          <w:instrText>167</w:instrText>
        </w:r>
      </w:fldSimple>
      <w:r>
        <w:instrText>)</w:instrText>
      </w:r>
      <w:bookmarkEnd w:id="57"/>
      <w:r>
        <w:fldChar w:fldCharType="end"/>
      </w:r>
    </w:p>
    <w:p w14:paraId="7A652AFD" w14:textId="2323F348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74" type="#_x0000_t75" style="width:411.35pt;height:80.55pt" o:ole="">
            <v:imagedata r:id="rId511" o:title=""/>
          </v:shape>
          <o:OLEObject Type="Embed" ProgID="Equation.DSMT4" ShapeID="_x0000_i1274" DrawAspect="Content" ObjectID="_1776781319" r:id="rId5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556090"/>
      <w:r>
        <w:instrText>(</w:instrText>
      </w:r>
      <w:fldSimple w:instr=" SEQ MTEqn \c \* Arabic \* MERGEFORMAT ">
        <w:r w:rsidR="0071641A">
          <w:rPr>
            <w:noProof/>
          </w:rPr>
          <w:instrText>168</w:instrText>
        </w:r>
      </w:fldSimple>
      <w:r>
        <w:instrText>)</w:instrText>
      </w:r>
      <w:bookmarkEnd w:id="58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29AD193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75" type="#_x0000_t75" style="width:178.2pt;height:34.95pt" o:ole="">
            <v:imagedata r:id="rId513" o:title=""/>
          </v:shape>
          <o:OLEObject Type="Embed" ProgID="Equation.DSMT4" ShapeID="_x0000_i1275" DrawAspect="Content" ObjectID="_1776781320" r:id="rId5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169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CE2E0B0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76" type="#_x0000_t75" style="width:293pt;height:75.55pt" o:ole="">
            <v:imagedata r:id="rId515" o:title=""/>
          </v:shape>
          <o:OLEObject Type="Embed" ProgID="Equation.DSMT4" ShapeID="_x0000_i1276" DrawAspect="Content" ObjectID="_1776781321" r:id="rId5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0F7AC1B0" w:rsidR="0019413F" w:rsidRPr="001C3975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130"/>
        </w:rPr>
        <w:object w:dxaOrig="6200" w:dyaOrig="2620" w14:anchorId="39545F3B">
          <v:shape id="_x0000_i1277" type="#_x0000_t75" style="width:309.4pt;height:129.75pt" o:ole="">
            <v:imagedata r:id="rId517" o:title=""/>
          </v:shape>
          <o:OLEObject Type="Embed" ProgID="Equation.DSMT4" ShapeID="_x0000_i1277" DrawAspect="Content" ObjectID="_1776781322" r:id="rId5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78" type="#_x0000_t75" style="width:44.2pt;height:22.1pt" o:ole="">
            <v:imagedata r:id="rId519" o:title=""/>
          </v:shape>
          <o:OLEObject Type="Embed" ProgID="Equation.DSMT4" ShapeID="_x0000_i1278" DrawAspect="Content" ObjectID="_1776781323" r:id="rId520"/>
        </w:object>
      </w:r>
      <w:r>
        <w:t xml:space="preserve"> for every cell at the end of the time cycle. </w:t>
      </w:r>
      <w:r w:rsidR="008C1487">
        <w:t>Hence,</w:t>
      </w:r>
    </w:p>
    <w:p w14:paraId="593F002B" w14:textId="7544D5BA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79" type="#_x0000_t75" style="width:231.7pt;height:34.95pt" o:ole="">
            <v:imagedata r:id="rId521" o:title=""/>
          </v:shape>
          <o:OLEObject Type="Embed" ProgID="Equation.DSMT4" ShapeID="_x0000_i1279" DrawAspect="Content" ObjectID="_1776781324" r:id="rId5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983415"/>
      <w:r>
        <w:instrText>(</w:instrText>
      </w:r>
      <w:fldSimple w:instr=" SEQ MTEqn \c \* Arabic \* MERGEFORMAT ">
        <w:r w:rsidR="0071641A">
          <w:rPr>
            <w:noProof/>
          </w:rPr>
          <w:instrText>172</w:instrText>
        </w:r>
      </w:fldSimple>
      <w:r>
        <w:instrText>)</w:instrText>
      </w:r>
      <w:bookmarkEnd w:id="59"/>
      <w:r>
        <w:fldChar w:fldCharType="end"/>
      </w:r>
    </w:p>
    <w:p w14:paraId="60F64697" w14:textId="6F1AEDB2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0" type="#_x0000_t75" style="width:313.65pt;height:39.2pt" o:ole="">
            <v:imagedata r:id="rId523" o:title=""/>
          </v:shape>
          <o:OLEObject Type="Embed" ProgID="Equation.DSMT4" ShapeID="_x0000_i1280" DrawAspect="Content" ObjectID="_1776781325" r:id="rId5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372759"/>
      <w:r>
        <w:instrText>(</w:instrText>
      </w:r>
      <w:fldSimple w:instr=" SEQ MTEqn \c \* Arabic \* MERGEFORMAT ">
        <w:r w:rsidR="0071641A">
          <w:rPr>
            <w:noProof/>
          </w:rPr>
          <w:instrText>173</w:instrText>
        </w:r>
      </w:fldSimple>
      <w:r>
        <w:instrText>)</w:instrText>
      </w:r>
      <w:bookmarkEnd w:id="60"/>
      <w:r>
        <w:fldChar w:fldCharType="end"/>
      </w:r>
    </w:p>
    <w:p w14:paraId="62FEE7F2" w14:textId="5E72372F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(167)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(168)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(172)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71641A">
        <w:rPr>
          <w:lang w:eastAsia="zh-CN"/>
        </w:rPr>
        <w:instrText>(173)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1B19A3EA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1" type="#_x0000_t75" style="width:379.25pt;height:80.55pt" o:ole="">
            <v:imagedata r:id="rId525" o:title=""/>
          </v:shape>
          <o:OLEObject Type="Embed" ProgID="Equation.DSMT4" ShapeID="_x0000_i1281" DrawAspect="Content" ObjectID="_1776781326" r:id="rId5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174</w:instrText>
        </w:r>
      </w:fldSimple>
      <w:r>
        <w:instrText>)</w:instrText>
      </w:r>
      <w:r>
        <w:fldChar w:fldCharType="end"/>
      </w:r>
    </w:p>
    <w:p w14:paraId="09D287BB" w14:textId="3777A722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2" type="#_x0000_t75" style="width:374.25pt;height:80.55pt" o:ole="">
            <v:imagedata r:id="rId527" o:title=""/>
          </v:shape>
          <o:OLEObject Type="Embed" ProgID="Equation.DSMT4" ShapeID="_x0000_i1282" DrawAspect="Content" ObjectID="_1776781327" r:id="rId5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7574ECC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3" type="#_x0000_t75" style="width:451.25pt;height:325.05pt" o:ole="">
            <v:imagedata r:id="rId529" o:title=""/>
          </v:shape>
          <o:OLEObject Type="Embed" ProgID="Equation.DSMT4" ShapeID="_x0000_i1283" DrawAspect="Content" ObjectID="_1776781328" r:id="rId530"/>
        </w:object>
      </w:r>
    </w:p>
    <w:p w14:paraId="7D9EF0AB" w14:textId="508D9BEC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84" type="#_x0000_t75" style="width:451.25pt;height:325.05pt" o:ole="">
            <v:imagedata r:id="rId529" o:title=""/>
          </v:shape>
          <o:OLEObject Type="Embed" ProgID="Equation.DSMT4" ShapeID="_x0000_i1284" DrawAspect="Content" ObjectID="_1776781329" r:id="rId531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13A6052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85" type="#_x0000_t75" style="width:82pt;height:22.1pt" o:ole="">
            <v:imagedata r:id="rId532" o:title=""/>
          </v:shape>
          <o:OLEObject Type="Embed" ProgID="Equation.DSMT4" ShapeID="_x0000_i1285" DrawAspect="Content" ObjectID="_1776781330" r:id="rId5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71641A">
        <w:t xml:space="preserve">Table </w:t>
      </w:r>
      <w:r w:rsidR="0071641A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71641A">
        <w:t xml:space="preserve">Table </w:t>
      </w:r>
      <w:r w:rsidR="0071641A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722DBC5C" w:rsidR="008106E9" w:rsidRDefault="008106E9" w:rsidP="008106E9">
      <w:pPr>
        <w:pStyle w:val="Caption"/>
        <w:jc w:val="center"/>
        <w:rPr>
          <w:lang w:eastAsia="zh-CN"/>
        </w:rPr>
      </w:pPr>
      <w:bookmarkStart w:id="61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1641A">
        <w:rPr>
          <w:noProof/>
        </w:rPr>
        <w:t>6</w:t>
      </w:r>
      <w:r>
        <w:rPr>
          <w:noProof/>
        </w:rPr>
        <w:fldChar w:fldCharType="end"/>
      </w:r>
      <w:bookmarkEnd w:id="61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86" type="#_x0000_t75" style="width:22.1pt;height:32.1pt" o:ole="">
                  <v:imagedata r:id="rId534" o:title=""/>
                </v:shape>
                <o:OLEObject Type="Embed" ProgID="Equation.DSMT4" ShapeID="_x0000_i1286" DrawAspect="Content" ObjectID="_1776781331" r:id="rId5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87" type="#_x0000_t75" style="width:44.9pt;height:32.8pt" o:ole="">
                  <v:imagedata r:id="rId536" o:title=""/>
                </v:shape>
                <o:OLEObject Type="Embed" ProgID="Equation.DSMT4" ShapeID="_x0000_i1287" DrawAspect="Content" ObjectID="_1776781332" r:id="rId5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88" type="#_x0000_t75" style="width:52.05pt;height:32.8pt" o:ole="">
                  <v:imagedata r:id="rId538" o:title=""/>
                </v:shape>
                <o:OLEObject Type="Embed" ProgID="Equation.DSMT4" ShapeID="_x0000_i1288" DrawAspect="Content" ObjectID="_1776781333" r:id="rId5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332ABE0E" w:rsidR="008106E9" w:rsidRPr="003C4A71" w:rsidRDefault="008106E9" w:rsidP="008106E9">
      <w:pPr>
        <w:pStyle w:val="Caption"/>
        <w:jc w:val="center"/>
      </w:pPr>
      <w:bookmarkStart w:id="62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1641A">
        <w:rPr>
          <w:noProof/>
        </w:rPr>
        <w:t>7</w:t>
      </w:r>
      <w:r>
        <w:rPr>
          <w:noProof/>
        </w:rPr>
        <w:fldChar w:fldCharType="end"/>
      </w:r>
      <w:bookmarkEnd w:id="62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89" type="#_x0000_t75" style="width:44.2pt;height:34.95pt" o:ole="">
                  <v:imagedata r:id="rId540" o:title=""/>
                </v:shape>
                <o:OLEObject Type="Embed" ProgID="Equation.DSMT4" ShapeID="_x0000_i1289" DrawAspect="Content" ObjectID="_1776781334" r:id="rId5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0" type="#_x0000_t75" style="width:47.05pt;height:37.8pt" o:ole="">
                  <v:imagedata r:id="rId542" o:title=""/>
                </v:shape>
                <o:OLEObject Type="Embed" ProgID="Equation.DSMT4" ShapeID="_x0000_i1290" DrawAspect="Content" ObjectID="_1776781335" r:id="rId5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1" type="#_x0000_t75" style="width:47.75pt;height:32.8pt" o:ole="">
                  <v:imagedata r:id="rId544" o:title=""/>
                </v:shape>
                <o:OLEObject Type="Embed" ProgID="Equation.DSMT4" ShapeID="_x0000_i1291" DrawAspect="Content" ObjectID="_1776781336" r:id="rId5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EB455A8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2" type="#_x0000_t75" style="width:220.3pt;height:37.05pt" o:ole="">
            <v:imagedata r:id="rId546" o:title=""/>
          </v:shape>
          <o:OLEObject Type="Embed" ProgID="Equation.DSMT4" ShapeID="_x0000_i1292" DrawAspect="Content" ObjectID="_1776781337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367903"/>
      <w:r>
        <w:instrText>(</w:instrText>
      </w:r>
      <w:fldSimple w:instr=" SEQ MTEqn \c \* Arabic \* MERGEFORMAT ">
        <w:r w:rsidR="0071641A">
          <w:rPr>
            <w:noProof/>
          </w:rPr>
          <w:instrText>176</w:instrText>
        </w:r>
      </w:fldSimple>
      <w:r>
        <w:instrText>)</w:instrText>
      </w:r>
      <w:bookmarkEnd w:id="63"/>
      <w:r>
        <w:fldChar w:fldCharType="end"/>
      </w:r>
    </w:p>
    <w:p w14:paraId="1A0BD11F" w14:textId="630D179A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3" type="#_x0000_t75" style="width:278pt;height:39.2pt" o:ole="">
            <v:imagedata r:id="rId548" o:title=""/>
          </v:shape>
          <o:OLEObject Type="Embed" ProgID="Equation.DSMT4" ShapeID="_x0000_i1293" DrawAspect="Content" ObjectID="_1776781338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676621"/>
      <w:r>
        <w:instrText>(</w:instrText>
      </w:r>
      <w:fldSimple w:instr=" SEQ MTEqn \c \* Arabic \* MERGEFORMAT ">
        <w:r w:rsidR="0071641A">
          <w:rPr>
            <w:noProof/>
          </w:rPr>
          <w:instrText>177</w:instrText>
        </w:r>
      </w:fldSimple>
      <w:r>
        <w:instrText>)</w:instrText>
      </w:r>
      <w:bookmarkEnd w:id="64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8FC89C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94" type="#_x0000_t75" style="width:241.65pt;height:37.05pt" o:ole="">
            <v:imagedata r:id="rId550" o:title=""/>
          </v:shape>
          <o:OLEObject Type="Embed" ProgID="Equation.DSMT4" ShapeID="_x0000_i1294" DrawAspect="Content" ObjectID="_1776781339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178</w:instrText>
        </w:r>
      </w:fldSimple>
      <w:r>
        <w:instrText>)</w:instrText>
      </w:r>
      <w:r>
        <w:fldChar w:fldCharType="end"/>
      </w:r>
    </w:p>
    <w:p w14:paraId="20D73987" w14:textId="36D2C86D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95" type="#_x0000_t75" style="width:334.35pt;height:39.2pt" o:ole="">
            <v:imagedata r:id="rId552" o:title=""/>
          </v:shape>
          <o:OLEObject Type="Embed" ProgID="Equation.DSMT4" ShapeID="_x0000_i1295" DrawAspect="Content" ObjectID="_1776781340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095C047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296" type="#_x0000_t75" style="width:250.2pt;height:37.05pt" o:ole="">
            <v:imagedata r:id="rId554" o:title=""/>
          </v:shape>
          <o:OLEObject Type="Embed" ProgID="Equation.DSMT4" ShapeID="_x0000_i1296" DrawAspect="Content" ObjectID="_1776781341" r:id="rId5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550724B2" w14:textId="0B9764B0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97" type="#_x0000_t75" style="width:283pt;height:39.2pt" o:ole="">
            <v:imagedata r:id="rId556" o:title=""/>
          </v:shape>
          <o:OLEObject Type="Embed" ProgID="Equation.DSMT4" ShapeID="_x0000_i1297" DrawAspect="Content" ObjectID="_1776781342" r:id="rId5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C05817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98" type="#_x0000_t75" style="width:248.8pt;height:37.05pt" o:ole="">
            <v:imagedata r:id="rId558" o:title=""/>
          </v:shape>
          <o:OLEObject Type="Embed" ProgID="Equation.DSMT4" ShapeID="_x0000_i1298" DrawAspect="Content" ObjectID="_1776781343" r:id="rId5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182</w:instrText>
        </w:r>
      </w:fldSimple>
      <w:r>
        <w:instrText>)</w:instrText>
      </w:r>
      <w:r>
        <w:fldChar w:fldCharType="end"/>
      </w:r>
    </w:p>
    <w:p w14:paraId="26720C11" w14:textId="72330C55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99" type="#_x0000_t75" style="width:278.75pt;height:39.2pt" o:ole="">
            <v:imagedata r:id="rId560" o:title=""/>
          </v:shape>
          <o:OLEObject Type="Embed" ProgID="Equation.DSMT4" ShapeID="_x0000_i1299" DrawAspect="Content" ObjectID="_1776781344" r:id="rId5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5471401B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0" type="#_x0000_t75" style="width:278.75pt;height:32.8pt" o:ole="">
            <v:imagedata r:id="rId562" o:title=""/>
          </v:shape>
          <o:OLEObject Type="Embed" ProgID="Equation.DSMT4" ShapeID="_x0000_i1300" DrawAspect="Content" ObjectID="_1776781345" r:id="rId5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1E480FD1" w14:textId="4A7F51AB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1" type="#_x0000_t75" style="width:355.7pt;height:37.8pt" o:ole="">
            <v:imagedata r:id="rId564" o:title=""/>
          </v:shape>
          <o:OLEObject Type="Embed" ProgID="Equation.DSMT4" ShapeID="_x0000_i1301" DrawAspect="Content" ObjectID="_1776781346" r:id="rId5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126FE025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2" type="#_x0000_t75" style="width:253.8pt;height:32.8pt" o:ole="">
            <v:imagedata r:id="rId566" o:title=""/>
          </v:shape>
          <o:OLEObject Type="Embed" ProgID="Equation.DSMT4" ShapeID="_x0000_i1302" DrawAspect="Content" ObjectID="_1776781347" r:id="rId5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186</w:instrText>
        </w:r>
      </w:fldSimple>
      <w:r>
        <w:instrText>)</w:instrText>
      </w:r>
      <w:r>
        <w:fldChar w:fldCharType="end"/>
      </w:r>
    </w:p>
    <w:p w14:paraId="3703C305" w14:textId="577BAE42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3" type="#_x0000_t75" style="width:309.4pt;height:37.8pt" o:ole="">
            <v:imagedata r:id="rId568" o:title=""/>
          </v:shape>
          <o:OLEObject Type="Embed" ProgID="Equation.DSMT4" ShapeID="_x0000_i1303" DrawAspect="Content" ObjectID="_1776781348" r:id="rId5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6032A8E9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04" type="#_x0000_t75" style="width:240.95pt;height:37.05pt" o:ole="">
            <v:imagedata r:id="rId570" o:title=""/>
          </v:shape>
          <o:OLEObject Type="Embed" ProgID="Equation.DSMT4" ShapeID="_x0000_i1304" DrawAspect="Content" ObjectID="_1776781349" r:id="rId5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1344A610" w14:textId="3B6C655B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05" type="#_x0000_t75" style="width:253.05pt;height:39.2pt" o:ole="">
            <v:imagedata r:id="rId572" o:title=""/>
          </v:shape>
          <o:OLEObject Type="Embed" ProgID="Equation.DSMT4" ShapeID="_x0000_i1305" DrawAspect="Content" ObjectID="_1776781350" r:id="rId5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7CF6AD1B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06" type="#_x0000_t75" style="width:302.95pt;height:37.05pt" o:ole="">
            <v:imagedata r:id="rId574" o:title=""/>
          </v:shape>
          <o:OLEObject Type="Embed" ProgID="Equation.DSMT4" ShapeID="_x0000_i1306" DrawAspect="Content" ObjectID="_1776781351" r:id="rId5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38F39AFA" w14:textId="097A196F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07" type="#_x0000_t75" style="width:273.05pt;height:39.2pt" o:ole="">
            <v:imagedata r:id="rId576" o:title=""/>
          </v:shape>
          <o:OLEObject Type="Embed" ProgID="Equation.DSMT4" ShapeID="_x0000_i1307" DrawAspect="Content" ObjectID="_1776781352" r:id="rId5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1B7E40C3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08" type="#_x0000_t75" style="width:186.05pt;height:39.2pt" o:ole="">
            <v:imagedata r:id="rId578" o:title=""/>
          </v:shape>
          <o:OLEObject Type="Embed" ProgID="Equation.DSMT4" ShapeID="_x0000_i1308" DrawAspect="Content" ObjectID="_1776781353" r:id="rId5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3B39F66D" w14:textId="5B7FE878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09" type="#_x0000_t75" style="width:181.8pt;height:39.2pt" o:ole="">
            <v:imagedata r:id="rId580" o:title=""/>
          </v:shape>
          <o:OLEObject Type="Embed" ProgID="Equation.DSMT4" ShapeID="_x0000_i1309" DrawAspect="Content" ObjectID="_1776781354" r:id="rId5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6339A42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0" type="#_x0000_t75" style="width:315.8pt;height:39.2pt" o:ole="">
            <v:imagedata r:id="rId582" o:title=""/>
          </v:shape>
          <o:OLEObject Type="Embed" ProgID="Equation.DSMT4" ShapeID="_x0000_i1310" DrawAspect="Content" ObjectID="_1776781355" r:id="rId5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396D8524" w14:textId="3274DBB9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1" type="#_x0000_t75" style="width:310.1pt;height:39.2pt" o:ole="">
            <v:imagedata r:id="rId584" o:title=""/>
          </v:shape>
          <o:OLEObject Type="Embed" ProgID="Equation.DSMT4" ShapeID="_x0000_i1311" DrawAspect="Content" ObjectID="_1776781356" r:id="rId5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5B65F3B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2" type="#_x0000_t75" style="width:293pt;height:37.8pt" o:ole="">
            <v:imagedata r:id="rId586" o:title=""/>
          </v:shape>
          <o:OLEObject Type="Embed" ProgID="Equation.DSMT4" ShapeID="_x0000_i1312" DrawAspect="Content" ObjectID="_1776781357" r:id="rId5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033E16FD" w14:textId="24A2A64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3" type="#_x0000_t75" style="width:292.3pt;height:37.8pt" o:ole="">
            <v:imagedata r:id="rId588" o:title=""/>
          </v:shape>
          <o:OLEObject Type="Embed" ProgID="Equation.DSMT4" ShapeID="_x0000_i1313" DrawAspect="Content" ObjectID="_1776781358" r:id="rId5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32C9CF88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14" type="#_x0000_t75" style="width:461.95pt;height:75.55pt" o:ole="">
            <v:imagedata r:id="rId590" o:title=""/>
          </v:shape>
          <o:OLEObject Type="Embed" ProgID="Equation.DSMT4" ShapeID="_x0000_i1314" DrawAspect="Content" ObjectID="_1776781359" r:id="rId5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5EDC1086" w14:textId="076BA328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15" type="#_x0000_t75" style="width:466.95pt;height:75.55pt" o:ole="">
            <v:imagedata r:id="rId592" o:title=""/>
          </v:shape>
          <o:OLEObject Type="Embed" ProgID="Equation.DSMT4" ShapeID="_x0000_i1315" DrawAspect="Content" ObjectID="_1776781360" r:id="rId5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809D40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E74EFD">
        <w:rPr>
          <w:rFonts w:hint="eastAsia"/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15F3C9EF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16" type="#_x0000_t75" style="width:174.65pt;height:30.65pt" o:ole="">
            <v:imagedata r:id="rId594" o:title=""/>
          </v:shape>
          <o:OLEObject Type="Embed" ProgID="Equation.DSMT4" ShapeID="_x0000_i1316" DrawAspect="Content" ObjectID="_1776781361" r:id="rId5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5" w:name="ZEqnNum393812"/>
      <w:r>
        <w:instrText>(</w:instrText>
      </w:r>
      <w:fldSimple w:instr=" SEQ MTEqn \c \* Arabic \* MERGEFORMAT ">
        <w:r w:rsidR="0071641A">
          <w:rPr>
            <w:noProof/>
          </w:rPr>
          <w:instrText>200</w:instrText>
        </w:r>
      </w:fldSimple>
      <w:r>
        <w:instrText>)</w:instrText>
      </w:r>
      <w:bookmarkEnd w:id="65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0C5D76DF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17" type="#_x0000_t75" style="width:166.8pt;height:34.2pt" o:ole="">
            <v:imagedata r:id="rId596" o:title=""/>
          </v:shape>
          <o:OLEObject Type="Embed" ProgID="Equation.DSMT4" ShapeID="_x0000_i1317" DrawAspect="Content" ObjectID="_1776781362" r:id="rId5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79A8110E" w14:textId="3737CC6A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18" type="#_x0000_t75" style="width:166.8pt;height:34.2pt" o:ole="">
            <v:imagedata r:id="rId598" o:title=""/>
          </v:shape>
          <o:OLEObject Type="Embed" ProgID="Equation.DSMT4" ShapeID="_x0000_i1318" DrawAspect="Content" ObjectID="_1776781363" r:id="rId5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71641A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19526831" w14:textId="2BA29B01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19" type="#_x0000_t75" style="width:176.8pt;height:30.65pt" o:ole="">
            <v:imagedata r:id="rId600" o:title=""/>
          </v:shape>
          <o:OLEObject Type="Embed" ProgID="Equation.DSMT4" ShapeID="_x0000_i1319" DrawAspect="Content" ObjectID="_1776781364" r:id="rId6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6" w:name="ZEqnNum468705"/>
      <w:r>
        <w:instrText>(</w:instrText>
      </w:r>
      <w:fldSimple w:instr=" SEQ MTEqn \c \* Arabic \* MERGEFORMAT ">
        <w:r w:rsidR="0071641A">
          <w:rPr>
            <w:noProof/>
          </w:rPr>
          <w:instrText>203</w:instrText>
        </w:r>
      </w:fldSimple>
      <w:r>
        <w:instrText>)</w:instrText>
      </w:r>
      <w:bookmarkEnd w:id="66"/>
      <w:r>
        <w:fldChar w:fldCharType="end"/>
      </w:r>
    </w:p>
    <w:p w14:paraId="7A92AE00" w14:textId="540BBAFE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71641A" w:rsidRPr="0071641A">
        <w:rPr>
          <w:iCs/>
          <w:lang w:eastAsia="zh-CN"/>
        </w:rPr>
        <w:instrText>(203)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71641A">
        <w:rPr>
          <w:lang w:eastAsia="zh-CN"/>
        </w:rPr>
        <w:instrText>(200)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0" type="#_x0000_t75" style="width:32.8pt;height:17.8pt" o:ole="">
            <v:imagedata r:id="rId602" o:title=""/>
          </v:shape>
          <o:OLEObject Type="Embed" ProgID="Equation.DSMT4" ShapeID="_x0000_i1320" DrawAspect="Content" ObjectID="_1776781365" r:id="rId603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44618C">
      <w:footerReference w:type="even" r:id="rId604"/>
      <w:footerReference w:type="default" r:id="rId60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A6F2D9" w14:textId="77777777" w:rsidR="0044618C" w:rsidRPr="00481947" w:rsidRDefault="0044618C">
      <w:r w:rsidRPr="00481947">
        <w:separator/>
      </w:r>
    </w:p>
  </w:endnote>
  <w:endnote w:type="continuationSeparator" w:id="0">
    <w:p w14:paraId="47193DC2" w14:textId="77777777" w:rsidR="0044618C" w:rsidRPr="00481947" w:rsidRDefault="0044618C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B0606" w14:textId="77777777" w:rsidR="0044618C" w:rsidRPr="00481947" w:rsidRDefault="0044618C">
      <w:r w:rsidRPr="00481947">
        <w:separator/>
      </w:r>
    </w:p>
  </w:footnote>
  <w:footnote w:type="continuationSeparator" w:id="0">
    <w:p w14:paraId="2A82DF37" w14:textId="77777777" w:rsidR="0044618C" w:rsidRPr="00481947" w:rsidRDefault="0044618C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8C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F52"/>
    <w:rsid w:val="00C825A4"/>
    <w:rsid w:val="00C826BF"/>
    <w:rsid w:val="00C8281F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044"/>
    <w:rsid w:val="00D97AA6"/>
    <w:rsid w:val="00D97D0E"/>
    <w:rsid w:val="00D97DE4"/>
    <w:rsid w:val="00DA0053"/>
    <w:rsid w:val="00DA0306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C9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7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image" Target="media/image275.wmf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8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5.bin"/><Relationship Id="rId426" Type="http://schemas.openxmlformats.org/officeDocument/2006/relationships/oleObject" Target="embeddings/oleObject21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image" Target="media/image294.wmf"/><Relationship Id="rId241" Type="http://schemas.openxmlformats.org/officeDocument/2006/relationships/image" Target="media/image117.wmf"/><Relationship Id="rId437" Type="http://schemas.openxmlformats.org/officeDocument/2006/relationships/image" Target="media/image212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6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image" Target="media/image251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oleObject" Target="embeddings/oleObject279.bin"/><Relationship Id="rId599" Type="http://schemas.openxmlformats.org/officeDocument/2006/relationships/oleObject" Target="embeddings/oleObject300.bin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oleObject" Target="embeddings/oleObject263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image" Target="media/image277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69.bin"/><Relationship Id="rId579" Type="http://schemas.openxmlformats.org/officeDocument/2006/relationships/oleObject" Target="embeddings/oleObject290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image" Target="media/image288.wmf"/><Relationship Id="rId604" Type="http://schemas.openxmlformats.org/officeDocument/2006/relationships/footer" Target="footer1.xml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7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image" Target="media/image252.wmf"/><Relationship Id="rId559" Type="http://schemas.openxmlformats.org/officeDocument/2006/relationships/oleObject" Target="embeddings/oleObject280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oleObject" Target="embeddings/oleObject264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0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8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606" Type="http://schemas.openxmlformats.org/officeDocument/2006/relationships/fontTable" Target="fontTable.xml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oleObject" Target="embeddings/oleObject281.bin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image" Target="media/image253.wmf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oleObject" Target="embeddings/oleObject265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1.bin"/><Relationship Id="rId583" Type="http://schemas.openxmlformats.org/officeDocument/2006/relationships/oleObject" Target="embeddings/oleObject292.bin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4.wmf"/><Relationship Id="rId563" Type="http://schemas.openxmlformats.org/officeDocument/2006/relationships/oleObject" Target="embeddings/oleObject282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2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oleObject" Target="embeddings/oleObject2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3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oleObject" Target="embeddings/oleObject30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3.bin"/><Relationship Id="rId587" Type="http://schemas.openxmlformats.org/officeDocument/2006/relationships/oleObject" Target="embeddings/oleObject294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7.bin"/><Relationship Id="rId556" Type="http://schemas.openxmlformats.org/officeDocument/2006/relationships/image" Target="media/image271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image" Target="media/image256.wmf"/><Relationship Id="rId567" Type="http://schemas.openxmlformats.org/officeDocument/2006/relationships/oleObject" Target="embeddings/oleObject284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1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oleObject" Target="embeddings/oleObject302.bin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4.bin"/><Relationship Id="rId589" Type="http://schemas.openxmlformats.org/officeDocument/2006/relationships/oleObject" Target="embeddings/oleObject295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oleObject" Target="embeddings/oleObject25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image" Target="media/image283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2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6.bin"/><Relationship Id="rId605" Type="http://schemas.openxmlformats.org/officeDocument/2006/relationships/footer" Target="footer2.xml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image" Target="media/image27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oleObject" Target="embeddings/oleObject259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oleObject" Target="embeddings/oleObject28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image" Target="media/image25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7.bin"/><Relationship Id="rId607" Type="http://schemas.openxmlformats.org/officeDocument/2006/relationships/theme" Target="theme/theme1.xml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0.bin"/><Relationship Id="rId562" Type="http://schemas.openxmlformats.org/officeDocument/2006/relationships/image" Target="media/image274.wmf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8.bin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61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image" Target="media/image293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5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8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image" Target="media/image27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38</Pages>
  <Words>9521</Words>
  <Characters>54272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63666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1225</cp:revision>
  <cp:lastPrinted>2023-10-27T21:00:00Z</cp:lastPrinted>
  <dcterms:created xsi:type="dcterms:W3CDTF">2020-04-22T21:08:00Z</dcterms:created>
  <dcterms:modified xsi:type="dcterms:W3CDTF">2024-05-08T08:39:00Z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