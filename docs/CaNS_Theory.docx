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3669C4B2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8198830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FBFD0E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8198831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C25E4C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CA779A0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8198832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C25E4C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B5707F7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8198833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C25E4C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47F24D06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8198834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C25E4C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529AB89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8198835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C25E4C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4B029B5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8198836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C25E4C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0B351352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Figure </w:t>
      </w:r>
      <w:r w:rsidR="00C25E4C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EEAC89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691CA5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8198837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8198838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8198839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8198840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8198841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8198842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8198843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456FD1">
        <w:rPr>
          <w:lang w:eastAsia="zh-CN"/>
        </w:rPr>
        <w:t>grid,</w:t>
      </w:r>
    </w:p>
    <w:p w14:paraId="762CCAD4" w14:textId="41DB0C92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8198844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8198845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56F5F26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8198846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8198847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8198848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71D02F89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8198849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8198850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2DA84DD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C25E4C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8198851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6AE9D38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8198852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C25E4C" w:rsidRPr="00C25E4C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8198853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8198854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8198855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8198856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8198857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8198858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8198859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64B4454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5970C39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2</w:t>
      </w:r>
      <w:r w:rsidR="00000000"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59EFF28D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1F557A2D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3</w:t>
      </w:r>
      <w:r w:rsidR="00000000"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9CE3D8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8198860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8198861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8198862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8198863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8198864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8198865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8198866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8198867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8198868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B39D64B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8198869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C25E4C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39A4B1E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8198870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C25E4C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059BDF9C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8198871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65439467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8198872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C25E4C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2D5D1B6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FD971C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8198873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C25E4C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0C15E24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8198874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C25E4C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731815EA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8198875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CD6834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8198876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8198877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C25E4C" w:rsidRPr="00C25E4C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 w:rsidR="00000000">
        <w:fldChar w:fldCharType="begin"/>
      </w:r>
      <w:r w:rsidR="00000000">
        <w:instrText xml:space="preserve"> REF ZEqnNum287492 \* Charformat \! \* MERGEFORMAT </w:instrText>
      </w:r>
      <w:r w:rsidR="00000000">
        <w:fldChar w:fldCharType="separate"/>
      </w:r>
      <w:r w:rsidR="00C25E4C">
        <w:instrText>(13)</w:instrText>
      </w:r>
      <w:r w:rsidR="00000000">
        <w:fldChar w:fldCharType="end"/>
      </w:r>
      <w:r w:rsidR="00667EAC">
        <w:fldChar w:fldCharType="end"/>
      </w:r>
      <w:r w:rsidR="00FD6682">
        <w:t>,</w:t>
      </w:r>
    </w:p>
    <w:p w14:paraId="1032F9D0" w14:textId="1A49C508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8198878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C25E4C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792E687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8198879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C25E4C" w:rsidRPr="00C25E4C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D4D5CDC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8198880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9D8878E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C25E4C">
        <w:rPr>
          <w:lang w:eastAsia="zh-CN"/>
        </w:rPr>
        <w:instrText>(185)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C25E4C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7B14404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8198881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C25E4C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44A6FA1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8846D3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8198882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E647975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8198883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C25E4C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7B70082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8198884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C25E4C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20D19DB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8198885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C25E4C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6172A823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AC3FA43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E3B4869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8198886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894FEC9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8198887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813D364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8198888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FFA1833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8198889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C25E4C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00233A6C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8198890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2D7FF645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8198891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172B9315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8198892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8198893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7FF7236F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8AB2994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8198894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3957AA14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4.95pt;height:19.25pt" o:ole="">
            <v:imagedata r:id="rId139" o:title=""/>
          </v:shape>
          <o:OLEObject Type="Embed" ProgID="Equation.DSMT4" ShapeID="_x0000_i1090" DrawAspect="Content" ObjectID="_1778198895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756151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cell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B2E33A9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8198896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0DFEEAF7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8198897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C25E4C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52521F8E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8198898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7495929B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8198899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5F68BC5B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8198900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6ACA43C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8198901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186968A3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8198902" r:id="rId154"/>
        </w:object>
      </w:r>
      <w:r>
        <w:rPr>
          <w:rFonts w:hint="eastAsia"/>
          <w:lang w:eastAsia="zh-CN"/>
        </w:rPr>
        <w:t xml:space="preserve"> for various boundary conditions.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71625A3D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8198903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0782C982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8198904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4F276208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8198905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153C2838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condition,</w:t>
      </w:r>
    </w:p>
    <w:p w14:paraId="1B2BC3BA" w14:textId="0EB088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8198906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62FCB226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8198907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68EB61D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8198908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B553648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8198909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4FB148E5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8198910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DD01043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8198911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C25E4C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56721BE1" w14:textId="4E850CB7" w:rsidR="00F02324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8198912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condi</w:t>
      </w:r>
      <w:r w:rsidR="008B6452">
        <w:rPr>
          <w:rFonts w:hint="eastAsia"/>
          <w:lang w:eastAsia="zh-CN"/>
        </w:rPr>
        <w:t>tions.</w:t>
      </w:r>
    </w:p>
    <w:p w14:paraId="7E79672D" w14:textId="77777777" w:rsidR="00E20455" w:rsidRDefault="00E20455" w:rsidP="00F02324">
      <w:pPr>
        <w:rPr>
          <w:lang w:eastAsia="zh-CN"/>
        </w:rPr>
      </w:pP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6C15691A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71C15EAA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8198913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5CDCF20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8198914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13D716C4" w:rsidR="00253A4F" w:rsidRPr="00B1135B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1135B">
        <w:rPr>
          <w:b/>
          <w:sz w:val="32"/>
          <w:szCs w:val="32"/>
        </w:rPr>
        <w:t xml:space="preserve">3. Low-storage Runge-Kutta </w:t>
      </w:r>
      <w:r w:rsidR="00D80BBA" w:rsidRPr="00B1135B">
        <w:rPr>
          <w:rFonts w:hint="eastAsia"/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44BB603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8198915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C25E4C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52F79453" w14:textId="1C11C36C" w:rsidR="001127D4" w:rsidRDefault="001127D4" w:rsidP="001127D4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7F022344">
          <v:shape id="_x0000_i18774" type="#_x0000_t75" style="width:86.95pt;height:19.25pt" o:ole="">
            <v:imagedata r:id="rId181" o:title=""/>
          </v:shape>
          <o:OLEObject Type="Embed" ProgID="Equation.DSMT4" ShapeID="_x0000_i18774" DrawAspect="Content" ObjectID="_1778198916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49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F143DC" w14:textId="2FB974AF" w:rsidR="001127D4" w:rsidRPr="001127D4" w:rsidRDefault="001127D4" w:rsidP="001127D4">
      <w:pPr>
        <w:pStyle w:val="MTDisplayEquation"/>
        <w:spacing w:line="360" w:lineRule="auto"/>
        <w:ind w:firstLine="0"/>
      </w:pPr>
      <w:r>
        <w:tab/>
      </w:r>
      <w:r w:rsidRPr="00275E3A">
        <w:rPr>
          <w:position w:val="-10"/>
        </w:rPr>
        <w:object w:dxaOrig="1320" w:dyaOrig="360" w14:anchorId="41C4F79C">
          <v:shape id="_x0000_i18777" type="#_x0000_t75" style="width:66.3pt;height:17.8pt" o:ole="">
            <v:imagedata r:id="rId183" o:title=""/>
          </v:shape>
          <o:OLEObject Type="Embed" ProgID="Equation.DSMT4" ShapeID="_x0000_i18777" DrawAspect="Content" ObjectID="_1778198917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50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2688F01" w14:textId="47DE2BED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5" o:title=""/>
          </v:shape>
          <o:OLEObject Type="Embed" ProgID="Equation.DSMT4" ShapeID="_x0000_i1111" DrawAspect="Content" ObjectID="_1778198918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8198919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8198920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8198921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8198922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8198923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8198924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C458DC5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8198925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8198926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3EA70745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8198927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3EDFA52D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8198928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C25E4C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082BBC3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8198929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494C08E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8198930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C25E4C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8198931" r:id="rId212"/>
        </w:object>
      </w:r>
      <w:r w:rsidR="002970CC">
        <w:t>,</w:t>
      </w:r>
    </w:p>
    <w:p w14:paraId="11448963" w14:textId="0BADD437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8198932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C25E4C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3D275F54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8198933" r:id="rId216"/>
        </w:object>
      </w:r>
      <w:r w:rsidR="00924A9A">
        <w:t>,</w:t>
      </w:r>
    </w:p>
    <w:p w14:paraId="59F9A357" w14:textId="4EB9316E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8198934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8D0C3CA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8198935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C25E4C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4E7C8515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8198936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C25E4C" w:rsidRPr="00C25E4C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10DBA032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8198937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8198938" r:id="rId225"/>
        </w:object>
      </w:r>
      <w:r w:rsidR="004F595D">
        <w:rPr>
          <w:lang w:eastAsia="zh-CN"/>
        </w:rPr>
        <w:t>,</w:t>
      </w:r>
    </w:p>
    <w:p w14:paraId="2E5D270F" w14:textId="407C3A33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8198939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C25E4C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8198940" r:id="rId228"/>
        </w:object>
      </w:r>
      <w:r w:rsidR="00BB35F6">
        <w:t>,</w:t>
      </w:r>
    </w:p>
    <w:p w14:paraId="6D11B75D" w14:textId="45612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8198941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C25E4C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D14F1D9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8198942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C25E4C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1B5F3F86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31B8E00E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8198943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C25E4C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2210D110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3292855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8198944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25pt;height:19.25pt" o:ole="">
            <v:imagedata r:id="rId237" o:title=""/>
          </v:shape>
          <o:OLEObject Type="Embed" ProgID="Equation.DSMT4" ShapeID="_x0000_i1140" DrawAspect="Content" ObjectID="_1778198945" r:id="rId238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2.1pt;height:19.25pt" o:ole="">
            <v:imagedata r:id="rId239" o:title=""/>
          </v:shape>
          <o:OLEObject Type="Embed" ProgID="Equation.DSMT4" ShapeID="_x0000_i1141" DrawAspect="Content" ObjectID="_1778198946" r:id="rId240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777ED138" w14:textId="77777777" w:rsidR="00FC72FA" w:rsidRDefault="00FC72FA" w:rsidP="00FC72FA">
      <w:pPr>
        <w:rPr>
          <w:lang w:eastAsia="zh-CN"/>
        </w:rPr>
      </w:pP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75D3C07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000000">
        <w:fldChar w:fldCharType="begin"/>
      </w:r>
      <w:r w:rsidR="00000000">
        <w:instrText xml:space="preserve"> REF ZEqnNum294674 \* Charformat \! \* MERGEFORMAT </w:instrText>
      </w:r>
      <w:r w:rsidR="00000000">
        <w:fldChar w:fldCharType="separate"/>
      </w:r>
      <w:r w:rsidR="00C25E4C">
        <w:instrText>(56)</w:instrText>
      </w:r>
      <w:r w:rsidR="00000000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7E70C96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1" o:title=""/>
          </v:shape>
          <o:OLEObject Type="Embed" ProgID="Equation.DSMT4" ShapeID="_x0000_i1142" DrawAspect="Content" ObjectID="_1778198947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3" o:title=""/>
          </v:shape>
          <o:OLEObject Type="Embed" ProgID="Equation.DSMT4" ShapeID="_x0000_i1143" DrawAspect="Content" ObjectID="_1778198948" r:id="rId244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666B16D0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5" o:title=""/>
          </v:shape>
          <o:OLEObject Type="Embed" ProgID="Equation.DSMT4" ShapeID="_x0000_i1144" DrawAspect="Content" ObjectID="_1778198949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8198950" r:id="rId247"/>
        </w:object>
      </w:r>
      <w:r w:rsidR="000371B7">
        <w:rPr>
          <w:rFonts w:hint="eastAsia"/>
          <w:lang w:eastAsia="zh-CN"/>
        </w:rPr>
        <w:t>,</w:t>
      </w:r>
    </w:p>
    <w:p w14:paraId="28471ED6" w14:textId="6590C4B9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48" o:title=""/>
          </v:shape>
          <o:OLEObject Type="Embed" ProgID="Equation.DSMT4" ShapeID="_x0000_i1146" DrawAspect="Content" ObjectID="_1778198951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lastRenderedPageBreak/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8198952" r:id="rId250"/>
        </w:object>
      </w:r>
      <w:r w:rsidR="004B34B6">
        <w:rPr>
          <w:rFonts w:hint="eastAsia"/>
          <w:lang w:eastAsia="zh-CN"/>
        </w:rPr>
        <w:t>,</w:t>
      </w:r>
    </w:p>
    <w:p w14:paraId="7A9E5048" w14:textId="0B3B0530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1" o:title=""/>
          </v:shape>
          <o:OLEObject Type="Embed" ProgID="Equation.DSMT4" ShapeID="_x0000_i1148" DrawAspect="Content" ObjectID="_1778198953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C25E4C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284A33D1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3" o:title=""/>
          </v:shape>
          <o:OLEObject Type="Embed" ProgID="Equation.DSMT4" ShapeID="_x0000_i1149" DrawAspect="Content" ObjectID="_1778198954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C25E4C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41CEFD16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5" o:title=""/>
          </v:shape>
          <o:OLEObject Type="Embed" ProgID="Equation.DSMT4" ShapeID="_x0000_i1150" DrawAspect="Content" ObjectID="_1778198955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74BAFCA1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57" o:title=""/>
          </v:shape>
          <o:OLEObject Type="Embed" ProgID="Equation.DSMT4" ShapeID="_x0000_i1151" DrawAspect="Content" ObjectID="_1778198956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5C0BE836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59" o:title=""/>
          </v:shape>
          <o:OLEObject Type="Embed" ProgID="Equation.DSMT4" ShapeID="_x0000_i1152" DrawAspect="Content" ObjectID="_1778198957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4052C71C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C25E4C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4995B3EF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1" o:title=""/>
          </v:shape>
          <o:OLEObject Type="Embed" ProgID="Equation.DSMT4" ShapeID="_x0000_i1153" DrawAspect="Content" ObjectID="_1778198958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04BB617E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3" o:title=""/>
          </v:shape>
          <o:OLEObject Type="Embed" ProgID="Equation.DSMT4" ShapeID="_x0000_i1154" DrawAspect="Content" ObjectID="_1778198959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20E617C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5" o:title=""/>
          </v:shape>
          <o:OLEObject Type="Embed" ProgID="Equation.DSMT4" ShapeID="_x0000_i1155" DrawAspect="Content" ObjectID="_1778198960" r:id="rId266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67" o:title=""/>
          </v:shape>
          <o:OLEObject Type="Embed" ProgID="Equation.DSMT4" ShapeID="_x0000_i1156" DrawAspect="Content" ObjectID="_1778198961" r:id="rId268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69" o:title=""/>
          </v:shape>
          <o:OLEObject Type="Embed" ProgID="Equation.DSMT4" ShapeID="_x0000_i1157" DrawAspect="Content" ObjectID="_1778198962" r:id="rId270"/>
        </w:object>
      </w:r>
      <w:r w:rsidR="007201DE">
        <w:t>,</w:t>
      </w:r>
    </w:p>
    <w:p w14:paraId="7FE213F4" w14:textId="623C118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1" o:title=""/>
          </v:shape>
          <o:OLEObject Type="Embed" ProgID="Equation.DSMT4" ShapeID="_x0000_i1158" DrawAspect="Content" ObjectID="_1778198963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5" o:title=""/>
          </v:shape>
          <o:OLEObject Type="Embed" ProgID="Equation.DSMT4" ShapeID="_x0000_i1159" DrawAspect="Content" ObjectID="_1778198964" r:id="rId273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4" o:title=""/>
          </v:shape>
          <o:OLEObject Type="Embed" ProgID="Equation.DSMT4" ShapeID="_x0000_i1160" DrawAspect="Content" ObjectID="_1778198965" r:id="rId275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76" o:title=""/>
          </v:shape>
          <o:OLEObject Type="Embed" ProgID="Equation.DSMT4" ShapeID="_x0000_i1161" DrawAspect="Content" ObjectID="_1778198966" r:id="rId277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5A173C8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78" o:title=""/>
          </v:shape>
          <o:OLEObject Type="Embed" ProgID="Equation.DSMT4" ShapeID="_x0000_i1162" DrawAspect="Content" ObjectID="_1778198967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1B3FC71E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0" o:title=""/>
          </v:shape>
          <o:OLEObject Type="Embed" ProgID="Equation.DSMT4" ShapeID="_x0000_i1163" DrawAspect="Content" ObjectID="_1778198968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lastRenderedPageBreak/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2" o:title=""/>
          </v:shape>
          <o:OLEObject Type="Embed" ProgID="Equation.DSMT4" ShapeID="_x0000_i1164" DrawAspect="Content" ObjectID="_1778198969" r:id="rId283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4" o:title=""/>
          </v:shape>
          <o:OLEObject Type="Embed" ProgID="Equation.DSMT4" ShapeID="_x0000_i1165" DrawAspect="Content" ObjectID="_1778198970" r:id="rId285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86" o:title=""/>
          </v:shape>
          <o:OLEObject Type="Embed" ProgID="Equation.DSMT4" ShapeID="_x0000_i1166" DrawAspect="Content" ObjectID="_1778198971" r:id="rId287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A126270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32C86FD2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88" o:title=""/>
          </v:shape>
          <o:OLEObject Type="Embed" ProgID="Equation.DSMT4" ShapeID="_x0000_i1167" DrawAspect="Content" ObjectID="_1778198972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C25E4C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470C4274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0C4EA560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6815AA63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538E260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647C2B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647C2B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65DD81A2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0" o:title=""/>
          </v:shape>
          <o:OLEObject Type="Embed" ProgID="Equation.DSMT4" ShapeID="_x0000_i1168" DrawAspect="Content" ObjectID="_1778198973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C25E4C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2690FD9C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9AD692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2" o:title=""/>
          </v:shape>
          <o:OLEObject Type="Embed" ProgID="Equation.DSMT4" ShapeID="_x0000_i1169" DrawAspect="Content" ObjectID="_1778198974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38F7CF12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4" o:title=""/>
          </v:shape>
          <o:OLEObject Type="Embed" ProgID="Equation.DSMT4" ShapeID="_x0000_i1170" DrawAspect="Content" ObjectID="_1778198975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55EEC66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296" o:title=""/>
          </v:shape>
          <o:OLEObject Type="Embed" ProgID="Equation.DSMT4" ShapeID="_x0000_i1171" DrawAspect="Content" ObjectID="_1778198976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F07CCC1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298" o:title=""/>
          </v:shape>
          <o:OLEObject Type="Embed" ProgID="Equation.DSMT4" ShapeID="_x0000_i1172" DrawAspect="Content" ObjectID="_1778198977" r:id="rId2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26ABA108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0" o:title=""/>
          </v:shape>
          <o:OLEObject Type="Embed" ProgID="Equation.DSMT4" ShapeID="_x0000_i1173" DrawAspect="Content" ObjectID="_1778198978" r:id="rId3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00BD28A2" w:rsidR="009E0F37" w:rsidRDefault="009E0F37" w:rsidP="009E0F37">
      <w:pPr>
        <w:pStyle w:val="MTDisplayEquation"/>
      </w:pPr>
      <w:r>
        <w:lastRenderedPageBreak/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2" o:title=""/>
          </v:shape>
          <o:OLEObject Type="Embed" ProgID="Equation.DSMT4" ShapeID="_x0000_i1174" DrawAspect="Content" ObjectID="_1778198979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0759E40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4" o:title=""/>
          </v:shape>
          <o:OLEObject Type="Embed" ProgID="Equation.DSMT4" ShapeID="_x0000_i1175" DrawAspect="Content" ObjectID="_1778198980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02625E6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06" o:title=""/>
          </v:shape>
          <o:OLEObject Type="Embed" ProgID="Equation.DSMT4" ShapeID="_x0000_i1176" DrawAspect="Content" ObjectID="_1778198981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47418AA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08" o:title=""/>
          </v:shape>
          <o:OLEObject Type="Embed" ProgID="Equation.DSMT4" ShapeID="_x0000_i1177" DrawAspect="Content" ObjectID="_1778198982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32B28E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0" o:title=""/>
          </v:shape>
          <o:OLEObject Type="Embed" ProgID="Equation.DSMT4" ShapeID="_x0000_i1178" DrawAspect="Content" ObjectID="_1778198983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7E07F65E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2" o:title=""/>
          </v:shape>
          <o:OLEObject Type="Embed" ProgID="Equation.DSMT4" ShapeID="_x0000_i1179" DrawAspect="Content" ObjectID="_1778198984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1A9A384B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4" o:title=""/>
          </v:shape>
          <o:OLEObject Type="Embed" ProgID="Equation.DSMT4" ShapeID="_x0000_i1180" DrawAspect="Content" ObjectID="_1778198985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16" o:title=""/>
          </v:shape>
          <o:OLEObject Type="Embed" ProgID="Equation.DSMT4" ShapeID="_x0000_i1181" DrawAspect="Content" ObjectID="_1778198986" r:id="rId317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18" o:title=""/>
          </v:shape>
          <o:OLEObject Type="Embed" ProgID="Equation.DSMT4" ShapeID="_x0000_i1182" DrawAspect="Content" ObjectID="_1778198987" r:id="rId319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99AA06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0" o:title=""/>
          </v:shape>
          <o:OLEObject Type="Embed" ProgID="Equation.DSMT4" ShapeID="_x0000_i1183" DrawAspect="Content" ObjectID="_1778198988" r:id="rId3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C25E4C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5CBC3C94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2" o:title=""/>
          </v:shape>
          <o:OLEObject Type="Embed" ProgID="Equation.DSMT4" ShapeID="_x0000_i1184" DrawAspect="Content" ObjectID="_1778198989" r:id="rId3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5DBB1A83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4" o:title=""/>
          </v:shape>
          <o:OLEObject Type="Embed" ProgID="Equation.DSMT4" ShapeID="_x0000_i1185" DrawAspect="Content" ObjectID="_1778198990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16703947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26" o:title=""/>
          </v:shape>
          <o:OLEObject Type="Embed" ProgID="Equation.DSMT4" ShapeID="_x0000_i1186" DrawAspect="Content" ObjectID="_1778198991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6263632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28" o:title=""/>
          </v:shape>
          <o:OLEObject Type="Embed" ProgID="Equation.DSMT4" ShapeID="_x0000_i1187" DrawAspect="Content" ObjectID="_1778198992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2BF28A04" w:rsidR="00430245" w:rsidRPr="00430245" w:rsidRDefault="00430245" w:rsidP="00430245">
      <w:pPr>
        <w:pStyle w:val="MTDisplayEquation"/>
      </w:pPr>
      <w:r>
        <w:lastRenderedPageBreak/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0" o:title=""/>
          </v:shape>
          <o:OLEObject Type="Embed" ProgID="Equation.DSMT4" ShapeID="_x0000_i1188" DrawAspect="Content" ObjectID="_1778198993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3FB734D7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2" o:title=""/>
          </v:shape>
          <o:OLEObject Type="Embed" ProgID="Equation.DSMT4" ShapeID="_x0000_i1189" DrawAspect="Content" ObjectID="_1778198994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C25E4C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4" o:title=""/>
          </v:shape>
          <o:OLEObject Type="Embed" ProgID="Equation.DSMT4" ShapeID="_x0000_i1190" DrawAspect="Content" ObjectID="_1778198995" r:id="rId335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5783BD6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36" o:title=""/>
          </v:shape>
          <o:OLEObject Type="Embed" ProgID="Equation.DSMT4" ShapeID="_x0000_i1191" DrawAspect="Content" ObjectID="_1778198996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C25E4C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7BFA799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38" o:title=""/>
          </v:shape>
          <o:OLEObject Type="Embed" ProgID="Equation.DSMT4" ShapeID="_x0000_i1192" DrawAspect="Content" ObjectID="_1778198997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0575FC6C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0" o:title=""/>
          </v:shape>
          <o:OLEObject Type="Embed" ProgID="Equation.DSMT4" ShapeID="_x0000_i1193" DrawAspect="Content" ObjectID="_1778198998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6161CA1D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2" o:title=""/>
          </v:shape>
          <o:OLEObject Type="Embed" ProgID="Equation.DSMT4" ShapeID="_x0000_i1194" DrawAspect="Content" ObjectID="_1778198999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4A2C10C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0" o:title=""/>
          </v:shape>
          <o:OLEObject Type="Embed" ProgID="Equation.DSMT4" ShapeID="_x0000_i1195" DrawAspect="Content" ObjectID="_1778199000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255A15B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2" o:title=""/>
          </v:shape>
          <o:OLEObject Type="Embed" ProgID="Equation.DSMT4" ShapeID="_x0000_i1196" DrawAspect="Content" ObjectID="_1778199001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A87EEB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46" o:title=""/>
          </v:shape>
          <o:OLEObject Type="Embed" ProgID="Equation.DSMT4" ShapeID="_x0000_i1197" DrawAspect="Content" ObjectID="_1778199002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C25E4C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4772B1C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48" o:title=""/>
          </v:shape>
          <o:OLEObject Type="Embed" ProgID="Equation.DSMT4" ShapeID="_x0000_i1198" DrawAspect="Content" ObjectID="_1778199003" r:id="rId349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0" o:title=""/>
          </v:shape>
          <o:OLEObject Type="Embed" ProgID="Equation.DSMT4" ShapeID="_x0000_i1199" DrawAspect="Content" ObjectID="_1778199004" r:id="rId351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4" o:title=""/>
          </v:shape>
          <o:OLEObject Type="Embed" ProgID="Equation.DSMT4" ShapeID="_x0000_i1200" DrawAspect="Content" ObjectID="_1778199005" r:id="rId352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4CD849AA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3" o:title=""/>
          </v:shape>
          <o:OLEObject Type="Embed" ProgID="Equation.DSMT4" ShapeID="_x0000_i1201" DrawAspect="Content" ObjectID="_1778199006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C25E4C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6E107C7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5" o:title=""/>
          </v:shape>
          <o:OLEObject Type="Embed" ProgID="Equation.DSMT4" ShapeID="_x0000_i1202" DrawAspect="Content" ObjectID="_1778199007" r:id="rId3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2D41D09C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57" o:title=""/>
          </v:shape>
          <o:OLEObject Type="Embed" ProgID="Equation.DSMT4" ShapeID="_x0000_i1203" DrawAspect="Content" ObjectID="_1778199008" r:id="rId358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C25E4C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41CB277B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59" o:title=""/>
          </v:shape>
          <o:OLEObject Type="Embed" ProgID="Equation.DSMT4" ShapeID="_x0000_i1204" DrawAspect="Content" ObjectID="_1778199009" r:id="rId360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3" w:name="ZEqnNum786020"/>
      <w:r w:rsidR="00F230A3">
        <w:instrText>(</w:instrText>
      </w:r>
      <w:fldSimple w:instr=" SEQ MTEqn \c \* Arabic \* MERGEFORMAT ">
        <w:r w:rsidR="00C25E4C">
          <w:rPr>
            <w:noProof/>
          </w:rPr>
          <w:instrText>110</w:instrText>
        </w:r>
      </w:fldSimple>
      <w:r w:rsidR="00F230A3">
        <w:instrText>)</w:instrText>
      </w:r>
      <w:bookmarkEnd w:id="43"/>
      <w:r w:rsidR="00F230A3">
        <w:fldChar w:fldCharType="end"/>
      </w:r>
    </w:p>
    <w:p w14:paraId="32DFFBCA" w14:textId="373EC45A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1" o:title=""/>
          </v:shape>
          <o:OLEObject Type="Embed" ProgID="Equation.DSMT4" ShapeID="_x0000_i1205" DrawAspect="Content" ObjectID="_1778199010" r:id="rId362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4" w:name="ZEqnNum590530"/>
      <w:r w:rsidR="00F230A3">
        <w:instrText>(</w:instrText>
      </w:r>
      <w:fldSimple w:instr=" SEQ MTEqn \c \* Arabic \* MERGEFORMAT ">
        <w:r w:rsidR="00C25E4C">
          <w:rPr>
            <w:noProof/>
          </w:rPr>
          <w:instrText>111</w:instrText>
        </w:r>
      </w:fldSimple>
      <w:r w:rsidR="00F230A3">
        <w:instrText>)</w:instrText>
      </w:r>
      <w:bookmarkEnd w:id="44"/>
      <w:r w:rsidR="00F230A3">
        <w:fldChar w:fldCharType="end"/>
      </w:r>
    </w:p>
    <w:p w14:paraId="55CB562A" w14:textId="12E9B55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3" o:title=""/>
          </v:shape>
          <o:OLEObject Type="Embed" ProgID="Equation.DSMT4" ShapeID="_x0000_i1206" DrawAspect="Content" ObjectID="_1778199011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5" w:name="ZEqnNum167370"/>
      <w:r w:rsidR="00F230A3">
        <w:instrText>(</w:instrText>
      </w:r>
      <w:fldSimple w:instr=" SEQ MTEqn \c \* Arabic \* MERGEFORMAT ">
        <w:r w:rsidR="00C25E4C">
          <w:rPr>
            <w:noProof/>
          </w:rPr>
          <w:instrText>112</w:instrText>
        </w:r>
      </w:fldSimple>
      <w:r w:rsidR="00F230A3">
        <w:instrText>)</w:instrText>
      </w:r>
      <w:bookmarkEnd w:id="45"/>
      <w:r w:rsidR="00F230A3">
        <w:fldChar w:fldCharType="end"/>
      </w:r>
    </w:p>
    <w:p w14:paraId="2BA1B4C3" w14:textId="2E3AE52E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5" o:title=""/>
          </v:shape>
          <o:OLEObject Type="Embed" ProgID="Equation.DSMT4" ShapeID="_x0000_i1207" DrawAspect="Content" ObjectID="_1778199012" r:id="rId366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</w:t>
      </w:r>
      <w:r w:rsidR="00013A6E">
        <w:rPr>
          <w:rFonts w:hint="eastAsia"/>
          <w:lang w:eastAsia="zh-CN"/>
        </w:rPr>
        <w:lastRenderedPageBreak/>
        <w:t xml:space="preserve">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67" o:title=""/>
          </v:shape>
          <o:OLEObject Type="Embed" ProgID="Equation.DSMT4" ShapeID="_x0000_i1208" DrawAspect="Content" ObjectID="_1778199013" r:id="rId368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C25E4C" w:rsidRPr="00C25E4C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4C115046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69" o:title=""/>
          </v:shape>
          <o:OLEObject Type="Embed" ProgID="Equation.DSMT4" ShapeID="_x0000_i1209" DrawAspect="Content" ObjectID="_1778199014" r:id="rId3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1881E107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1" o:title=""/>
          </v:shape>
          <o:OLEObject Type="Embed" ProgID="Equation.DSMT4" ShapeID="_x0000_i1210" DrawAspect="Content" ObjectID="_1778199015" r:id="rId3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616202E1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3" o:title=""/>
          </v:shape>
          <o:OLEObject Type="Embed" ProgID="Equation.DSMT4" ShapeID="_x0000_i1211" DrawAspect="Content" ObjectID="_1778199016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19202"/>
      <w:r>
        <w:instrText>(</w:instrText>
      </w:r>
      <w:fldSimple w:instr=" SEQ MTEqn \c \* Arabic \* MERGEFORMAT ">
        <w:r w:rsidR="00C25E4C">
          <w:rPr>
            <w:noProof/>
          </w:rPr>
          <w:instrText>115</w:instrText>
        </w:r>
      </w:fldSimple>
      <w:r>
        <w:instrText>)</w:instrText>
      </w:r>
      <w:bookmarkEnd w:id="46"/>
      <w:r>
        <w:fldChar w:fldCharType="end"/>
      </w:r>
    </w:p>
    <w:p w14:paraId="786F086D" w14:textId="5800A872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5" o:title=""/>
          </v:shape>
          <o:OLEObject Type="Embed" ProgID="Equation.DSMT4" ShapeID="_x0000_i1212" DrawAspect="Content" ObjectID="_1778199017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66644"/>
      <w:r>
        <w:instrText>(</w:instrText>
      </w:r>
      <w:fldSimple w:instr=" SEQ MTEqn \c \* Arabic \* MERGEFORMAT ">
        <w:r w:rsidR="00C25E4C">
          <w:rPr>
            <w:noProof/>
          </w:rPr>
          <w:instrText>116</w:instrText>
        </w:r>
      </w:fldSimple>
      <w:r>
        <w:instrText>)</w:instrText>
      </w:r>
      <w:bookmarkEnd w:id="47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EB123B1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77" o:title=""/>
          </v:shape>
          <o:OLEObject Type="Embed" ProgID="Equation.DSMT4" ShapeID="_x0000_i1213" DrawAspect="Content" ObjectID="_1778199018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1F951B8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79" o:title=""/>
          </v:shape>
          <o:OLEObject Type="Embed" ProgID="Equation.DSMT4" ShapeID="_x0000_i1214" DrawAspect="Content" ObjectID="_1778199019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1093FD06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1" o:title=""/>
          </v:shape>
          <o:OLEObject Type="Embed" ProgID="Equation.DSMT4" ShapeID="_x0000_i1215" DrawAspect="Content" ObjectID="_1778199020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B3155D4" w:rsidR="00550882" w:rsidRDefault="00550882" w:rsidP="00550882">
      <w:pPr>
        <w:pStyle w:val="MTDisplayEquation"/>
      </w:pPr>
      <w:r>
        <w:lastRenderedPageBreak/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3" o:title=""/>
          </v:shape>
          <o:OLEObject Type="Embed" ProgID="Equation.DSMT4" ShapeID="_x0000_i1216" DrawAspect="Content" ObjectID="_1778199021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1772D15C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5" o:title=""/>
          </v:shape>
          <o:OLEObject Type="Embed" ProgID="Equation.DSMT4" ShapeID="_x0000_i1217" DrawAspect="Content" ObjectID="_1778199022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8518F5E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87" o:title=""/>
          </v:shape>
          <o:OLEObject Type="Embed" ProgID="Equation.DSMT4" ShapeID="_x0000_i1218" DrawAspect="Content" ObjectID="_1778199023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016D50C5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89" o:title=""/>
          </v:shape>
          <o:OLEObject Type="Embed" ProgID="Equation.DSMT4" ShapeID="_x0000_i1219" DrawAspect="Content" ObjectID="_1778199024" r:id="rId390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1" o:title=""/>
          </v:shape>
          <o:OLEObject Type="Embed" ProgID="Equation.DSMT4" ShapeID="_x0000_i1220" DrawAspect="Content" ObjectID="_1778199025" r:id="rId392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3" o:title=""/>
          </v:shape>
          <o:OLEObject Type="Embed" ProgID="Equation.DSMT4" ShapeID="_x0000_i1221" DrawAspect="Content" ObjectID="_1778199026" r:id="rId394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5" o:title=""/>
          </v:shape>
          <o:OLEObject Type="Embed" ProgID="Equation.DSMT4" ShapeID="_x0000_i1222" DrawAspect="Content" ObjectID="_1778199027" r:id="rId396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C25E4C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07813D2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397" o:title=""/>
          </v:shape>
          <o:OLEObject Type="Embed" ProgID="Equation.DSMT4" ShapeID="_x0000_i1223" DrawAspect="Content" ObjectID="_1778199028" r:id="rId3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0A6E5BF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399" o:title=""/>
          </v:shape>
          <o:OLEObject Type="Embed" ProgID="Equation.DSMT4" ShapeID="_x0000_i1224" DrawAspect="Content" ObjectID="_1778199029" r:id="rId4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61B5F182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1" o:title=""/>
          </v:shape>
          <o:OLEObject Type="Embed" ProgID="Equation.DSMT4" ShapeID="_x0000_i1225" DrawAspect="Content" ObjectID="_1778199030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5870E91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3" o:title=""/>
          </v:shape>
          <o:OLEObject Type="Embed" ProgID="Equation.DSMT4" ShapeID="_x0000_i1226" DrawAspect="Content" ObjectID="_1778199031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5" o:title=""/>
          </v:shape>
          <o:OLEObject Type="Embed" ProgID="Equation.DSMT4" ShapeID="_x0000_i1227" DrawAspect="Content" ObjectID="_1778199032" r:id="rId406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07" o:title=""/>
          </v:shape>
          <o:OLEObject Type="Embed" ProgID="Equation.DSMT4" ShapeID="_x0000_i1228" DrawAspect="Content" ObjectID="_1778199033" r:id="rId408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</w:t>
      </w:r>
      <w:r w:rsidR="00160A6B">
        <w:rPr>
          <w:rFonts w:hint="eastAsia"/>
          <w:lang w:eastAsia="zh-CN"/>
        </w:rPr>
        <w:lastRenderedPageBreak/>
        <w:t xml:space="preserve">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2474360E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09" o:title=""/>
          </v:shape>
          <o:OLEObject Type="Embed" ProgID="Equation.DSMT4" ShapeID="_x0000_i1229" DrawAspect="Content" ObjectID="_1778199034" r:id="rId4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65868"/>
      <w:r>
        <w:instrText>(</w:instrText>
      </w:r>
      <w:fldSimple w:instr=" SEQ MTEqn \c \* Arabic \* MERGEFORMAT ">
        <w:r w:rsidR="00C25E4C">
          <w:rPr>
            <w:noProof/>
          </w:rPr>
          <w:instrText>127</w:instrText>
        </w:r>
      </w:fldSimple>
      <w:r>
        <w:instrText>)</w:instrText>
      </w:r>
      <w:bookmarkEnd w:id="48"/>
      <w:r>
        <w:fldChar w:fldCharType="end"/>
      </w:r>
    </w:p>
    <w:p w14:paraId="636B8259" w14:textId="74D4D74D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ABCD7D9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1" o:title=""/>
          </v:shape>
          <o:OLEObject Type="Embed" ProgID="Equation.DSMT4" ShapeID="_x0000_i1230" DrawAspect="Content" ObjectID="_1778199035" r:id="rId4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266737"/>
      <w:r>
        <w:instrText>(</w:instrText>
      </w:r>
      <w:fldSimple w:instr=" SEQ MTEqn \c \* Arabic \* MERGEFORMAT ">
        <w:r w:rsidR="00C25E4C">
          <w:rPr>
            <w:noProof/>
          </w:rPr>
          <w:instrText>128</w:instrText>
        </w:r>
      </w:fldSimple>
      <w:r>
        <w:instrText>)</w:instrText>
      </w:r>
      <w:bookmarkEnd w:id="49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43A7B0F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3" o:title=""/>
          </v:shape>
          <o:OLEObject Type="Embed" ProgID="Equation.DSMT4" ShapeID="_x0000_i1231" DrawAspect="Content" ObjectID="_1778199036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11C28B26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5" o:title=""/>
          </v:shape>
          <o:OLEObject Type="Embed" ProgID="Equation.DSMT4" ShapeID="_x0000_i1232" DrawAspect="Content" ObjectID="_1778199037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72F63FD3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17" o:title=""/>
          </v:shape>
          <o:OLEObject Type="Embed" ProgID="Equation.DSMT4" ShapeID="_x0000_i1233" DrawAspect="Content" ObjectID="_1778199038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181CEB22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641CDF52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19" o:title=""/>
          </v:shape>
          <o:OLEObject Type="Embed" ProgID="Equation.DSMT4" ShapeID="_x0000_i1234" DrawAspect="Content" ObjectID="_1778199039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1F4296E9" w:rsidR="00A92CBD" w:rsidRDefault="00A92CBD" w:rsidP="00A92CBD">
      <w:pPr>
        <w:pStyle w:val="MTDisplayEquation"/>
      </w:pPr>
      <w:r>
        <w:lastRenderedPageBreak/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1" o:title=""/>
          </v:shape>
          <o:OLEObject Type="Embed" ProgID="Equation.DSMT4" ShapeID="_x0000_i1235" DrawAspect="Content" ObjectID="_1778199040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BD72F3C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3" o:title=""/>
          </v:shape>
          <o:OLEObject Type="Embed" ProgID="Equation.DSMT4" ShapeID="_x0000_i1236" DrawAspect="Content" ObjectID="_1778199041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5" o:title=""/>
          </v:shape>
          <o:OLEObject Type="Embed" ProgID="Equation.DSMT4" ShapeID="_x0000_i1237" DrawAspect="Content" ObjectID="_1778199042" r:id="rId426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27" o:title=""/>
          </v:shape>
          <o:OLEObject Type="Embed" ProgID="Equation.DSMT4" ShapeID="_x0000_i1238" DrawAspect="Content" ObjectID="_1778199043" r:id="rId428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74161709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29" o:title=""/>
          </v:shape>
          <o:OLEObject Type="Embed" ProgID="Equation.DSMT4" ShapeID="_x0000_i1239" DrawAspect="Content" ObjectID="_1778199044" r:id="rId4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1" o:title=""/>
          </v:shape>
          <o:OLEObject Type="Embed" ProgID="Equation.DSMT4" ShapeID="_x0000_i1240" DrawAspect="Content" ObjectID="_1778199045" r:id="rId432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3DEBF25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3" o:title=""/>
          </v:shape>
          <o:OLEObject Type="Embed" ProgID="Equation.DSMT4" ShapeID="_x0000_i1241" DrawAspect="Content" ObjectID="_1778199046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12B02994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5" o:title=""/>
          </v:shape>
          <o:OLEObject Type="Embed" ProgID="Equation.DSMT4" ShapeID="_x0000_i1242" DrawAspect="Content" ObjectID="_1778199047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4F1E9975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3" type="#_x0000_t75" style="width:84.1pt;height:37.05pt" o:ole="">
            <v:imagedata r:id="rId437" o:title=""/>
          </v:shape>
          <o:OLEObject Type="Embed" ProgID="Equation.DSMT4" ShapeID="_x0000_i1243" DrawAspect="Content" ObjectID="_1778199048" r:id="rId4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003A3752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39" o:title=""/>
          </v:shape>
          <o:OLEObject Type="Embed" ProgID="Equation.DSMT4" ShapeID="_x0000_i1244" DrawAspect="Content" ObjectID="_1778199049" r:id="rId4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07FBA626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1" o:title=""/>
          </v:shape>
          <o:OLEObject Type="Embed" ProgID="Equation.DSMT4" ShapeID="_x0000_i1245" DrawAspect="Content" ObjectID="_1778199050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04525FC5" w:rsidR="00761ADC" w:rsidRDefault="00761ADC" w:rsidP="00761ADC">
      <w:pPr>
        <w:pStyle w:val="MTDisplayEquation"/>
        <w:spacing w:line="360" w:lineRule="auto"/>
      </w:pPr>
      <w:r>
        <w:lastRenderedPageBreak/>
        <w:tab/>
      </w:r>
      <w:r w:rsidRPr="00A71EFD">
        <w:rPr>
          <w:position w:val="-12"/>
        </w:rPr>
        <w:object w:dxaOrig="760" w:dyaOrig="380" w14:anchorId="4739AE77">
          <v:shape id="_x0000_i1246" type="#_x0000_t75" style="width:37.8pt;height:21.4pt" o:ole="">
            <v:imagedata r:id="rId443" o:title=""/>
          </v:shape>
          <o:OLEObject Type="Embed" ProgID="Equation.DSMT4" ShapeID="_x0000_i1246" DrawAspect="Content" ObjectID="_1778199051" r:id="rId4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74695F03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7" type="#_x0000_t75" style="width:39.2pt;height:22.1pt" o:ole="">
            <v:imagedata r:id="rId445" o:title=""/>
          </v:shape>
          <o:OLEObject Type="Embed" ProgID="Equation.DSMT4" ShapeID="_x0000_i1247" DrawAspect="Content" ObjectID="_1778199052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818775"/>
      <w:r>
        <w:instrText>(</w:instrText>
      </w:r>
      <w:fldSimple w:instr=" SEQ MTEqn \c \* Arabic \* MERGEFORMAT ">
        <w:r w:rsidR="00C25E4C">
          <w:rPr>
            <w:noProof/>
          </w:rPr>
          <w:instrText>142</w:instrText>
        </w:r>
      </w:fldSimple>
      <w:r>
        <w:instrText>)</w:instrText>
      </w:r>
      <w:bookmarkEnd w:id="50"/>
      <w:r>
        <w:fldChar w:fldCharType="end"/>
      </w:r>
    </w:p>
    <w:p w14:paraId="165832FB" w14:textId="71B023E6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8" type="#_x0000_t75" style="width:32.1pt;height:17.8pt" o:ole="">
            <v:imagedata r:id="rId447" o:title=""/>
          </v:shape>
          <o:OLEObject Type="Embed" ProgID="Equation.DSMT4" ShapeID="_x0000_i1248" DrawAspect="Content" ObjectID="_1778199053" r:id="rId4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682656"/>
      <w:r>
        <w:instrText>(</w:instrText>
      </w:r>
      <w:fldSimple w:instr=" SEQ MTEqn \c \* Arabic \* MERGEFORMAT ">
        <w:r w:rsidR="00C25E4C">
          <w:rPr>
            <w:noProof/>
          </w:rPr>
          <w:instrText>143</w:instrText>
        </w:r>
      </w:fldSimple>
      <w:r>
        <w:instrText>)</w:instrText>
      </w:r>
      <w:bookmarkEnd w:id="51"/>
      <w:r>
        <w:fldChar w:fldCharType="end"/>
      </w:r>
    </w:p>
    <w:p w14:paraId="7D31CBA8" w14:textId="0BB06406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C25E4C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402E3DAF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9" type="#_x0000_t75" style="width:198.2pt;height:37.8pt" o:ole="">
            <v:imagedata r:id="rId449" o:title=""/>
          </v:shape>
          <o:OLEObject Type="Embed" ProgID="Equation.DSMT4" ShapeID="_x0000_i1249" DrawAspect="Content" ObjectID="_1778199054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00262"/>
      <w:r>
        <w:instrText>(</w:instrText>
      </w:r>
      <w:fldSimple w:instr=" SEQ MTEqn \c \* Arabic \* MERGEFORMAT ">
        <w:r w:rsidR="00C25E4C">
          <w:rPr>
            <w:noProof/>
          </w:rPr>
          <w:instrText>144</w:instrText>
        </w:r>
      </w:fldSimple>
      <w:r>
        <w:instrText>)</w:instrText>
      </w:r>
      <w:bookmarkEnd w:id="52"/>
      <w:r>
        <w:fldChar w:fldCharType="end"/>
      </w:r>
    </w:p>
    <w:p w14:paraId="62CDBB50" w14:textId="769B863C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0" type="#_x0000_t75" style="width:86.25pt;height:20.65pt" o:ole="">
            <v:imagedata r:id="rId451" o:title=""/>
          </v:shape>
          <o:OLEObject Type="Embed" ProgID="Equation.DSMT4" ShapeID="_x0000_i1250" DrawAspect="Content" ObjectID="_1778199055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1B8A2E00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001D54F9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1" type="#_x0000_t75" style="width:198.2pt;height:39.9pt" o:ole="">
            <v:imagedata r:id="rId453" o:title=""/>
          </v:shape>
          <o:OLEObject Type="Embed" ProgID="Equation.DSMT4" ShapeID="_x0000_i1251" DrawAspect="Content" ObjectID="_1778199056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260352"/>
      <w:r>
        <w:instrText>(</w:instrText>
      </w:r>
      <w:fldSimple w:instr=" SEQ MTEqn \c \* Arabic \* MERGEFORMAT ">
        <w:r w:rsidR="00C25E4C">
          <w:rPr>
            <w:noProof/>
          </w:rPr>
          <w:instrText>146</w:instrText>
        </w:r>
      </w:fldSimple>
      <w:r>
        <w:instrText>)</w:instrText>
      </w:r>
      <w:bookmarkEnd w:id="53"/>
      <w:r>
        <w:fldChar w:fldCharType="end"/>
      </w:r>
    </w:p>
    <w:p w14:paraId="721940EC" w14:textId="3498A8B3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2" type="#_x0000_t75" style="width:181.05pt;height:22.8pt" o:ole="">
            <v:imagedata r:id="rId455" o:title=""/>
          </v:shape>
          <o:OLEObject Type="Embed" ProgID="Equation.DSMT4" ShapeID="_x0000_i1252" DrawAspect="Content" ObjectID="_1778199057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13BBD279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3" type="#_x0000_t75" style="width:131.9pt;height:22.8pt" o:ole="">
            <v:imagedata r:id="rId457" o:title=""/>
          </v:shape>
          <o:OLEObject Type="Embed" ProgID="Equation.DSMT4" ShapeID="_x0000_i1253" DrawAspect="Content" ObjectID="_1778199058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722703"/>
      <w:r>
        <w:instrText>(</w:instrText>
      </w:r>
      <w:fldSimple w:instr=" SEQ MTEqn \c \* Arabic \* MERGEFORMAT ">
        <w:r w:rsidR="00C25E4C">
          <w:rPr>
            <w:noProof/>
          </w:rPr>
          <w:instrText>148</w:instrText>
        </w:r>
      </w:fldSimple>
      <w:r>
        <w:instrText>)</w:instrText>
      </w:r>
      <w:bookmarkEnd w:id="54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4" type="#_x0000_t75" style="width:14.95pt;height:19.25pt" o:ole="">
            <v:imagedata r:id="rId459" o:title=""/>
          </v:shape>
          <o:OLEObject Type="Embed" ProgID="Equation.DSMT4" ShapeID="_x0000_i1254" DrawAspect="Content" ObjectID="_1778199059" r:id="rId460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5" type="#_x0000_t75" style="width:37.8pt;height:19.95pt" o:ole="">
            <v:imagedata r:id="rId461" o:title=""/>
          </v:shape>
          <o:OLEObject Type="Embed" ProgID="Equation.DSMT4" ShapeID="_x0000_i1255" DrawAspect="Content" ObjectID="_1778199060" r:id="rId462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5510D4BD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6" type="#_x0000_t75" style="width:123.35pt;height:30.65pt" o:ole="">
            <v:imagedata r:id="rId463" o:title=""/>
          </v:shape>
          <o:OLEObject Type="Embed" ProgID="Equation.DSMT4" ShapeID="_x0000_i1256" DrawAspect="Content" ObjectID="_1778199061" r:id="rId4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2260"/>
      <w:r>
        <w:instrText>(</w:instrText>
      </w:r>
      <w:fldSimple w:instr=" SEQ MTEqn \c \* Arabic \* MERGEFORMAT ">
        <w:r w:rsidR="00C25E4C">
          <w:rPr>
            <w:noProof/>
          </w:rPr>
          <w:instrText>149</w:instrText>
        </w:r>
      </w:fldSimple>
      <w:r>
        <w:instrText>)</w:instrText>
      </w:r>
      <w:bookmarkEnd w:id="55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7" type="#_x0000_t75" style="width:86.25pt;height:20.65pt" o:ole="">
            <v:imagedata r:id="rId465" o:title=""/>
          </v:shape>
          <o:OLEObject Type="Embed" ProgID="Equation.DSMT4" ShapeID="_x0000_i1257" DrawAspect="Content" ObjectID="_1778199062" r:id="rId466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7A672B7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8" type="#_x0000_t75" style="width:191.05pt;height:30.65pt" o:ole="">
            <v:imagedata r:id="rId467" o:title=""/>
          </v:shape>
          <o:OLEObject Type="Embed" ProgID="Equation.DSMT4" ShapeID="_x0000_i1258" DrawAspect="Content" ObjectID="_1778199063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680635"/>
      <w:r>
        <w:instrText>(</w:instrText>
      </w:r>
      <w:fldSimple w:instr=" SEQ MTEqn \c \* Arabic \* MERGEFORMAT ">
        <w:r w:rsidR="00C25E4C">
          <w:rPr>
            <w:noProof/>
          </w:rPr>
          <w:instrText>150</w:instrText>
        </w:r>
      </w:fldSimple>
      <w:r>
        <w:instrText>)</w:instrText>
      </w:r>
      <w:bookmarkEnd w:id="56"/>
      <w:r>
        <w:fldChar w:fldCharType="end"/>
      </w:r>
    </w:p>
    <w:p w14:paraId="19D4A6F5" w14:textId="176248A8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C25E4C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4E9B010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9" type="#_x0000_t75" style="width:226.7pt;height:30.65pt" o:ole="">
            <v:imagedata r:id="rId469" o:title=""/>
          </v:shape>
          <o:OLEObject Type="Embed" ProgID="Equation.DSMT4" ShapeID="_x0000_i1259" DrawAspect="Content" ObjectID="_1778199064" r:id="rId4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534853"/>
      <w:r>
        <w:instrText>(</w:instrText>
      </w:r>
      <w:fldSimple w:instr=" SEQ MTEqn \c \* Arabic \* MERGEFORMAT ">
        <w:r w:rsidR="00C25E4C">
          <w:rPr>
            <w:noProof/>
          </w:rPr>
          <w:instrText>151</w:instrText>
        </w:r>
      </w:fldSimple>
      <w:r>
        <w:instrText>)</w:instrText>
      </w:r>
      <w:bookmarkEnd w:id="57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236DDAF7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0" type="#_x0000_t75" style="width:213.15pt;height:30.65pt" o:ole="">
            <v:imagedata r:id="rId471" o:title=""/>
          </v:shape>
          <o:OLEObject Type="Embed" ProgID="Equation.DSMT4" ShapeID="_x0000_i1260" DrawAspect="Content" ObjectID="_1778199065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676652"/>
      <w:r>
        <w:instrText>(</w:instrText>
      </w:r>
      <w:fldSimple w:instr=" SEQ MTEqn \c \* Arabic \* MERGEFORMAT ">
        <w:r w:rsidR="00C25E4C">
          <w:rPr>
            <w:noProof/>
          </w:rPr>
          <w:instrText>152</w:instrText>
        </w:r>
      </w:fldSimple>
      <w:r>
        <w:instrText>)</w:instrText>
      </w:r>
      <w:bookmarkEnd w:id="58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1B8E83EF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1" type="#_x0000_t75" style="width:67pt;height:19.95pt" o:ole="">
            <v:imagedata r:id="rId473" o:title=""/>
          </v:shape>
          <o:OLEObject Type="Embed" ProgID="Equation.DSMT4" ShapeID="_x0000_i1261" DrawAspect="Content" ObjectID="_1778199066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2E67899D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14A91F99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2" type="#_x0000_t75" style="width:186.05pt;height:30.65pt" o:ole="">
            <v:imagedata r:id="rId475" o:title=""/>
          </v:shape>
          <o:OLEObject Type="Embed" ProgID="Equation.DSMT4" ShapeID="_x0000_i1262" DrawAspect="Content" ObjectID="_1778199067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4C515F62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3" type="#_x0000_t75" style="width:121.9pt;height:25.65pt" o:ole="">
            <v:imagedata r:id="rId477" o:title=""/>
          </v:shape>
          <o:OLEObject Type="Embed" ProgID="Equation.DSMT4" ShapeID="_x0000_i1263" DrawAspect="Content" ObjectID="_1778199068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2F254445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4" type="#_x0000_t75" style="width:131.9pt;height:37.05pt" o:ole="">
            <v:imagedata r:id="rId479" o:title=""/>
          </v:shape>
          <o:OLEObject Type="Embed" ProgID="Equation.DSMT4" ShapeID="_x0000_i1264" DrawAspect="Content" ObjectID="_1778199069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9EBCF4E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5" type="#_x0000_t75" style="width:283pt;height:34.95pt" o:ole="">
            <v:imagedata r:id="rId481" o:title=""/>
          </v:shape>
          <o:OLEObject Type="Embed" ProgID="Equation.DSMT4" ShapeID="_x0000_i1265" DrawAspect="Content" ObjectID="_1778199070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31D42AD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6" type="#_x0000_t75" style="width:59.9pt;height:37.05pt" o:ole="">
            <v:imagedata r:id="rId483" o:title=""/>
          </v:shape>
          <o:OLEObject Type="Embed" ProgID="Equation.DSMT4" ShapeID="_x0000_i1266" DrawAspect="Content" ObjectID="_1778199071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542251"/>
      <w:r>
        <w:instrText>(</w:instrText>
      </w:r>
      <w:fldSimple w:instr=" SEQ MTEqn \c \* Arabic \* MERGEFORMAT ">
        <w:r w:rsidR="00C25E4C">
          <w:rPr>
            <w:noProof/>
          </w:rPr>
          <w:instrText>158</w:instrText>
        </w:r>
      </w:fldSimple>
      <w:r>
        <w:instrText>)</w:instrText>
      </w:r>
      <w:bookmarkEnd w:id="59"/>
      <w:r>
        <w:fldChar w:fldCharType="end"/>
      </w:r>
    </w:p>
    <w:p w14:paraId="2DF7DB2C" w14:textId="4DB7946A" w:rsidR="00E92983" w:rsidRPr="001144C0" w:rsidRDefault="00750BE8" w:rsidP="00432C7E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ZEqnNum542251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ZEqnNum542251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proposed by L</w:t>
      </w:r>
      <w:r>
        <w:rPr>
          <w:iCs/>
          <w:lang w:eastAsia="zh-CN"/>
        </w:rPr>
        <w:t>i</w:t>
      </w:r>
      <w:r>
        <w:rPr>
          <w:rFonts w:hint="eastAsia"/>
          <w:iCs/>
          <w:lang w:eastAsia="zh-CN"/>
        </w:rPr>
        <w:t xml:space="preserve">lly, 1992. </w:t>
      </w:r>
      <w:r w:rsidR="00432C7E"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7" type="#_x0000_t75" style="width:15.7pt;height:17.8pt" o:ole="">
            <v:imagedata r:id="rId485" o:title=""/>
          </v:shape>
          <o:OLEObject Type="Embed" ProgID="Equation.DSMT4" ShapeID="_x0000_i1267" DrawAspect="Content" ObjectID="_1778199072" r:id="rId486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8" type="#_x0000_t75" style="width:15.7pt;height:19.25pt" o:ole="">
            <v:imagedata r:id="rId487" o:title=""/>
          </v:shape>
          <o:OLEObject Type="Embed" ProgID="Equation.DSMT4" ShapeID="_x0000_i1268" DrawAspect="Content" ObjectID="_1778199073" r:id="rId488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025CE14D" w:rsidR="001144C0" w:rsidRPr="00215629" w:rsidRDefault="00C12871" w:rsidP="001144C0">
      <w:pPr>
        <w:rPr>
          <w:rFonts w:hint="eastAsia"/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  <w:r w:rsidR="00215629">
        <w:rPr>
          <w:rFonts w:hint="eastAsia"/>
          <w:lang w:eastAsia="zh-CN"/>
        </w:rPr>
        <w:t xml:space="preserve"> In practice, 2D or 3D box filters can be </w:t>
      </w:r>
      <w:r w:rsidR="0056295D">
        <w:rPr>
          <w:rFonts w:hint="eastAsia"/>
          <w:lang w:eastAsia="zh-CN"/>
        </w:rPr>
        <w:t>applied</w:t>
      </w:r>
      <w:r w:rsidR="00215629">
        <w:rPr>
          <w:rFonts w:hint="eastAsia"/>
          <w:lang w:eastAsia="zh-CN"/>
        </w:rPr>
        <w:t xml:space="preserve">. In CaNS, the default choice is 3D filter, because it is consistent with the first filter (implicit 3D box filter), and that it </w:t>
      </w:r>
      <w:r w:rsidR="00F03838">
        <w:rPr>
          <w:rFonts w:hint="eastAsia"/>
          <w:lang w:eastAsia="zh-CN"/>
        </w:rPr>
        <w:t>yields</w:t>
      </w:r>
      <w:r w:rsidR="00215629">
        <w:rPr>
          <w:rFonts w:hint="eastAsia"/>
          <w:lang w:eastAsia="zh-CN"/>
        </w:rPr>
        <w:t xml:space="preserve"> more accurate results than </w:t>
      </w:r>
      <w:r w:rsidR="003101FA">
        <w:rPr>
          <w:rFonts w:hint="eastAsia"/>
          <w:lang w:eastAsia="zh-CN"/>
        </w:rPr>
        <w:t xml:space="preserve">the </w:t>
      </w:r>
      <w:r w:rsidR="00215629">
        <w:rPr>
          <w:rFonts w:hint="eastAsia"/>
          <w:lang w:eastAsia="zh-CN"/>
        </w:rPr>
        <w:t>2D filter</w:t>
      </w:r>
      <w:r w:rsidR="00977050">
        <w:rPr>
          <w:rFonts w:hint="eastAsia"/>
          <w:lang w:eastAsia="zh-CN"/>
        </w:rPr>
        <w:t xml:space="preserve"> from tests</w:t>
      </w:r>
      <w:r w:rsidR="00215629">
        <w:rPr>
          <w:rFonts w:hint="eastAsia"/>
          <w:lang w:eastAsia="zh-CN"/>
        </w:rPr>
        <w:t>.</w:t>
      </w:r>
    </w:p>
    <w:p w14:paraId="42E1490C" w14:textId="594359C7" w:rsidR="00A71EFD" w:rsidRDefault="003513C9" w:rsidP="00A71EF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</w:t>
      </w:r>
      <w:r w:rsidR="00B76C42">
        <w:rPr>
          <w:lang w:eastAsia="zh-CN"/>
        </w:rPr>
        <w:t>. The implementation</w:t>
      </w:r>
      <w:r w:rsidR="00AF6965">
        <w:rPr>
          <w:rFonts w:hint="eastAsia"/>
          <w:lang w:eastAsia="zh-CN"/>
        </w:rPr>
        <w:t xml:space="preserve"> </w:t>
      </w:r>
      <w:r w:rsidR="0060574C">
        <w:rPr>
          <w:rFonts w:hint="eastAsia"/>
          <w:lang w:eastAsia="zh-CN"/>
        </w:rPr>
        <w:t>is</w:t>
      </w:r>
    </w:p>
    <w:p w14:paraId="6BC258DA" w14:textId="54C7495B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69" type="#_x0000_t75" style="width:42.75pt;height:19.95pt" o:ole="">
            <v:imagedata r:id="rId489" o:title=""/>
          </v:shape>
          <o:OLEObject Type="Embed" ProgID="Equation.DSMT4" ShapeID="_x0000_i1269" DrawAspect="Content" ObjectID="_1778199074" r:id="rId4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7D6A59B" w:rsidR="00A71EFD" w:rsidRDefault="00A71EFD" w:rsidP="00A71EFD">
      <w:pPr>
        <w:pStyle w:val="MTDisplayEquation"/>
      </w:pPr>
      <w:r>
        <w:tab/>
      </w:r>
      <w:r w:rsidR="00556D9B" w:rsidRPr="00556D9B">
        <w:rPr>
          <w:position w:val="-32"/>
        </w:rPr>
        <w:object w:dxaOrig="1920" w:dyaOrig="740" w14:anchorId="2B1825CA">
          <v:shape id="_x0000_i1332" type="#_x0000_t75" style="width:95.5pt;height:37.05pt" o:ole="">
            <v:imagedata r:id="rId491" o:title=""/>
          </v:shape>
          <o:OLEObject Type="Embed" ProgID="Equation.DSMT4" ShapeID="_x0000_i1332" DrawAspect="Content" ObjectID="_1778199075" r:id="rId4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37B0B9D6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1" type="#_x0000_t75" style="width:112.65pt;height:20.65pt" o:ole="">
            <v:imagedata r:id="rId493" o:title=""/>
          </v:shape>
          <o:OLEObject Type="Embed" ProgID="Equation.DSMT4" ShapeID="_x0000_i1271" DrawAspect="Content" ObjectID="_1778199076" r:id="rId4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985032"/>
      <w:r>
        <w:instrText>(</w:instrText>
      </w:r>
      <w:fldSimple w:instr=" SEQ MTEqn \c \* Arabic \* MERGEFORMAT ">
        <w:r w:rsidR="00C25E4C">
          <w:rPr>
            <w:noProof/>
          </w:rPr>
          <w:instrText>161</w:instrText>
        </w:r>
      </w:fldSimple>
      <w:r>
        <w:instrText>)</w:instrText>
      </w:r>
      <w:bookmarkEnd w:id="60"/>
      <w:r>
        <w:fldChar w:fldCharType="end"/>
      </w:r>
    </w:p>
    <w:p w14:paraId="59720DAA" w14:textId="207996AF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1272" type="#_x0000_t75" style="width:139pt;height:23.5pt" o:ole="">
            <v:imagedata r:id="rId495" o:title=""/>
          </v:shape>
          <o:OLEObject Type="Embed" ProgID="Equation.DSMT4" ShapeID="_x0000_i1272" DrawAspect="Content" ObjectID="_1778199077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58D57BC" w:rsidR="007A5259" w:rsidRDefault="00E52690" w:rsidP="007A5259">
      <w:pPr>
        <w:rPr>
          <w:lang w:eastAsia="zh-CN"/>
        </w:rPr>
      </w:pPr>
      <w:r>
        <w:rPr>
          <w:lang w:eastAsia="zh-CN"/>
        </w:rPr>
        <w:t>where</w:t>
      </w:r>
    </w:p>
    <w:p w14:paraId="03FCD815" w14:textId="76248375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3" type="#_x0000_t75" style="width:186.75pt;height:42.05pt" o:ole="">
            <v:imagedata r:id="rId497" o:title=""/>
          </v:shape>
          <o:OLEObject Type="Embed" ProgID="Equation.DSMT4" ShapeID="_x0000_i1273" DrawAspect="Content" ObjectID="_1778199078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1BEC20F7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A013E3">
        <w:rPr>
          <w:lang w:eastAsia="zh-CN"/>
        </w:rPr>
        <w:t>using</w:t>
      </w:r>
    </w:p>
    <w:p w14:paraId="12FA7C96" w14:textId="0BCABC23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4" type="#_x0000_t75" style="width:101.25pt;height:42.05pt" o:ole="">
            <v:imagedata r:id="rId499" o:title=""/>
          </v:shape>
          <o:OLEObject Type="Embed" ProgID="Equation.DSMT4" ShapeID="_x0000_i1274" DrawAspect="Content" ObjectID="_1778199079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38AE227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lastRenderedPageBreak/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5" type="#_x0000_t75" style="width:15.7pt;height:20.65pt" o:ole="">
            <v:imagedata r:id="rId501" o:title=""/>
          </v:shape>
          <o:OLEObject Type="Embed" ProgID="Equation.DSMT4" ShapeID="_x0000_i1275" DrawAspect="Content" ObjectID="_1778199080" r:id="rId502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6" type="#_x0000_t75" style="width:14.95pt;height:19.95pt" o:ole="">
            <v:imagedata r:id="rId503" o:title=""/>
          </v:shape>
          <o:OLEObject Type="Embed" ProgID="Equation.DSMT4" ShapeID="_x0000_i1276" DrawAspect="Content" ObjectID="_1778199081" r:id="rId504"/>
        </w:object>
      </w:r>
      <w:r w:rsidR="00AB536B">
        <w:t xml:space="preserve">, which may be ambiguous when wall model </w:t>
      </w:r>
      <w:r w:rsidR="003C335A">
        <w:rPr>
          <w:rFonts w:hint="eastAsia"/>
          <w:lang w:eastAsia="zh-CN"/>
        </w:rPr>
        <w:t>is</w:t>
      </w:r>
      <w:r w:rsidR="00AB536B">
        <w:t xml:space="preserve">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4B79855" w:rsidR="00BE7F19" w:rsidRDefault="00BE7F19" w:rsidP="00BE7F19">
      <w:pPr>
        <w:pStyle w:val="MTDisplayEquation"/>
      </w:pPr>
      <w:r>
        <w:tab/>
      </w:r>
      <w:r w:rsidR="00A564C2" w:rsidRPr="00946F25">
        <w:rPr>
          <w:position w:val="-24"/>
        </w:rPr>
        <w:object w:dxaOrig="4480" w:dyaOrig="620" w14:anchorId="118EC168">
          <v:shape id="_x0000_i1277" type="#_x0000_t75" style="width:224.55pt;height:30.65pt" o:ole="">
            <v:imagedata r:id="rId505" o:title=""/>
          </v:shape>
          <o:OLEObject Type="Embed" ProgID="Equation.DSMT4" ShapeID="_x0000_i1277" DrawAspect="Content" ObjectID="_1778199082" r:id="rId5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4FB58944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78" type="#_x0000_t75" style="width:111.2pt;height:30.65pt" o:ole="">
            <v:imagedata r:id="rId507" o:title=""/>
          </v:shape>
          <o:OLEObject Type="Embed" ProgID="Equation.DSMT4" ShapeID="_x0000_i1278" DrawAspect="Content" ObjectID="_1778199083" r:id="rId5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68F5E99" w14:textId="66B702EE" w:rsidR="00622850" w:rsidRDefault="00E719DD" w:rsidP="00622850">
      <w:pPr>
        <w:rPr>
          <w:rFonts w:hint="eastAsia"/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7238AA">
        <w:rPr>
          <w:rFonts w:hint="eastAsia"/>
          <w:iCs/>
          <w:lang w:eastAsia="zh-CN"/>
        </w:rPr>
        <w:t>code.</w:t>
      </w:r>
    </w:p>
    <w:p w14:paraId="554D781D" w14:textId="7E1E9BC0" w:rsidR="00ED1909" w:rsidRPr="00ED1909" w:rsidRDefault="00DA5AB3" w:rsidP="00622850">
      <w:pPr>
        <w:rPr>
          <w:rFonts w:hint="eastAsia"/>
          <w:lang w:eastAsia="zh-CN"/>
        </w:rPr>
      </w:pPr>
      <w:r>
        <w:rPr>
          <w:rFonts w:hint="eastAsia"/>
          <w:iCs/>
          <w:lang w:eastAsia="zh-CN"/>
        </w:rPr>
        <w:t>It has been found in our results</w:t>
      </w:r>
      <w:r w:rsidR="00155C18">
        <w:rPr>
          <w:rFonts w:hint="eastAsia"/>
          <w:iCs/>
          <w:lang w:eastAsia="zh-CN"/>
        </w:rPr>
        <w:t xml:space="preserve"> </w:t>
      </w:r>
      <w:r w:rsidR="00851660">
        <w:rPr>
          <w:rFonts w:hint="eastAsia"/>
          <w:iCs/>
          <w:lang w:eastAsia="zh-CN"/>
        </w:rPr>
        <w:t xml:space="preserve">that </w:t>
      </w:r>
      <w:r w:rsidR="00CF0B92">
        <w:rPr>
          <w:rFonts w:hint="eastAsia"/>
          <w:iCs/>
          <w:lang w:eastAsia="zh-CN"/>
        </w:rPr>
        <w:t xml:space="preserve">the predicted velocity profile between the first and second cell centers are very inaccurate, so </w:t>
      </w:r>
      <w:r w:rsidR="00C638BA">
        <w:rPr>
          <w:rFonts w:hint="eastAsia"/>
          <w:iCs/>
          <w:lang w:eastAsia="zh-CN"/>
        </w:rPr>
        <w:t>the gradient between those two cell centers should not be used in the calculation of viscous flux and sub</w:t>
      </w:r>
      <w:r w:rsidR="003206B8">
        <w:rPr>
          <w:rFonts w:hint="eastAsia"/>
          <w:iCs/>
          <w:lang w:eastAsia="zh-CN"/>
        </w:rPr>
        <w:t>grid</w:t>
      </w:r>
      <w:r w:rsidR="00DC26DE">
        <w:rPr>
          <w:iCs/>
          <w:lang w:eastAsia="zh-CN"/>
        </w:rPr>
        <w:t xml:space="preserve"> visco</w:t>
      </w:r>
      <w:r w:rsidR="00DF1CF4">
        <w:rPr>
          <w:iCs/>
          <w:lang w:eastAsia="zh-CN"/>
        </w:rPr>
        <w:t>sity</w:t>
      </w:r>
      <w:r w:rsidR="00E70FFC">
        <w:rPr>
          <w:iCs/>
          <w:lang w:eastAsia="zh-CN"/>
        </w:rPr>
        <w:t>.</w:t>
      </w:r>
      <w:r w:rsidR="00A708F7">
        <w:rPr>
          <w:iCs/>
          <w:lang w:eastAsia="zh-CN"/>
        </w:rPr>
        <w:t xml:space="preserve"> Regarding the </w:t>
      </w:r>
      <w:r w:rsidR="005F553C">
        <w:rPr>
          <w:rFonts w:hint="eastAsia"/>
          <w:iCs/>
          <w:lang w:eastAsia="zh-CN"/>
        </w:rPr>
        <w:t xml:space="preserve">viscous </w:t>
      </w:r>
      <w:r w:rsidR="00DA5AA5">
        <w:rPr>
          <w:iCs/>
          <w:lang w:eastAsia="zh-CN"/>
        </w:rPr>
        <w:t>terms</w:t>
      </w:r>
      <w:r w:rsidR="00B50A20">
        <w:rPr>
          <w:iCs/>
          <w:lang w:eastAsia="zh-CN"/>
        </w:rPr>
        <w:t>,</w:t>
      </w:r>
    </w:p>
    <w:p w14:paraId="2BC26946" w14:textId="73225ADE" w:rsidR="00ED1909" w:rsidRDefault="00ED1909" w:rsidP="00ED1909">
      <w:pPr>
        <w:pStyle w:val="MTDisplayEquation"/>
        <w:ind w:firstLine="0"/>
      </w:pPr>
      <w:r w:rsidRPr="00C3224B">
        <w:rPr>
          <w:position w:val="-32"/>
        </w:rPr>
        <w:object w:dxaOrig="9980" w:dyaOrig="760" w14:anchorId="2C910A23">
          <v:shape id="_x0000_i9949" type="#_x0000_t75" style="width:499pt;height:37.8pt" o:ole="">
            <v:imagedata r:id="rId359" o:title=""/>
          </v:shape>
          <o:OLEObject Type="Embed" ProgID="Equation.DSMT4" ShapeID="_x0000_i9949" DrawAspect="Content" ObjectID="_1778199084" r:id="rId5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C4D6963" w14:textId="64E7F82B" w:rsidR="00ED1909" w:rsidRDefault="00ED1909" w:rsidP="00ED1909">
      <w:pPr>
        <w:pStyle w:val="MTDisplayEquation"/>
        <w:ind w:firstLine="0"/>
      </w:pPr>
      <w:r w:rsidRPr="003A0867">
        <w:rPr>
          <w:position w:val="-32"/>
        </w:rPr>
        <w:object w:dxaOrig="9880" w:dyaOrig="760" w14:anchorId="533E9A69">
          <v:shape id="_x0000_i9950" type="#_x0000_t75" style="width:495.45pt;height:37.8pt" o:ole="">
            <v:imagedata r:id="rId361" o:title=""/>
          </v:shape>
          <o:OLEObject Type="Embed" ProgID="Equation.DSMT4" ShapeID="_x0000_i9950" DrawAspect="Content" ObjectID="_1778199085" r:id="rId5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0D0D555" w14:textId="6F189F33" w:rsidR="00ED1909" w:rsidRDefault="00ED1909" w:rsidP="00ED1909">
      <w:pPr>
        <w:pStyle w:val="MTDisplayEquation"/>
        <w:ind w:firstLine="0"/>
      </w:pPr>
      <w:r w:rsidRPr="0074301D">
        <w:rPr>
          <w:position w:val="-32"/>
        </w:rPr>
        <w:object w:dxaOrig="10140" w:dyaOrig="760" w14:anchorId="23B682BE">
          <v:shape id="_x0000_i9951" type="#_x0000_t75" style="width:507.55pt;height:37.8pt" o:ole="">
            <v:imagedata r:id="rId363" o:title=""/>
          </v:shape>
          <o:OLEObject Type="Embed" ProgID="Equation.DSMT4" ShapeID="_x0000_i9951" DrawAspect="Content" ObjectID="_1778199086" r:id="rId5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EC9E9B0" w14:textId="64448A54" w:rsidR="00FE780A" w:rsidRDefault="004430C6" w:rsidP="00ED1909">
      <w:pPr>
        <w:rPr>
          <w:rFonts w:hint="eastAsia"/>
          <w:lang w:eastAsia="zh-CN"/>
        </w:rPr>
      </w:pPr>
      <w:r>
        <w:rPr>
          <w:lang w:eastAsia="zh-CN"/>
        </w:rPr>
        <w:t>S</w:t>
      </w:r>
      <w:r w:rsidR="007D0A77">
        <w:rPr>
          <w:lang w:eastAsia="zh-CN"/>
        </w:rPr>
        <w:t xml:space="preserve">pecial treatments </w:t>
      </w:r>
      <w:r>
        <w:rPr>
          <w:lang w:eastAsia="zh-CN"/>
        </w:rPr>
        <w:t xml:space="preserve">should be </w:t>
      </w:r>
      <w:r w:rsidR="00335491">
        <w:rPr>
          <w:rFonts w:hint="eastAsia"/>
          <w:lang w:eastAsia="zh-CN"/>
        </w:rPr>
        <w:t>given</w:t>
      </w:r>
      <w:r w:rsidR="003818C3">
        <w:rPr>
          <w:rFonts w:hint="eastAsia"/>
          <w:lang w:eastAsia="zh-CN"/>
        </w:rPr>
        <w:t xml:space="preserve"> </w:t>
      </w:r>
      <w:r w:rsidR="00F54067">
        <w:rPr>
          <w:rFonts w:hint="eastAsia"/>
          <w:lang w:eastAsia="zh-CN"/>
        </w:rPr>
        <w:t>to</w:t>
      </w:r>
    </w:p>
    <w:p w14:paraId="1BD12707" w14:textId="5B9FECA0" w:rsidR="00FE780A" w:rsidRDefault="00FE780A" w:rsidP="00FE780A">
      <w:pPr>
        <w:pStyle w:val="MTDisplayEquation"/>
      </w:pPr>
      <w:r>
        <w:tab/>
      </w:r>
      <w:r w:rsidR="00AD75A0" w:rsidRPr="00FE780A">
        <w:rPr>
          <w:position w:val="-24"/>
        </w:rPr>
        <w:object w:dxaOrig="1160" w:dyaOrig="620" w14:anchorId="0A66DD6F">
          <v:shape id="_x0000_i14355" type="#_x0000_t75" style="width:57.75pt;height:30.65pt" o:ole="">
            <v:imagedata r:id="rId512" o:title=""/>
          </v:shape>
          <o:OLEObject Type="Embed" ProgID="Equation.DSMT4" ShapeID="_x0000_i14355" DrawAspect="Content" ObjectID="_1778199087" r:id="rId5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170</w:instrText>
        </w:r>
      </w:fldSimple>
      <w:r>
        <w:instrText>)</w:instrText>
      </w:r>
      <w:r>
        <w:fldChar w:fldCharType="end"/>
      </w:r>
    </w:p>
    <w:p w14:paraId="1C7469D7" w14:textId="089AB842" w:rsidR="00A85257" w:rsidRPr="00A85257" w:rsidRDefault="00FC6225" w:rsidP="00A8525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</w:t>
      </w:r>
      <w:r w:rsidR="00240177">
        <w:rPr>
          <w:rFonts w:hint="eastAsia"/>
          <w:lang w:eastAsia="zh-CN"/>
        </w:rPr>
        <w:t xml:space="preserve">it </w:t>
      </w:r>
      <w:r w:rsidR="009B5C56">
        <w:rPr>
          <w:lang w:eastAsia="zh-CN"/>
        </w:rPr>
        <w:t>is better</w:t>
      </w:r>
      <w:r w:rsidR="00240177">
        <w:rPr>
          <w:rFonts w:hint="eastAsia"/>
          <w:lang w:eastAsia="zh-CN"/>
        </w:rPr>
        <w:t xml:space="preserve"> </w:t>
      </w:r>
      <w:r w:rsidR="00F12824">
        <w:rPr>
          <w:rFonts w:hint="eastAsia"/>
          <w:lang w:eastAsia="zh-CN"/>
        </w:rPr>
        <w:t>to leave</w:t>
      </w:r>
      <w:r w:rsidR="00240177">
        <w:rPr>
          <w:rFonts w:hint="eastAsia"/>
          <w:lang w:eastAsia="zh-CN"/>
        </w:rPr>
        <w:t xml:space="preserve"> </w:t>
      </w:r>
      <w:r w:rsidR="00240177" w:rsidRPr="00240177">
        <w:rPr>
          <w:position w:val="-24"/>
        </w:rPr>
        <w:object w:dxaOrig="380" w:dyaOrig="620" w14:anchorId="66C00E7A">
          <v:shape id="_x0000_i14347" type="#_x0000_t75" style="width:19.25pt;height:30.65pt" o:ole="">
            <v:imagedata r:id="rId514" o:title=""/>
          </v:shape>
          <o:OLEObject Type="Embed" ProgID="Equation.DSMT4" ShapeID="_x0000_i14347" DrawAspect="Content" ObjectID="_1778199088" r:id="rId515"/>
        </w:object>
      </w:r>
      <w:r w:rsidR="009B5C56">
        <w:t xml:space="preserve"> as it</w:t>
      </w:r>
      <w:r w:rsidR="00AC7A23">
        <w:t>, since it</w:t>
      </w:r>
      <w:r w:rsidR="00AD75A0">
        <w:rPr>
          <w:rFonts w:hint="eastAsia"/>
          <w:lang w:eastAsia="zh-CN"/>
        </w:rPr>
        <w:t xml:space="preserve"> has no discontinuity</w:t>
      </w:r>
      <w:r w:rsidR="00AC7A23">
        <w:rPr>
          <w:lang w:eastAsia="zh-CN"/>
        </w:rPr>
        <w:t xml:space="preserve"> (first principle)</w:t>
      </w:r>
      <w:r w:rsidR="00AD75A0">
        <w:rPr>
          <w:rFonts w:hint="eastAsia"/>
          <w:lang w:eastAsia="zh-CN"/>
        </w:rPr>
        <w:t xml:space="preserve">. </w:t>
      </w:r>
      <w:r w:rsidR="00A85257">
        <w:rPr>
          <w:rFonts w:hint="eastAsia"/>
          <w:lang w:eastAsia="zh-CN"/>
        </w:rPr>
        <w:t xml:space="preserve">The method for computing </w:t>
      </w:r>
      <w:r w:rsidR="003F14E8">
        <w:rPr>
          <w:rFonts w:hint="eastAsia"/>
          <w:lang w:eastAsia="zh-CN"/>
        </w:rPr>
        <w:t xml:space="preserve">the derivative </w:t>
      </w:r>
      <w:r w:rsidR="004F6D29">
        <w:rPr>
          <w:lang w:eastAsia="zh-CN"/>
        </w:rPr>
        <w:t>is</w:t>
      </w:r>
    </w:p>
    <w:p w14:paraId="569AB60E" w14:textId="127774B4" w:rsidR="00A85257" w:rsidRDefault="00A85257" w:rsidP="00A85257">
      <w:pPr>
        <w:pStyle w:val="MTDisplayEquation"/>
      </w:pPr>
      <w:r>
        <w:lastRenderedPageBreak/>
        <w:tab/>
      </w:r>
      <w:r w:rsidR="002203E2" w:rsidRPr="002203E2">
        <w:rPr>
          <w:position w:val="-104"/>
        </w:rPr>
        <w:object w:dxaOrig="2420" w:dyaOrig="2240" w14:anchorId="7D2D86D6">
          <v:shape id="_x0000_i14351" type="#_x0000_t75" style="width:121.2pt;height:111.9pt" o:ole="">
            <v:imagedata r:id="rId516" o:title=""/>
          </v:shape>
          <o:OLEObject Type="Embed" ProgID="Equation.DSMT4" ShapeID="_x0000_i14351" DrawAspect="Content" ObjectID="_1778199089" r:id="rId5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171</w:instrText>
      </w:r>
      <w:r>
        <w:fldChar w:fldCharType="end"/>
      </w:r>
      <w:r>
        <w:instrText>)</w:instrText>
      </w:r>
      <w:r>
        <w:fldChar w:fldCharType="end"/>
      </w:r>
    </w:p>
    <w:p w14:paraId="5A44EF01" w14:textId="315E7AD2" w:rsidR="007238AA" w:rsidRDefault="007238AA" w:rsidP="00C829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this treatment </w:t>
      </w:r>
      <w:r w:rsidR="00EE15AD">
        <w:rPr>
          <w:rFonts w:hint="eastAsia"/>
          <w:lang w:eastAsia="zh-CN"/>
        </w:rPr>
        <w:t xml:space="preserve">results </w:t>
      </w:r>
      <w:r w:rsidR="00D33025">
        <w:rPr>
          <w:rFonts w:hint="eastAsia"/>
          <w:lang w:eastAsia="zh-CN"/>
        </w:rPr>
        <w:t>in</w:t>
      </w:r>
    </w:p>
    <w:p w14:paraId="7679745B" w14:textId="7B85C849" w:rsidR="007238AA" w:rsidRDefault="00EE15AD" w:rsidP="00EE15AD">
      <w:pPr>
        <w:pStyle w:val="MTDisplayEquation"/>
      </w:pPr>
      <w:r>
        <w:tab/>
      </w:r>
      <w:r w:rsidRPr="00EE15AD">
        <w:rPr>
          <w:position w:val="-30"/>
        </w:rPr>
        <w:object w:dxaOrig="1440" w:dyaOrig="700" w14:anchorId="6D59EF7C">
          <v:shape id="_x0000_i18767" type="#_x0000_t75" style="width:1in;height:34.95pt" o:ole="">
            <v:imagedata r:id="rId518" o:title=""/>
          </v:shape>
          <o:OLEObject Type="Embed" ProgID="Equation.DSMT4" ShapeID="_x0000_i18767" DrawAspect="Content" ObjectID="_1778199090" r:id="rId5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3EE8DF7C" w14:textId="0534A474" w:rsidR="00DF7B8E" w:rsidRDefault="005A2A80" w:rsidP="00BD7BB8">
      <w:pPr>
        <w:rPr>
          <w:lang w:eastAsia="zh-CN"/>
        </w:rPr>
      </w:pPr>
      <w:r>
        <w:rPr>
          <w:rFonts w:hint="eastAsia"/>
          <w:lang w:eastAsia="zh-CN"/>
        </w:rPr>
        <w:t xml:space="preserve">Regarding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subgrid model,</w:t>
      </w:r>
      <w:r w:rsidR="003E11D0">
        <w:rPr>
          <w:rFonts w:hint="eastAsia"/>
          <w:lang w:eastAsia="zh-CN"/>
        </w:rPr>
        <w:t xml:space="preserve"> the velocity gradient for the first off-wall </w:t>
      </w:r>
      <w:r w:rsidR="00E7791F">
        <w:rPr>
          <w:rFonts w:hint="eastAsia"/>
          <w:lang w:eastAsia="zh-CN"/>
        </w:rPr>
        <w:t>layer</w:t>
      </w:r>
      <w:r w:rsidR="003E11D0">
        <w:rPr>
          <w:rFonts w:hint="eastAsia"/>
          <w:lang w:eastAsia="zh-CN"/>
        </w:rPr>
        <w:t xml:space="preserve"> of cells should </w:t>
      </w:r>
      <w:r w:rsidR="00842B38">
        <w:rPr>
          <w:rFonts w:hint="eastAsia"/>
          <w:lang w:eastAsia="zh-CN"/>
        </w:rPr>
        <w:t>be</w:t>
      </w:r>
      <w:r w:rsidR="003E11D0">
        <w:rPr>
          <w:rFonts w:hint="eastAsia"/>
          <w:lang w:eastAsia="zh-CN"/>
        </w:rPr>
        <w:t xml:space="preserve"> calculated </w:t>
      </w:r>
      <w:r w:rsidR="00132D70">
        <w:rPr>
          <w:rFonts w:hint="eastAsia"/>
          <w:lang w:eastAsia="zh-CN"/>
        </w:rPr>
        <w:t xml:space="preserve">in </w:t>
      </w:r>
      <w:r w:rsidR="000E3DB9">
        <w:rPr>
          <w:rFonts w:hint="eastAsia"/>
          <w:lang w:eastAsia="zh-CN"/>
        </w:rPr>
        <w:t>a</w:t>
      </w:r>
      <w:r w:rsidR="00132D70">
        <w:rPr>
          <w:rFonts w:hint="eastAsia"/>
          <w:lang w:eastAsia="zh-CN"/>
        </w:rPr>
        <w:t xml:space="preserve"> similar </w:t>
      </w:r>
      <w:r w:rsidR="009C3A7F">
        <w:rPr>
          <w:rFonts w:hint="eastAsia"/>
          <w:lang w:eastAsia="zh-CN"/>
        </w:rPr>
        <w:t>way.</w:t>
      </w:r>
      <w:r w:rsidR="00ED143D">
        <w:rPr>
          <w:rFonts w:hint="eastAsia"/>
          <w:lang w:eastAsia="zh-CN"/>
        </w:rPr>
        <w:t xml:space="preserve"> </w:t>
      </w:r>
      <w:r w:rsidR="006C0A35">
        <w:rPr>
          <w:rFonts w:hint="eastAsia"/>
          <w:lang w:eastAsia="zh-CN"/>
        </w:rPr>
        <w:t>Note that this is</w:t>
      </w:r>
      <w:r w:rsidR="007D55D0">
        <w:rPr>
          <w:rFonts w:hint="eastAsia"/>
          <w:lang w:eastAsia="zh-CN"/>
        </w:rPr>
        <w:t xml:space="preserve"> equivalent to do </w:t>
      </w:r>
      <w:r w:rsidR="00B8030F">
        <w:rPr>
          <w:rFonts w:hint="eastAsia"/>
          <w:lang w:eastAsia="zh-CN"/>
        </w:rPr>
        <w:t>a linear extrapola</w:t>
      </w:r>
      <w:r w:rsidR="006C0A35">
        <w:rPr>
          <w:rFonts w:hint="eastAsia"/>
          <w:lang w:eastAsia="zh-CN"/>
        </w:rPr>
        <w:t xml:space="preserve">tion to the first off-wall points. The values at the first off-wall points should be replaced by the interpolated values immediately after they are updated, simply because the computed values are incorrect. </w:t>
      </w:r>
      <w:r w:rsidR="00116869">
        <w:rPr>
          <w:rFonts w:hint="eastAsia"/>
          <w:lang w:eastAsia="zh-CN"/>
        </w:rPr>
        <w:t>T</w:t>
      </w:r>
      <w:r w:rsidR="006C0A35">
        <w:rPr>
          <w:rFonts w:hint="eastAsia"/>
          <w:lang w:eastAsia="zh-CN"/>
        </w:rPr>
        <w:t xml:space="preserve">his </w:t>
      </w:r>
      <w:r w:rsidR="00116869">
        <w:rPr>
          <w:rFonts w:hint="eastAsia"/>
          <w:lang w:eastAsia="zh-CN"/>
        </w:rPr>
        <w:t xml:space="preserve">surely </w:t>
      </w:r>
      <w:r w:rsidR="006C0A35">
        <w:rPr>
          <w:rFonts w:hint="eastAsia"/>
          <w:lang w:eastAsia="zh-CN"/>
        </w:rPr>
        <w:t>also influence</w:t>
      </w:r>
      <w:r w:rsidR="00BD7BB8">
        <w:rPr>
          <w:lang w:eastAsia="zh-CN"/>
        </w:rPr>
        <w:t xml:space="preserve">s </w:t>
      </w:r>
      <w:r w:rsidR="006C0A35">
        <w:rPr>
          <w:rFonts w:hint="eastAsia"/>
          <w:lang w:eastAsia="zh-CN"/>
        </w:rPr>
        <w:t xml:space="preserve">the </w:t>
      </w:r>
      <w:r w:rsidR="006C0A35">
        <w:rPr>
          <w:lang w:eastAsia="zh-CN"/>
        </w:rPr>
        <w:t>inviscid</w:t>
      </w:r>
      <w:r w:rsidR="006C0A35">
        <w:rPr>
          <w:rFonts w:hint="eastAsia"/>
          <w:lang w:eastAsia="zh-CN"/>
        </w:rPr>
        <w:t xml:space="preserve"> </w:t>
      </w:r>
      <w:r w:rsidR="005F049A">
        <w:rPr>
          <w:lang w:eastAsia="zh-CN"/>
        </w:rPr>
        <w:t xml:space="preserve">terms. </w:t>
      </w:r>
      <w:r w:rsidR="00BB289C">
        <w:rPr>
          <w:lang w:eastAsia="zh-CN"/>
        </w:rPr>
        <w:t>Note that the primary goal here is to get an accurate approximation of the first-order wall normal derivative, rather than an accurate value. Consequently, the second-order approximation</w:t>
      </w:r>
      <w:r w:rsidR="00F50262">
        <w:rPr>
          <w:lang w:eastAsia="zh-CN"/>
        </w:rPr>
        <w:t xml:space="preserve"> is</w:t>
      </w:r>
    </w:p>
    <w:p w14:paraId="53DCED32" w14:textId="619AB435" w:rsidR="00DF7B8E" w:rsidRDefault="005F049A" w:rsidP="00F349A6">
      <w:pPr>
        <w:pStyle w:val="MTDisplayEquation"/>
        <w:ind w:firstLine="0"/>
      </w:pPr>
      <w:r>
        <w:tab/>
      </w:r>
      <w:r w:rsidR="00AA5DC6" w:rsidRPr="00AA5DC6">
        <w:rPr>
          <w:position w:val="-32"/>
        </w:rPr>
        <w:object w:dxaOrig="5200" w:dyaOrig="760" w14:anchorId="4D4A58DC">
          <v:shape id="_x0000_i34372" type="#_x0000_t75" style="width:260.2pt;height:37.8pt" o:ole="">
            <v:imagedata r:id="rId520" o:title=""/>
          </v:shape>
          <o:OLEObject Type="Embed" ProgID="Equation.DSMT4" ShapeID="_x0000_i34372" DrawAspect="Content" ObjectID="_1778199091" r:id="rId5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173</w:instrText>
      </w:r>
      <w:r>
        <w:fldChar w:fldCharType="end"/>
      </w:r>
      <w:r>
        <w:instrText>)</w:instrText>
      </w:r>
      <w:r>
        <w:fldChar w:fldCharType="end"/>
      </w:r>
    </w:p>
    <w:p w14:paraId="020C6E97" w14:textId="46AFCFA9" w:rsidR="00F349A6" w:rsidRDefault="00221AC2" w:rsidP="00F349A6">
      <w:pPr>
        <w:rPr>
          <w:lang w:eastAsia="zh-CN"/>
        </w:rPr>
      </w:pPr>
      <w:r>
        <w:rPr>
          <w:lang w:eastAsia="zh-CN"/>
        </w:rPr>
        <w:t xml:space="preserve">For nonuniform </w:t>
      </w:r>
      <w:r w:rsidR="002651C2">
        <w:rPr>
          <w:lang w:eastAsia="zh-CN"/>
        </w:rPr>
        <w:t>grids,</w:t>
      </w:r>
    </w:p>
    <w:p w14:paraId="3CC84356" w14:textId="5DDAD33A" w:rsidR="00221AC2" w:rsidRDefault="00221AC2" w:rsidP="00221AC2">
      <w:pPr>
        <w:pStyle w:val="MTDisplayEquation"/>
        <w:ind w:firstLine="0"/>
      </w:pPr>
      <w:r>
        <w:tab/>
      </w:r>
      <w:r w:rsidR="00C25E4C" w:rsidRPr="00C25E4C">
        <w:rPr>
          <w:position w:val="-50"/>
        </w:rPr>
        <w:object w:dxaOrig="6520" w:dyaOrig="940" w14:anchorId="36E0303C">
          <v:shape id="_x0000_i27675" type="#_x0000_t75" style="width:325.8pt;height:47.05pt" o:ole="">
            <v:imagedata r:id="rId522" o:title=""/>
          </v:shape>
          <o:OLEObject Type="Embed" ProgID="Equation.DSMT4" ShapeID="_x0000_i27675" DrawAspect="Content" ObjectID="_1778199092" r:id="rId5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1062CA53" w14:textId="38E8A6A6" w:rsidR="00C25E4C" w:rsidRDefault="00B100CE" w:rsidP="00C25E4C">
      <w:pPr>
        <w:rPr>
          <w:rFonts w:hint="eastAsia"/>
          <w:lang w:eastAsia="zh-CN"/>
        </w:rPr>
      </w:pPr>
      <w:r>
        <w:rPr>
          <w:lang w:eastAsia="zh-CN"/>
        </w:rPr>
        <w:t>where</w:t>
      </w:r>
    </w:p>
    <w:p w14:paraId="216C61D6" w14:textId="40DBE879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2500" w:dyaOrig="540" w14:anchorId="42BEA724">
          <v:shape id="_x0000_i32137" type="#_x0000_t75" style="width:124.75pt;height:27.1pt" o:ole="">
            <v:imagedata r:id="rId524" o:title=""/>
          </v:shape>
          <o:OLEObject Type="Embed" ProgID="Equation.DSMT4" ShapeID="_x0000_i32137" DrawAspect="Content" ObjectID="_1778199093" r:id="rId5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175</w:instrText>
        </w:r>
      </w:fldSimple>
      <w:r>
        <w:instrText>)</w:instrText>
      </w:r>
      <w:r>
        <w:fldChar w:fldCharType="end"/>
      </w:r>
    </w:p>
    <w:p w14:paraId="3E0DCF97" w14:textId="4215F8AF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3340" w:dyaOrig="540" w14:anchorId="4FBDC3D0">
          <v:shape id="_x0000_i32139" type="#_x0000_t75" style="width:166.8pt;height:27.1pt" o:ole="">
            <v:imagedata r:id="rId526" o:title=""/>
          </v:shape>
          <o:OLEObject Type="Embed" ProgID="Equation.DSMT4" ShapeID="_x0000_i32139" DrawAspect="Content" ObjectID="_1778199094" r:id="rId5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176</w:instrText>
      </w:r>
      <w:r>
        <w:fldChar w:fldCharType="end"/>
      </w:r>
      <w:r>
        <w:instrText>)</w:instrText>
      </w:r>
      <w:r>
        <w:fldChar w:fldCharType="end"/>
      </w:r>
    </w:p>
    <w:p w14:paraId="4BC76635" w14:textId="77777777" w:rsidR="00E85919" w:rsidRPr="00E85919" w:rsidRDefault="00E85919" w:rsidP="00E85919">
      <w:pPr>
        <w:rPr>
          <w:lang w:eastAsia="zh-CN"/>
        </w:rPr>
      </w:pPr>
    </w:p>
    <w:p w14:paraId="51B32C15" w14:textId="77777777" w:rsidR="002651C2" w:rsidRPr="002651C2" w:rsidRDefault="002651C2" w:rsidP="002651C2">
      <w:pPr>
        <w:rPr>
          <w:lang w:eastAsia="zh-CN"/>
        </w:rPr>
      </w:pPr>
    </w:p>
    <w:p w14:paraId="23D08511" w14:textId="77777777" w:rsidR="00C25E4C" w:rsidRPr="00C25E4C" w:rsidRDefault="00C25E4C" w:rsidP="00C25E4C">
      <w:pPr>
        <w:rPr>
          <w:lang w:eastAsia="zh-CN"/>
        </w:rPr>
      </w:pPr>
    </w:p>
    <w:p w14:paraId="594D2EA1" w14:textId="4B9B796E" w:rsidR="00714D8E" w:rsidRDefault="002F303D" w:rsidP="00714D8E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lastRenderedPageBreak/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E130A1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18F3C37A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AABC27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2FF1B08E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6D0E82">
        <w:rPr>
          <w:position w:val="-74"/>
        </w:rPr>
        <w:object w:dxaOrig="8320" w:dyaOrig="1600" w14:anchorId="1D1CAE3C">
          <v:shape id="_x0000_i1279" type="#_x0000_t75" style="width:414.9pt;height:80.55pt" o:ole="">
            <v:imagedata r:id="rId528" o:title=""/>
          </v:shape>
          <o:OLEObject Type="Embed" ProgID="Equation.DSMT4" ShapeID="_x0000_i1279" DrawAspect="Content" ObjectID="_1778199095" r:id="rId5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1" w:name="ZEqnNum213265"/>
      <w:r>
        <w:instrText>(</w:instrText>
      </w:r>
      <w:fldSimple w:instr=" SEQ MTEqn \c \* Arabic \* MERGEFORMAT ">
        <w:r w:rsidR="00C25E4C">
          <w:rPr>
            <w:noProof/>
          </w:rPr>
          <w:instrText>177</w:instrText>
        </w:r>
      </w:fldSimple>
      <w:r>
        <w:instrText>)</w:instrText>
      </w:r>
      <w:bookmarkEnd w:id="61"/>
      <w:r>
        <w:fldChar w:fldCharType="end"/>
      </w:r>
    </w:p>
    <w:p w14:paraId="7A652AFD" w14:textId="6F5D80ED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80" type="#_x0000_t75" style="width:411.35pt;height:80.55pt" o:ole="">
            <v:imagedata r:id="rId530" o:title=""/>
          </v:shape>
          <o:OLEObject Type="Embed" ProgID="Equation.DSMT4" ShapeID="_x0000_i1280" DrawAspect="Content" ObjectID="_1778199096" r:id="rId5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2" w:name="ZEqnNum556090"/>
      <w:r>
        <w:instrText>(</w:instrText>
      </w:r>
      <w:fldSimple w:instr=" SEQ MTEqn \c \* Arabic \* MERGEFORMAT ">
        <w:r w:rsidR="00C25E4C">
          <w:rPr>
            <w:noProof/>
          </w:rPr>
          <w:instrText>178</w:instrText>
        </w:r>
      </w:fldSimple>
      <w:r>
        <w:instrText>)</w:instrText>
      </w:r>
      <w:bookmarkEnd w:id="62"/>
      <w:r>
        <w:fldChar w:fldCharType="end"/>
      </w:r>
    </w:p>
    <w:p w14:paraId="162F2512" w14:textId="511E0FF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In the following, we derive the Poisson equation of pressure. </w:t>
      </w:r>
      <w:r w:rsidR="005B3DDB">
        <w:rPr>
          <w:lang w:eastAsia="zh-CN"/>
        </w:rPr>
        <w:t>We define</w:t>
      </w:r>
    </w:p>
    <w:p w14:paraId="29ADF271" w14:textId="6F53B8A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81" type="#_x0000_t75" style="width:178.2pt;height:34.95pt" o:ole="">
            <v:imagedata r:id="rId532" o:title=""/>
          </v:shape>
          <o:OLEObject Type="Embed" ProgID="Equation.DSMT4" ShapeID="_x0000_i1281" DrawAspect="Content" ObjectID="_1778199097" r:id="rId5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179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AED805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82" type="#_x0000_t75" style="width:293pt;height:75.55pt" o:ole="">
            <v:imagedata r:id="rId534" o:title=""/>
          </v:shape>
          <o:OLEObject Type="Embed" ProgID="Equation.DSMT4" ShapeID="_x0000_i1282" DrawAspect="Content" ObjectID="_1778199098" r:id="rId5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B54E0B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283" type="#_x0000_t75" style="width:309.4pt;height:129.75pt" o:ole="">
            <v:imagedata r:id="rId536" o:title=""/>
          </v:shape>
          <o:OLEObject Type="Embed" ProgID="Equation.DSMT4" ShapeID="_x0000_i1283" DrawAspect="Content" ObjectID="_1778199099" r:id="rId5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84" type="#_x0000_t75" style="width:44.2pt;height:22.1pt" o:ole="">
            <v:imagedata r:id="rId538" o:title=""/>
          </v:shape>
          <o:OLEObject Type="Embed" ProgID="Equation.DSMT4" ShapeID="_x0000_i1284" DrawAspect="Content" ObjectID="_1778199100" r:id="rId539"/>
        </w:object>
      </w:r>
      <w:r>
        <w:t xml:space="preserve"> for every cell at the end of the time cycle. </w:t>
      </w:r>
      <w:r w:rsidR="008C1487">
        <w:t>Hence,</w:t>
      </w:r>
    </w:p>
    <w:p w14:paraId="593F002B" w14:textId="7A42B8F6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85" type="#_x0000_t75" style="width:231.7pt;height:34.95pt" o:ole="">
            <v:imagedata r:id="rId540" o:title=""/>
          </v:shape>
          <o:OLEObject Type="Embed" ProgID="Equation.DSMT4" ShapeID="_x0000_i1285" DrawAspect="Content" ObjectID="_1778199101" r:id="rId5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983415"/>
      <w:r>
        <w:instrText>(</w:instrText>
      </w:r>
      <w:fldSimple w:instr=" SEQ MTEqn \c \* Arabic \* MERGEFORMAT ">
        <w:r w:rsidR="00C25E4C">
          <w:rPr>
            <w:noProof/>
          </w:rPr>
          <w:instrText>182</w:instrText>
        </w:r>
      </w:fldSimple>
      <w:r>
        <w:instrText>)</w:instrText>
      </w:r>
      <w:bookmarkEnd w:id="63"/>
      <w:r>
        <w:fldChar w:fldCharType="end"/>
      </w:r>
    </w:p>
    <w:p w14:paraId="60F64697" w14:textId="0768906A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6" type="#_x0000_t75" style="width:313.65pt;height:39.2pt" o:ole="">
            <v:imagedata r:id="rId542" o:title=""/>
          </v:shape>
          <o:OLEObject Type="Embed" ProgID="Equation.DSMT4" ShapeID="_x0000_i1286" DrawAspect="Content" ObjectID="_1778199102" r:id="rId5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72759"/>
      <w:r>
        <w:instrText>(</w:instrText>
      </w:r>
      <w:fldSimple w:instr=" SEQ MTEqn \c \* Arabic \* MERGEFORMAT ">
        <w:r w:rsidR="00C25E4C">
          <w:rPr>
            <w:noProof/>
          </w:rPr>
          <w:instrText>183</w:instrText>
        </w:r>
      </w:fldSimple>
      <w:r>
        <w:instrText>)</w:instrText>
      </w:r>
      <w:bookmarkEnd w:id="64"/>
      <w:r>
        <w:fldChar w:fldCharType="end"/>
      </w:r>
    </w:p>
    <w:p w14:paraId="62FEE7F2" w14:textId="5B3F7056" w:rsidR="0019413F" w:rsidRDefault="0019413F" w:rsidP="0019413F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(178)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646379ED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287" type="#_x0000_t75" style="width:379.25pt;height:80.55pt" o:ole="">
            <v:imagedata r:id="rId544" o:title=""/>
          </v:shape>
          <o:OLEObject Type="Embed" ProgID="Equation.DSMT4" ShapeID="_x0000_i1287" DrawAspect="Content" ObjectID="_1778199103" r:id="rId5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09D287BB" w14:textId="48F5655B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8" type="#_x0000_t75" style="width:374.25pt;height:80.55pt" o:ole="">
            <v:imagedata r:id="rId546" o:title=""/>
          </v:shape>
          <o:OLEObject Type="Embed" ProgID="Equation.DSMT4" ShapeID="_x0000_i1288" DrawAspect="Content" ObjectID="_1778199104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B68F74D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9" type="#_x0000_t75" style="width:451.25pt;height:325.05pt" o:ole="">
            <v:imagedata r:id="rId548" o:title=""/>
          </v:shape>
          <o:OLEObject Type="Embed" ProgID="Equation.DSMT4" ShapeID="_x0000_i1289" DrawAspect="Content" ObjectID="_1778199105" r:id="rId549"/>
        </w:object>
      </w:r>
    </w:p>
    <w:p w14:paraId="7D9EF0AB" w14:textId="77F1BAD1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90" type="#_x0000_t75" style="width:451.25pt;height:325.05pt" o:ole="">
            <v:imagedata r:id="rId548" o:title=""/>
          </v:shape>
          <o:OLEObject Type="Embed" ProgID="Equation.DSMT4" ShapeID="_x0000_i1290" DrawAspect="Content" ObjectID="_1778199106" r:id="rId550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5FD441B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91" type="#_x0000_t75" style="width:82pt;height:22.1pt" o:ole="">
            <v:imagedata r:id="rId551" o:title=""/>
          </v:shape>
          <o:OLEObject Type="Embed" ProgID="Equation.DSMT4" ShapeID="_x0000_i1291" DrawAspect="Content" ObjectID="_1778199107" r:id="rId552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36A9E67B" w:rsidR="008106E9" w:rsidRDefault="008106E9" w:rsidP="008106E9">
      <w:pPr>
        <w:pStyle w:val="Caption"/>
        <w:jc w:val="center"/>
        <w:rPr>
          <w:lang w:eastAsia="zh-CN"/>
        </w:rPr>
      </w:pPr>
      <w:bookmarkStart w:id="65" w:name="_Ref15232240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6</w:t>
      </w:r>
      <w:r w:rsidR="00000000">
        <w:rPr>
          <w:noProof/>
        </w:rPr>
        <w:fldChar w:fldCharType="end"/>
      </w:r>
      <w:bookmarkEnd w:id="65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92" type="#_x0000_t75" style="width:22.1pt;height:32.1pt" o:ole="">
                  <v:imagedata r:id="rId553" o:title=""/>
                </v:shape>
                <o:OLEObject Type="Embed" ProgID="Equation.DSMT4" ShapeID="_x0000_i1292" DrawAspect="Content" ObjectID="_1778199108" r:id="rId554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93" type="#_x0000_t75" style="width:44.9pt;height:32.8pt" o:ole="">
                  <v:imagedata r:id="rId555" o:title=""/>
                </v:shape>
                <o:OLEObject Type="Embed" ProgID="Equation.DSMT4" ShapeID="_x0000_i1293" DrawAspect="Content" ObjectID="_1778199109" r:id="rId556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94" type="#_x0000_t75" style="width:52.05pt;height:32.8pt" o:ole="">
                  <v:imagedata r:id="rId557" o:title=""/>
                </v:shape>
                <o:OLEObject Type="Embed" ProgID="Equation.DSMT4" ShapeID="_x0000_i1294" DrawAspect="Content" ObjectID="_1778199110" r:id="rId558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A1BF82" w:rsidR="008106E9" w:rsidRPr="003C4A71" w:rsidRDefault="008106E9" w:rsidP="008106E9">
      <w:pPr>
        <w:pStyle w:val="Caption"/>
        <w:jc w:val="center"/>
      </w:pPr>
      <w:bookmarkStart w:id="66" w:name="_Ref15232241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7</w:t>
      </w:r>
      <w:r w:rsidR="00000000">
        <w:rPr>
          <w:noProof/>
        </w:rPr>
        <w:fldChar w:fldCharType="end"/>
      </w:r>
      <w:bookmarkEnd w:id="66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95" type="#_x0000_t75" style="width:44.2pt;height:34.95pt" o:ole="">
                  <v:imagedata r:id="rId559" o:title=""/>
                </v:shape>
                <o:OLEObject Type="Embed" ProgID="Equation.DSMT4" ShapeID="_x0000_i1295" DrawAspect="Content" ObjectID="_1778199111" r:id="rId560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6" type="#_x0000_t75" style="width:47.05pt;height:37.8pt" o:ole="">
                  <v:imagedata r:id="rId561" o:title=""/>
                </v:shape>
                <o:OLEObject Type="Embed" ProgID="Equation.DSMT4" ShapeID="_x0000_i1296" DrawAspect="Content" ObjectID="_1778199112" r:id="rId562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7" type="#_x0000_t75" style="width:47.75pt;height:32.8pt" o:ole="">
                  <v:imagedata r:id="rId563" o:title=""/>
                </v:shape>
                <o:OLEObject Type="Embed" ProgID="Equation.DSMT4" ShapeID="_x0000_i1297" DrawAspect="Content" ObjectID="_1778199113" r:id="rId564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970E55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8" type="#_x0000_t75" style="width:220.3pt;height:37.05pt" o:ole="">
            <v:imagedata r:id="rId565" o:title=""/>
          </v:shape>
          <o:OLEObject Type="Embed" ProgID="Equation.DSMT4" ShapeID="_x0000_i1298" DrawAspect="Content" ObjectID="_1778199114" r:id="rId5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7" w:name="ZEqnNum367903"/>
      <w:r>
        <w:instrText>(</w:instrText>
      </w:r>
      <w:fldSimple w:instr=" SEQ MTEqn \c \* Arabic \* MERGEFORMAT ">
        <w:r w:rsidR="00C25E4C">
          <w:rPr>
            <w:noProof/>
          </w:rPr>
          <w:instrText>186</w:instrText>
        </w:r>
      </w:fldSimple>
      <w:r>
        <w:instrText>)</w:instrText>
      </w:r>
      <w:bookmarkEnd w:id="67"/>
      <w:r>
        <w:fldChar w:fldCharType="end"/>
      </w:r>
    </w:p>
    <w:p w14:paraId="1A0BD11F" w14:textId="34F5EC78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9" type="#_x0000_t75" style="width:278pt;height:39.2pt" o:ole="">
            <v:imagedata r:id="rId567" o:title=""/>
          </v:shape>
          <o:OLEObject Type="Embed" ProgID="Equation.DSMT4" ShapeID="_x0000_i1299" DrawAspect="Content" ObjectID="_1778199115" r:id="rId5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8" w:name="ZEqnNum676621"/>
      <w:r>
        <w:instrText>(</w:instrText>
      </w:r>
      <w:fldSimple w:instr=" SEQ MTEqn \c \* Arabic \* MERGEFORMAT ">
        <w:r w:rsidR="00C25E4C">
          <w:rPr>
            <w:noProof/>
          </w:rPr>
          <w:instrText>187</w:instrText>
        </w:r>
      </w:fldSimple>
      <w:r>
        <w:instrText>)</w:instrText>
      </w:r>
      <w:bookmarkEnd w:id="68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46760F3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00" type="#_x0000_t75" style="width:241.65pt;height:37.05pt" o:ole="">
            <v:imagedata r:id="rId569" o:title=""/>
          </v:shape>
          <o:OLEObject Type="Embed" ProgID="Equation.DSMT4" ShapeID="_x0000_i1300" DrawAspect="Content" ObjectID="_1778199116" r:id="rId5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20D73987" w14:textId="447D0226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01" type="#_x0000_t75" style="width:334.35pt;height:39.2pt" o:ole="">
            <v:imagedata r:id="rId571" o:title=""/>
          </v:shape>
          <o:OLEObject Type="Embed" ProgID="Equation.DSMT4" ShapeID="_x0000_i1301" DrawAspect="Content" ObjectID="_1778199117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16CDAA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02" type="#_x0000_t75" style="width:250.2pt;height:37.05pt" o:ole="">
            <v:imagedata r:id="rId573" o:title=""/>
          </v:shape>
          <o:OLEObject Type="Embed" ProgID="Equation.DSMT4" ShapeID="_x0000_i1302" DrawAspect="Content" ObjectID="_1778199118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550724B2" w14:textId="7E2C0A4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03" type="#_x0000_t75" style="width:283pt;height:39.2pt" o:ole="">
            <v:imagedata r:id="rId575" o:title=""/>
          </v:shape>
          <o:OLEObject Type="Embed" ProgID="Equation.DSMT4" ShapeID="_x0000_i1303" DrawAspect="Content" ObjectID="_1778199119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2E840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04" type="#_x0000_t75" style="width:248.8pt;height:37.05pt" o:ole="">
            <v:imagedata r:id="rId577" o:title=""/>
          </v:shape>
          <o:OLEObject Type="Embed" ProgID="Equation.DSMT4" ShapeID="_x0000_i1304" DrawAspect="Content" ObjectID="_1778199120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26720C11" w14:textId="270BFD6E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05" type="#_x0000_t75" style="width:278.75pt;height:39.2pt" o:ole="">
            <v:imagedata r:id="rId579" o:title=""/>
          </v:shape>
          <o:OLEObject Type="Embed" ProgID="Equation.DSMT4" ShapeID="_x0000_i1305" DrawAspect="Content" ObjectID="_1778199121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FDB31B3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6" type="#_x0000_t75" style="width:278.75pt;height:32.8pt" o:ole="">
            <v:imagedata r:id="rId581" o:title=""/>
          </v:shape>
          <o:OLEObject Type="Embed" ProgID="Equation.DSMT4" ShapeID="_x0000_i1306" DrawAspect="Content" ObjectID="_1778199122" r:id="rId5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1E480FD1" w14:textId="6637ECB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7" type="#_x0000_t75" style="width:355.7pt;height:37.8pt" o:ole="">
            <v:imagedata r:id="rId583" o:title=""/>
          </v:shape>
          <o:OLEObject Type="Embed" ProgID="Equation.DSMT4" ShapeID="_x0000_i1307" DrawAspect="Content" ObjectID="_1778199123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22E35EC9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8" type="#_x0000_t75" style="width:253.8pt;height:32.8pt" o:ole="">
            <v:imagedata r:id="rId585" o:title=""/>
          </v:shape>
          <o:OLEObject Type="Embed" ProgID="Equation.DSMT4" ShapeID="_x0000_i1308" DrawAspect="Content" ObjectID="_1778199124" r:id="rId5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703C305" w14:textId="660137A3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9" type="#_x0000_t75" style="width:309.4pt;height:37.8pt" o:ole="">
            <v:imagedata r:id="rId587" o:title=""/>
          </v:shape>
          <o:OLEObject Type="Embed" ProgID="Equation.DSMT4" ShapeID="_x0000_i1309" DrawAspect="Content" ObjectID="_1778199125" r:id="rId5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441AEDA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10" type="#_x0000_t75" style="width:240.95pt;height:37.05pt" o:ole="">
            <v:imagedata r:id="rId589" o:title=""/>
          </v:shape>
          <o:OLEObject Type="Embed" ProgID="Equation.DSMT4" ShapeID="_x0000_i1310" DrawAspect="Content" ObjectID="_1778199126" r:id="rId5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1344A610" w14:textId="7B3A9BDA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11" type="#_x0000_t75" style="width:253.05pt;height:39.2pt" o:ole="">
            <v:imagedata r:id="rId591" o:title=""/>
          </v:shape>
          <o:OLEObject Type="Embed" ProgID="Equation.DSMT4" ShapeID="_x0000_i1311" DrawAspect="Content" ObjectID="_1778199127" r:id="rId5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3D1712D5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12" type="#_x0000_t75" style="width:302.95pt;height:37.05pt" o:ole="">
            <v:imagedata r:id="rId593" o:title=""/>
          </v:shape>
          <o:OLEObject Type="Embed" ProgID="Equation.DSMT4" ShapeID="_x0000_i1312" DrawAspect="Content" ObjectID="_1778199128" r:id="rId5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38F39AFA" w14:textId="7B219AF3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13" type="#_x0000_t75" style="width:273.05pt;height:39.2pt" o:ole="">
            <v:imagedata r:id="rId595" o:title=""/>
          </v:shape>
          <o:OLEObject Type="Embed" ProgID="Equation.DSMT4" ShapeID="_x0000_i1313" DrawAspect="Content" ObjectID="_1778199129" r:id="rId5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64C6D9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14" type="#_x0000_t75" style="width:186.05pt;height:39.2pt" o:ole="">
            <v:imagedata r:id="rId597" o:title=""/>
          </v:shape>
          <o:OLEObject Type="Embed" ProgID="Equation.DSMT4" ShapeID="_x0000_i1314" DrawAspect="Content" ObjectID="_1778199130" r:id="rId5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202</w:instrText>
        </w:r>
      </w:fldSimple>
      <w:r>
        <w:instrText>)</w:instrText>
      </w:r>
      <w:r>
        <w:fldChar w:fldCharType="end"/>
      </w:r>
    </w:p>
    <w:p w14:paraId="3B39F66D" w14:textId="59273A7E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15" type="#_x0000_t75" style="width:181.8pt;height:39.2pt" o:ole="">
            <v:imagedata r:id="rId599" o:title=""/>
          </v:shape>
          <o:OLEObject Type="Embed" ProgID="Equation.DSMT4" ShapeID="_x0000_i1315" DrawAspect="Content" ObjectID="_1778199131" r:id="rId6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72CF471F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6" type="#_x0000_t75" style="width:315.8pt;height:39.2pt" o:ole="">
            <v:imagedata r:id="rId601" o:title=""/>
          </v:shape>
          <o:OLEObject Type="Embed" ProgID="Equation.DSMT4" ShapeID="_x0000_i1316" DrawAspect="Content" ObjectID="_1778199132" r:id="rId6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396D8524" w14:textId="7B5589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7" type="#_x0000_t75" style="width:310.1pt;height:39.2pt" o:ole="">
            <v:imagedata r:id="rId603" o:title=""/>
          </v:shape>
          <o:OLEObject Type="Embed" ProgID="Equation.DSMT4" ShapeID="_x0000_i1317" DrawAspect="Content" ObjectID="_1778199133" r:id="rId6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205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892F3C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8" type="#_x0000_t75" style="width:293pt;height:37.8pt" o:ole="">
            <v:imagedata r:id="rId605" o:title=""/>
          </v:shape>
          <o:OLEObject Type="Embed" ProgID="Equation.DSMT4" ShapeID="_x0000_i1318" DrawAspect="Content" ObjectID="_1778199134" r:id="rId6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206</w:instrText>
        </w:r>
      </w:fldSimple>
      <w:r>
        <w:instrText>)</w:instrText>
      </w:r>
      <w:r>
        <w:fldChar w:fldCharType="end"/>
      </w:r>
    </w:p>
    <w:p w14:paraId="033E16FD" w14:textId="5635676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9" type="#_x0000_t75" style="width:292.3pt;height:37.8pt" o:ole="">
            <v:imagedata r:id="rId607" o:title=""/>
          </v:shape>
          <o:OLEObject Type="Embed" ProgID="Equation.DSMT4" ShapeID="_x0000_i1319" DrawAspect="Content" ObjectID="_1778199135" r:id="rId6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207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D69DE06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20" type="#_x0000_t75" style="width:461.95pt;height:75.55pt" o:ole="">
            <v:imagedata r:id="rId609" o:title=""/>
          </v:shape>
          <o:OLEObject Type="Embed" ProgID="Equation.DSMT4" ShapeID="_x0000_i1320" DrawAspect="Content" ObjectID="_1778199136" r:id="rId6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208</w:instrText>
        </w:r>
      </w:fldSimple>
      <w:r>
        <w:instrText>)</w:instrText>
      </w:r>
      <w:r>
        <w:fldChar w:fldCharType="end"/>
      </w:r>
    </w:p>
    <w:p w14:paraId="5EDC1086" w14:textId="0FB691A2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21" type="#_x0000_t75" style="width:466.95pt;height:75.55pt" o:ole="">
            <v:imagedata r:id="rId611" o:title=""/>
          </v:shape>
          <o:OLEObject Type="Embed" ProgID="Equation.DSMT4" ShapeID="_x0000_i1321" DrawAspect="Content" ObjectID="_1778199137" r:id="rId6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209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490848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9734CD">
        <w:rPr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E698261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22" type="#_x0000_t75" style="width:174.65pt;height:30.65pt" o:ole="">
            <v:imagedata r:id="rId613" o:title=""/>
          </v:shape>
          <o:OLEObject Type="Embed" ProgID="Equation.DSMT4" ShapeID="_x0000_i1322" DrawAspect="Content" ObjectID="_1778199138" r:id="rId6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93812"/>
      <w:r>
        <w:instrText>(</w:instrText>
      </w:r>
      <w:fldSimple w:instr=" SEQ MTEqn \c \* Arabic \* MERGEFORMAT ">
        <w:r w:rsidR="00C25E4C">
          <w:rPr>
            <w:noProof/>
          </w:rPr>
          <w:instrText>210</w:instrText>
        </w:r>
      </w:fldSimple>
      <w:r>
        <w:instrText>)</w:instrText>
      </w:r>
      <w:bookmarkEnd w:id="69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29282F32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23" type="#_x0000_t75" style="width:166.8pt;height:34.2pt" o:ole="">
            <v:imagedata r:id="rId615" o:title=""/>
          </v:shape>
          <o:OLEObject Type="Embed" ProgID="Equation.DSMT4" ShapeID="_x0000_i1323" DrawAspect="Content" ObjectID="_1778199139" r:id="rId6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211</w:instrText>
        </w:r>
      </w:fldSimple>
      <w:r>
        <w:instrText>)</w:instrText>
      </w:r>
      <w:r>
        <w:fldChar w:fldCharType="end"/>
      </w:r>
    </w:p>
    <w:p w14:paraId="79A8110E" w14:textId="3BA1A5B5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24" type="#_x0000_t75" style="width:166.8pt;height:34.2pt" o:ole="">
            <v:imagedata r:id="rId617" o:title=""/>
          </v:shape>
          <o:OLEObject Type="Embed" ProgID="Equation.DSMT4" ShapeID="_x0000_i1324" DrawAspect="Content" ObjectID="_1778199140" r:id="rId6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212</w:instrText>
        </w:r>
      </w:fldSimple>
      <w:r>
        <w:instrText>)</w:instrText>
      </w:r>
      <w:r>
        <w:fldChar w:fldCharType="end"/>
      </w:r>
    </w:p>
    <w:p w14:paraId="19526831" w14:textId="2DC434E7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25" type="#_x0000_t75" style="width:176.8pt;height:30.65pt" o:ole="">
            <v:imagedata r:id="rId619" o:title=""/>
          </v:shape>
          <o:OLEObject Type="Embed" ProgID="Equation.DSMT4" ShapeID="_x0000_i1325" DrawAspect="Content" ObjectID="_1778199141" r:id="rId6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468705"/>
      <w:r>
        <w:instrText>(</w:instrText>
      </w:r>
      <w:fldSimple w:instr=" SEQ MTEqn \c \* Arabic \* MERGEFORMAT ">
        <w:r w:rsidR="00C25E4C">
          <w:rPr>
            <w:noProof/>
          </w:rPr>
          <w:instrText>213</w:instrText>
        </w:r>
      </w:fldSimple>
      <w:r>
        <w:instrText>)</w:instrText>
      </w:r>
      <w:bookmarkEnd w:id="70"/>
      <w:r>
        <w:fldChar w:fldCharType="end"/>
      </w:r>
    </w:p>
    <w:p w14:paraId="7A92AE00" w14:textId="52049E85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(213)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C25E4C">
        <w:rPr>
          <w:lang w:eastAsia="zh-CN"/>
        </w:rPr>
        <w:instrText>(210)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6" type="#_x0000_t75" style="width:32.8pt;height:17.8pt" o:ole="">
            <v:imagedata r:id="rId621" o:title=""/>
          </v:shape>
          <o:OLEObject Type="Embed" ProgID="Equation.DSMT4" ShapeID="_x0000_i1326" DrawAspect="Content" ObjectID="_1778199142" r:id="rId622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B66CBE">
      <w:footerReference w:type="even" r:id="rId623"/>
      <w:footerReference w:type="default" r:id="rId624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84F132" w14:textId="77777777" w:rsidR="00CD4CC6" w:rsidRPr="00481947" w:rsidRDefault="00CD4CC6">
      <w:r w:rsidRPr="00481947">
        <w:separator/>
      </w:r>
    </w:p>
  </w:endnote>
  <w:endnote w:type="continuationSeparator" w:id="0">
    <w:p w14:paraId="18B8AC9A" w14:textId="77777777" w:rsidR="00CD4CC6" w:rsidRPr="00481947" w:rsidRDefault="00CD4CC6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8B40A" w14:textId="77777777" w:rsidR="00CD4CC6" w:rsidRPr="00481947" w:rsidRDefault="00CD4CC6">
      <w:r w:rsidRPr="00481947">
        <w:separator/>
      </w:r>
    </w:p>
  </w:footnote>
  <w:footnote w:type="continuationSeparator" w:id="0">
    <w:p w14:paraId="1184B356" w14:textId="77777777" w:rsidR="00CD4CC6" w:rsidRPr="00481947" w:rsidRDefault="00CD4CC6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2D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A43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3DB9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7D4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424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69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2D70"/>
    <w:rsid w:val="00133313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6F3E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38B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8D4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5A9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62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3E2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AC2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77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1C2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0D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308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1FA"/>
    <w:rsid w:val="003102A1"/>
    <w:rsid w:val="00310380"/>
    <w:rsid w:val="003103CE"/>
    <w:rsid w:val="003108B7"/>
    <w:rsid w:val="00310A16"/>
    <w:rsid w:val="00310BAC"/>
    <w:rsid w:val="00310CC5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B8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A4B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491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83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8C3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5A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1D0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DEB"/>
    <w:rsid w:val="003F0FB8"/>
    <w:rsid w:val="003F1021"/>
    <w:rsid w:val="003F10B7"/>
    <w:rsid w:val="003F14E8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6E63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0C6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6FD1"/>
    <w:rsid w:val="00457423"/>
    <w:rsid w:val="0045754B"/>
    <w:rsid w:val="00457875"/>
    <w:rsid w:val="00457973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6D29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5AE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105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6BDB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6D9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95D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471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6E26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2A80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3DDB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585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2A0"/>
    <w:rsid w:val="005F0447"/>
    <w:rsid w:val="005F049A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53C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4C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ABC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667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4C55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48C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35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5FCC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38AA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BE8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19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765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77B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3C9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77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5D0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196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49E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38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60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694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1D84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02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78E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A2E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386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2E7B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4CD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050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C56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A7F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BF9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0CE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48E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D9E"/>
    <w:rsid w:val="00A43E0C"/>
    <w:rsid w:val="00A43E6C"/>
    <w:rsid w:val="00A44207"/>
    <w:rsid w:val="00A4425E"/>
    <w:rsid w:val="00A44356"/>
    <w:rsid w:val="00A44474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8F7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257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DC6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3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A88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5A0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61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965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0CE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20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446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6C42"/>
    <w:rsid w:val="00B77296"/>
    <w:rsid w:val="00B7762B"/>
    <w:rsid w:val="00B7783F"/>
    <w:rsid w:val="00B779C5"/>
    <w:rsid w:val="00B77CCF"/>
    <w:rsid w:val="00B77E5B"/>
    <w:rsid w:val="00B80014"/>
    <w:rsid w:val="00B80278"/>
    <w:rsid w:val="00B8030F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33F"/>
    <w:rsid w:val="00BB2471"/>
    <w:rsid w:val="00BB26B7"/>
    <w:rsid w:val="00BB2833"/>
    <w:rsid w:val="00BB289C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17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BB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590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9C1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5E4C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8BA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E5F"/>
    <w:rsid w:val="00C81F52"/>
    <w:rsid w:val="00C825A4"/>
    <w:rsid w:val="00C826BF"/>
    <w:rsid w:val="00C8281F"/>
    <w:rsid w:val="00C829A3"/>
    <w:rsid w:val="00C829D4"/>
    <w:rsid w:val="00C82A3D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29A5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C6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B92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380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3B9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025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28B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58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AA5"/>
    <w:rsid w:val="00DA5AB3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6DE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4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DF7B8E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0A1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32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855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2DFA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0FFC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91F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37A4"/>
    <w:rsid w:val="00E8459B"/>
    <w:rsid w:val="00E84993"/>
    <w:rsid w:val="00E84ACD"/>
    <w:rsid w:val="00E84DA5"/>
    <w:rsid w:val="00E84E59"/>
    <w:rsid w:val="00E8510B"/>
    <w:rsid w:val="00E8550C"/>
    <w:rsid w:val="00E85898"/>
    <w:rsid w:val="00E85919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0D00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4A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3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3D"/>
    <w:rsid w:val="00ED145A"/>
    <w:rsid w:val="00ED15D4"/>
    <w:rsid w:val="00ED1909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5AD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838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24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A6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73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6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067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2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3D5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225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80A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77B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3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7.wmf"/><Relationship Id="rId553" Type="http://schemas.openxmlformats.org/officeDocument/2006/relationships/image" Target="media/image268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2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4.bin"/><Relationship Id="rId424" Type="http://schemas.openxmlformats.org/officeDocument/2006/relationships/oleObject" Target="embeddings/oleObject212.bin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9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5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8.bin"/><Relationship Id="rId597" Type="http://schemas.openxmlformats.org/officeDocument/2006/relationships/image" Target="media/image29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4.wmf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oleObject" Target="embeddings/oleObject303.bin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68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Relationship Id="rId546" Type="http://schemas.openxmlformats.org/officeDocument/2006/relationships/image" Target="media/image265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oleObject" Target="embeddings/oleObject2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613" Type="http://schemas.openxmlformats.org/officeDocument/2006/relationships/image" Target="media/image298.wmf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image" Target="media/image270.wmf"/><Relationship Id="rId599" Type="http://schemas.openxmlformats.org/officeDocument/2006/relationships/image" Target="media/image291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footer" Target="footer2.xml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image" Target="media/image255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2.wmf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70.bin"/><Relationship Id="rId579" Type="http://schemas.openxmlformats.org/officeDocument/2006/relationships/image" Target="media/image28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6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9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image" Target="media/image27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7.bin"/><Relationship Id="rId626" Type="http://schemas.openxmlformats.org/officeDocument/2006/relationships/theme" Target="theme/theme1.xml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image" Target="media/image256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3.wmf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1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oleObject" Target="embeddings/oleObject277.bin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2.wmf"/><Relationship Id="rId617" Type="http://schemas.openxmlformats.org/officeDocument/2006/relationships/image" Target="media/image300.wmf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8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2.bin"/><Relationship Id="rId583" Type="http://schemas.openxmlformats.org/officeDocument/2006/relationships/image" Target="media/image283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6.bin"/><Relationship Id="rId552" Type="http://schemas.openxmlformats.org/officeDocument/2006/relationships/oleObject" Target="embeddings/oleObject278.bin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1.bin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2.bin"/><Relationship Id="rId563" Type="http://schemas.openxmlformats.org/officeDocument/2006/relationships/image" Target="media/image273.wmf"/><Relationship Id="rId619" Type="http://schemas.openxmlformats.org/officeDocument/2006/relationships/image" Target="media/image30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8.wmf"/><Relationship Id="rId574" Type="http://schemas.openxmlformats.org/officeDocument/2006/relationships/oleObject" Target="embeddings/oleObject28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7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3.bin"/><Relationship Id="rId512" Type="http://schemas.openxmlformats.org/officeDocument/2006/relationships/image" Target="media/image248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oleObject" Target="embeddings/oleObject279.bin"/><Relationship Id="rId596" Type="http://schemas.openxmlformats.org/officeDocument/2006/relationships/oleObject" Target="embeddings/oleObject300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2.bin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4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290.bin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image" Target="media/image292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4.bin"/><Relationship Id="rId587" Type="http://schemas.openxmlformats.org/officeDocument/2006/relationships/image" Target="media/image285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8.bin"/><Relationship Id="rId251" Type="http://schemas.openxmlformats.org/officeDocument/2006/relationships/image" Target="media/image121.wmf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image" Target="media/image249.wmf"/><Relationship Id="rId556" Type="http://schemas.openxmlformats.org/officeDocument/2006/relationships/oleObject" Target="embeddings/oleObject28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oleObject" Target="embeddings/oleObject30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623" Type="http://schemas.openxmlformats.org/officeDocument/2006/relationships/footer" Target="footer1.xml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567" Type="http://schemas.openxmlformats.org/officeDocument/2006/relationships/image" Target="media/image275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0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1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image" Target="media/image293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5.bin"/><Relationship Id="rId589" Type="http://schemas.openxmlformats.org/officeDocument/2006/relationships/image" Target="media/image286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oleObject" Target="embeddings/oleObject309.bin"/><Relationship Id="rId211" Type="http://schemas.openxmlformats.org/officeDocument/2006/relationships/image" Target="media/image103.wmf"/><Relationship Id="rId253" Type="http://schemas.openxmlformats.org/officeDocument/2006/relationships/image" Target="media/image122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0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fontTable" Target="fontTable.xml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5.bin"/><Relationship Id="rId569" Type="http://schemas.openxmlformats.org/officeDocument/2006/relationships/image" Target="media/image276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1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image" Target="media/image170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oleObject" Target="embeddings/oleObject282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616" Type="http://schemas.openxmlformats.org/officeDocument/2006/relationships/oleObject" Target="embeddings/oleObject3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1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77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2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3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oleObject" Target="embeddings/oleObject171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image" Target="media/image267.wmf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oleObject" Target="embeddings/oleObject255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1.wmf"/><Relationship Id="rId397" Type="http://schemas.openxmlformats.org/officeDocument/2006/relationships/image" Target="media/image192.wmf"/><Relationship Id="rId520" Type="http://schemas.openxmlformats.org/officeDocument/2006/relationships/image" Target="media/image252.wmf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11.bin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8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oleObject" Target="embeddings/oleObject29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7.bin"/><Relationship Id="rId609" Type="http://schemas.openxmlformats.org/officeDocument/2006/relationships/image" Target="media/image29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89.wmf"/><Relationship Id="rId248" Type="http://schemas.openxmlformats.org/officeDocument/2006/relationships/image" Target="media/image120.wmf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02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4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7.wmf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68.wmf"/><Relationship Id="rId555" Type="http://schemas.openxmlformats.org/officeDocument/2006/relationships/image" Target="media/image269.w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3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3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0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39</Pages>
  <Words>9992</Words>
  <Characters>56958</Characters>
  <Application>Microsoft Office Word</Application>
  <DocSecurity>0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66817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138</cp:revision>
  <cp:lastPrinted>2023-10-27T21:00:00Z</cp:lastPrinted>
  <dcterms:created xsi:type="dcterms:W3CDTF">2020-04-22T21:08:00Z</dcterms:created>
  <dcterms:modified xsi:type="dcterms:W3CDTF">2024-05-25T14:12:00Z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