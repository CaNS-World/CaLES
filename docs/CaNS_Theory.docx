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7045A861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>CaNS</w:t>
      </w:r>
      <w:r w:rsidR="00DC2D2F">
        <w:rPr>
          <w:b/>
          <w:sz w:val="36"/>
          <w:szCs w:val="36"/>
          <w:lang w:eastAsia="zh-CN"/>
        </w:rPr>
        <w:t xml:space="preserve">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2EFD6CA0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pt;height:34.95pt" o:ole="">
            <v:imagedata r:id="rId8" o:title=""/>
          </v:shape>
          <o:OLEObject Type="Embed" ProgID="Equation.DSMT4" ShapeID="_x0000_i1025" DrawAspect="Content" ObjectID="_1777833905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6436A98A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40.05pt;height:37.8pt" o:ole="">
            <v:imagedata r:id="rId10" o:title=""/>
          </v:shape>
          <o:OLEObject Type="Embed" ProgID="Equation.DSMT4" ShapeID="_x0000_i1026" DrawAspect="Content" ObjectID="_1777833906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622850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132A9055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3.4pt;height:86.25pt" o:ole="">
            <v:imagedata r:id="rId12" o:title=""/>
          </v:shape>
          <o:OLEObject Type="Embed" ProgID="Equation.DSMT4" ShapeID="_x0000_i1027" DrawAspect="Content" ObjectID="_1777833907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622850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0CE7055C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2pt;height:37.8pt" o:ole="">
            <v:imagedata r:id="rId14" o:title=""/>
          </v:shape>
          <o:OLEObject Type="Embed" ProgID="Equation.DSMT4" ShapeID="_x0000_i1028" DrawAspect="Content" ObjectID="_1777833908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622850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7F2F85BE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40.55pt;height:86.25pt" o:ole="">
            <v:imagedata r:id="rId16" o:title=""/>
          </v:shape>
          <o:OLEObject Type="Embed" ProgID="Equation.DSMT4" ShapeID="_x0000_i1029" DrawAspect="Content" ObjectID="_1777833909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622850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4B3460BA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FA3B57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777EB9F2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8pt;height:34.95pt" o:ole="">
            <v:imagedata r:id="rId18" o:title=""/>
          </v:shape>
          <o:OLEObject Type="Embed" ProgID="Equation.DSMT4" ShapeID="_x0000_i1030" DrawAspect="Content" ObjectID="_1777833910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622850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3CA4EC32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8pt;height:70.55pt" o:ole="">
            <v:imagedata r:id="rId20" o:title=""/>
          </v:shape>
          <o:OLEObject Type="Embed" ProgID="Equation.DSMT4" ShapeID="_x0000_i1031" DrawAspect="Content" ObjectID="_1777833911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622850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5D5866EC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622850">
        <w:t xml:space="preserve">Figure </w:t>
      </w:r>
      <w:r w:rsidR="00622850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B367B3">
        <w:rPr>
          <w:rFonts w:hint="eastAsia"/>
          <w:lang w:eastAsia="zh-CN"/>
        </w:rPr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690F6B9E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622850">
        <w:rPr>
          <w:noProof/>
        </w:rPr>
        <w:t>1</w:t>
      </w:r>
      <w:r w:rsidR="00000000"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E70C67">
        <w:rPr>
          <w:rFonts w:hint="eastAsia"/>
          <w:lang w:eastAsia="zh-CN"/>
        </w:rPr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6E6657D4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7.1pt;height:32.8pt" o:ole="">
            <v:imagedata r:id="rId23" o:title=""/>
          </v:shape>
          <o:OLEObject Type="Embed" ProgID="Equation.DSMT4" ShapeID="_x0000_i1032" DrawAspect="Content" ObjectID="_1777833912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6.4pt;height:32.8pt" o:ole="">
            <v:imagedata r:id="rId25" o:title=""/>
          </v:shape>
          <o:OLEObject Type="Embed" ProgID="Equation.DSMT4" ShapeID="_x0000_i1033" DrawAspect="Content" ObjectID="_1777833913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7.1pt;height:32.8pt" o:ole="">
            <v:imagedata r:id="rId27" o:title=""/>
          </v:shape>
          <o:OLEObject Type="Embed" ProgID="Equation.DSMT4" ShapeID="_x0000_i1034" DrawAspect="Content" ObjectID="_1777833914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25pt;height:32.8pt" o:ole="">
            <v:imagedata r:id="rId29" o:title=""/>
          </v:shape>
          <o:OLEObject Type="Embed" ProgID="Equation.DSMT4" ShapeID="_x0000_i1035" DrawAspect="Content" ObjectID="_1777833915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1.05pt;height:32.1pt" o:ole="">
            <v:imagedata r:id="rId31" o:title=""/>
          </v:shape>
          <o:OLEObject Type="Embed" ProgID="Equation.DSMT4" ShapeID="_x0000_i1036" DrawAspect="Content" ObjectID="_1777833916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45pt;height:39.9pt" o:ole="">
            <v:imagedata r:id="rId33" o:title=""/>
          </v:shape>
          <o:OLEObject Type="Embed" ProgID="Equation.DSMT4" ShapeID="_x0000_i1037" DrawAspect="Content" ObjectID="_1777833917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7pt;height:13.55pt" o:ole="">
            <v:imagedata r:id="rId35" o:title=""/>
          </v:shape>
          <o:OLEObject Type="Embed" ProgID="Equation.DSMT4" ShapeID="_x0000_i1038" DrawAspect="Content" ObjectID="_1777833918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</w:t>
      </w:r>
      <w:r w:rsidR="00BA624E">
        <w:t>the</w:t>
      </w:r>
      <w:r w:rsidR="00441210">
        <w:t xml:space="preserve">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622850">
        <w:t xml:space="preserve">Table </w:t>
      </w:r>
      <w:r w:rsidR="00622850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622850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8F483D">
        <w:rPr>
          <w:lang w:eastAsia="zh-CN"/>
        </w:rPr>
        <w:t>grid,</w:t>
      </w:r>
    </w:p>
    <w:p w14:paraId="762CCAD4" w14:textId="6FC10F44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622850">
        <w:rPr>
          <w:noProof/>
        </w:rPr>
        <w:t>1</w:t>
      </w:r>
      <w:r w:rsidR="00000000"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.6pt;height:22.1pt" o:ole="">
            <v:imagedata r:id="rId37" o:title=""/>
          </v:shape>
          <o:OLEObject Type="Embed" ProgID="Equation.DSMT4" ShapeID="_x0000_i1039" DrawAspect="Content" ObjectID="_1777833919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39.9pt" o:ole="">
            <v:imagedata r:id="rId39" o:title=""/>
          </v:shape>
          <o:OLEObject Type="Embed" ProgID="Equation.DSMT4" ShapeID="_x0000_i1040" DrawAspect="Content" ObjectID="_1777833920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622850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4BE25F30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622850" w:rsidRPr="00622850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7.05pt;height:22.1pt" o:ole="">
                  <v:imagedata r:id="rId41" o:title=""/>
                </v:shape>
                <o:OLEObject Type="Embed" ProgID="Equation.DSMT4" ShapeID="_x0000_i1041" DrawAspect="Content" ObjectID="_1777833921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2.1pt" o:ole="">
                  <v:imagedata r:id="rId43" o:title=""/>
                </v:shape>
                <o:OLEObject Type="Embed" ProgID="Equation.DSMT4" ShapeID="_x0000_i1042" DrawAspect="Content" ObjectID="_1777833922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2pt;height:19.25pt" o:ole="">
                  <v:imagedata r:id="rId45" o:title=""/>
                </v:shape>
                <o:OLEObject Type="Embed" ProgID="Equation.DSMT4" ShapeID="_x0000_i1043" DrawAspect="Content" ObjectID="_1777833923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18416A01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622850" w:rsidRPr="00622850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6.95pt;height:39.2pt" o:ole="">
                  <v:imagedata r:id="rId47" o:title=""/>
                </v:shape>
                <o:OLEObject Type="Embed" ProgID="Equation.DSMT4" ShapeID="_x0000_i1044" DrawAspect="Content" ObjectID="_1777833924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2pt;height:39.2pt" o:ole="">
                  <v:imagedata r:id="rId49" o:title=""/>
                </v:shape>
                <o:OLEObject Type="Embed" ProgID="Equation.DSMT4" ShapeID="_x0000_i1045" DrawAspect="Content" ObjectID="_1777833925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77F22053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622850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622850" w:rsidRPr="00622850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6C403134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FE04DF">
        <w:t>is non-zero.</w:t>
      </w:r>
    </w:p>
    <w:p w14:paraId="2FB03C81" w14:textId="6CC28D71" w:rsidR="008367DF" w:rsidRPr="00B523B0" w:rsidRDefault="008367DF" w:rsidP="0045754B">
      <w:pPr>
        <w:rPr>
          <w:lang w:eastAsia="zh-CN"/>
        </w:rPr>
      </w:pPr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7.1pt;height:32.8pt" o:ole="">
            <v:imagedata r:id="rId52" o:title=""/>
          </v:shape>
          <o:OLEObject Type="Embed" ProgID="Equation.DSMT4" ShapeID="_x0000_i1046" DrawAspect="Content" ObjectID="_1777833926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 xml:space="preserve">. </w:t>
      </w:r>
      <w:r w:rsidR="00E3752F">
        <w:rPr>
          <w:rFonts w:hint="eastAsia"/>
          <w:lang w:eastAsia="zh-CN"/>
        </w:rPr>
        <w:t>The</w:t>
      </w:r>
      <w:r w:rsidR="008328E6" w:rsidRPr="00B523B0">
        <w:t xml:space="preserve"> assumption does not hold true, so this treatment can cause large </w:t>
      </w:r>
      <w:r w:rsidR="006171D4">
        <w:rPr>
          <w:rFonts w:hint="eastAsia"/>
          <w:lang w:eastAsia="zh-CN"/>
        </w:rPr>
        <w:t>errors.</w:t>
      </w:r>
    </w:p>
    <w:p w14:paraId="225ED9A8" w14:textId="7DC90D5A" w:rsidR="008269D6" w:rsidRDefault="008328E6" w:rsidP="0055330C">
      <w:r w:rsidRPr="00B523B0">
        <w:lastRenderedPageBreak/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4pt;height:39.9pt" o:ole="">
            <v:imagedata r:id="rId54" o:title=""/>
          </v:shape>
          <o:OLEObject Type="Embed" ProgID="Equation.DSMT4" ShapeID="_x0000_i1047" DrawAspect="Content" ObjectID="_1777833927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622850" w:rsidRPr="00622850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4pt;height:39.9pt" o:ole="">
            <v:imagedata r:id="rId54" o:title=""/>
          </v:shape>
          <o:OLEObject Type="Embed" ProgID="Equation.DSMT4" ShapeID="_x0000_i1048" DrawAspect="Content" ObjectID="_1777833928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4pt;height:39.9pt" o:ole="">
            <v:imagedata r:id="rId54" o:title=""/>
          </v:shape>
          <o:OLEObject Type="Embed" ProgID="Equation.DSMT4" ShapeID="_x0000_i1049" DrawAspect="Content" ObjectID="_1777833929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25pt;height:17.1pt" o:ole="">
            <v:imagedata r:id="rId58" o:title=""/>
          </v:shape>
          <o:OLEObject Type="Embed" ProgID="Equation.DSMT4" ShapeID="_x0000_i1050" DrawAspect="Content" ObjectID="_1777833930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6.95pt;height:37.05pt" o:ole="">
            <v:imagedata r:id="rId60" o:title=""/>
          </v:shape>
          <o:OLEObject Type="Embed" ProgID="Equation.DSMT4" ShapeID="_x0000_i1051" DrawAspect="Content" ObjectID="_1777833931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8.95pt;height:39.9pt" o:ole="">
            <v:imagedata r:id="rId62" o:title=""/>
          </v:shape>
          <o:OLEObject Type="Embed" ProgID="Equation.DSMT4" ShapeID="_x0000_i1052" DrawAspect="Content" ObjectID="_1777833932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6.95pt;height:37.8pt" o:ole="">
            <v:imagedata r:id="rId64" o:title=""/>
          </v:shape>
          <o:OLEObject Type="Embed" ProgID="Equation.DSMT4" ShapeID="_x0000_i1053" DrawAspect="Content" ObjectID="_1777833933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1.9pt;height:47.05pt" o:ole="">
            <v:imagedata r:id="rId66" o:title=""/>
          </v:shape>
          <o:OLEObject Type="Embed" ProgID="Equation.DSMT4" ShapeID="_x0000_i1054" DrawAspect="Content" ObjectID="_1777833934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46191A1E" w:rsidR="00D52E62" w:rsidRPr="00D52E62" w:rsidRDefault="00D52E62" w:rsidP="0055330C">
      <w:pPr>
        <w:rPr>
          <w:lang w:eastAsia="zh-CN"/>
        </w:rPr>
      </w:pPr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622850">
        <w:t xml:space="preserve">Figure </w:t>
      </w:r>
      <w:r w:rsidR="00622850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</w:t>
      </w:r>
      <w:r w:rsidR="00A9021E">
        <w:rPr>
          <w:rFonts w:hint="eastAsia"/>
          <w:lang w:eastAsia="zh-CN"/>
        </w:rPr>
        <w:t>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3CA6F587" w:rsidR="00C12CF8" w:rsidRPr="00C12CF8" w:rsidRDefault="00D52E62" w:rsidP="0055330C">
      <w:pPr>
        <w:pStyle w:val="Caption"/>
        <w:jc w:val="center"/>
        <w:rPr>
          <w:lang w:eastAsia="zh-CN"/>
        </w:rPr>
      </w:pPr>
      <w:bookmarkStart w:id="9" w:name="_Ref150270327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622850">
        <w:rPr>
          <w:noProof/>
        </w:rPr>
        <w:t>2</w:t>
      </w:r>
      <w:r w:rsidR="00000000">
        <w:rPr>
          <w:noProof/>
        </w:rPr>
        <w:fldChar w:fldCharType="end"/>
      </w:r>
      <w:bookmarkEnd w:id="9"/>
      <w:r>
        <w:t xml:space="preserve"> Gradients provided by </w:t>
      </w:r>
      <w:r w:rsidR="0026035C">
        <w:rPr>
          <w:rFonts w:hint="eastAsia"/>
          <w:lang w:eastAsia="zh-CN"/>
        </w:rPr>
        <w:t>a wall</w:t>
      </w:r>
      <w:r w:rsidR="00943F64">
        <w:rPr>
          <w:rFonts w:hint="eastAsia"/>
          <w:lang w:eastAsia="zh-CN"/>
        </w:rPr>
        <w:t xml:space="preserve"> </w:t>
      </w:r>
      <w:r w:rsidR="008F3C7C">
        <w:rPr>
          <w:rFonts w:hint="eastAsia"/>
          <w:lang w:eastAsia="zh-CN"/>
        </w:rPr>
        <w:t>model</w:t>
      </w:r>
    </w:p>
    <w:p w14:paraId="764E9447" w14:textId="0FCC61A1" w:rsidR="00AF6400" w:rsidRPr="00AF6400" w:rsidRDefault="006C5164" w:rsidP="0055330C">
      <w:pPr>
        <w:rPr>
          <w:lang w:eastAsia="zh-CN"/>
        </w:rPr>
      </w:pPr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622850">
        <w:t xml:space="preserve">Figure </w:t>
      </w:r>
      <w:r w:rsidR="00622850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18703E">
        <w:rPr>
          <w:rFonts w:hint="eastAsia"/>
          <w:lang w:eastAsia="zh-CN"/>
        </w:rPr>
        <w:t>informa</w:t>
      </w:r>
      <w:r w:rsidR="00903BEA">
        <w:rPr>
          <w:rFonts w:hint="eastAsia"/>
          <w:lang w:eastAsia="zh-CN"/>
        </w:rPr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5E4FB0A9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622850">
        <w:rPr>
          <w:noProof/>
        </w:rPr>
        <w:t>3</w:t>
      </w:r>
      <w:r w:rsidR="00000000"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6AE80F7B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4159B8">
        <w:rPr>
          <w:b/>
          <w:sz w:val="32"/>
          <w:szCs w:val="32"/>
        </w:rPr>
        <w:t>solver</w:t>
      </w:r>
    </w:p>
    <w:p w14:paraId="31BC9BA2" w14:textId="77CAB05F" w:rsidR="00D56524" w:rsidRDefault="00061A01" w:rsidP="004F3098">
      <w:pPr>
        <w:spacing w:beforeLines="50" w:before="120" w:afterLines="50" w:after="120"/>
        <w:rPr>
          <w:lang w:eastAsia="zh-CN"/>
        </w:rPr>
      </w:pPr>
      <w:r>
        <w:t>The elliptic Poisson equation</w:t>
      </w:r>
      <w:r w:rsidR="00C8101D">
        <w:rPr>
          <w:rFonts w:hint="eastAsia"/>
          <w:lang w:eastAsia="zh-CN"/>
        </w:rPr>
        <w:t xml:space="preserve"> is</w:t>
      </w:r>
    </w:p>
    <w:p w14:paraId="49897058" w14:textId="70577655" w:rsidR="00D56524" w:rsidRDefault="00D56524" w:rsidP="00D56524">
      <w:pPr>
        <w:pStyle w:val="MTDisplayEquation"/>
      </w:pPr>
      <w:r>
        <w:tab/>
      </w:r>
      <w:r w:rsidRPr="00EC2418">
        <w:rPr>
          <w:position w:val="-28"/>
        </w:rPr>
        <w:object w:dxaOrig="2040" w:dyaOrig="700" w14:anchorId="4FDA27F2">
          <v:shape id="_x0000_i1055" type="#_x0000_t75" style="width:101.25pt;height:34.95pt" o:ole="">
            <v:imagedata r:id="rId70" o:title=""/>
          </v:shape>
          <o:OLEObject Type="Embed" ProgID="Equation.DSMT4" ShapeID="_x0000_i1055" DrawAspect="Content" ObjectID="_1777833935" r:id="rId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3125BBAD" w14:textId="18B4CD5B" w:rsidR="00C8694A" w:rsidRDefault="00D56524" w:rsidP="004F3098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It</w:t>
      </w:r>
      <w:r w:rsidR="00061A01">
        <w:t xml:space="preserve"> can be solved via iterative methods, like Jacobi, Gauss-Seidel (with </w:t>
      </w:r>
      <w:r w:rsidR="00061A01" w:rsidRPr="00061A01">
        <w:t>successive overrelaxation</w:t>
      </w:r>
      <w:r w:rsidR="00061A01"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6" type="#_x0000_t75" style="width:11.4pt;height:13.55pt" o:ole="">
            <v:imagedata r:id="rId72" o:title=""/>
          </v:shape>
          <o:OLEObject Type="Embed" ProgID="Equation.DSMT4" ShapeID="_x0000_i1056" DrawAspect="Content" ObjectID="_1777833936" r:id="rId73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7" type="#_x0000_t75" style="width:10pt;height:14.25pt" o:ole="">
            <v:imagedata r:id="rId74" o:title=""/>
          </v:shape>
          <o:OLEObject Type="Embed" ProgID="Equation.DSMT4" ShapeID="_x0000_i1057" DrawAspect="Content" ObjectID="_1777833937" r:id="rId75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8" type="#_x0000_t75" style="width:34.95pt;height:14.25pt" o:ole="">
            <v:imagedata r:id="rId76" o:title=""/>
          </v:shape>
          <o:OLEObject Type="Embed" ProgID="Equation.DSMT4" ShapeID="_x0000_i1058" DrawAspect="Content" ObjectID="_1777833938" r:id="rId77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9" type="#_x0000_t75" style="width:11.4pt;height:13.55pt" o:ole="">
            <v:imagedata r:id="rId72" o:title=""/>
          </v:shape>
          <o:OLEObject Type="Embed" ProgID="Equation.DSMT4" ShapeID="_x0000_i1059" DrawAspect="Content" ObjectID="_1777833939" r:id="rId78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</w:t>
      </w:r>
      <w:r w:rsidR="008F7F40">
        <w:rPr>
          <w:rFonts w:hint="eastAsia"/>
          <w:lang w:eastAsia="zh-CN"/>
        </w:rPr>
        <w:t>the</w:t>
      </w:r>
      <w:r w:rsidR="003613A0">
        <w:rPr>
          <w:lang w:eastAsia="zh-CN"/>
        </w:rPr>
        <w:t xml:space="preserve">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60" type="#_x0000_t75" style="width:60.6pt;height:17.1pt" o:ole="">
            <v:imagedata r:id="rId79" o:title=""/>
          </v:shape>
          <o:OLEObject Type="Embed" ProgID="Equation.DSMT4" ShapeID="_x0000_i1060" DrawAspect="Content" ObjectID="_1777833940" r:id="rId80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1" type="#_x0000_t75" style="width:62pt;height:19.25pt" o:ole="">
            <v:imagedata r:id="rId81" o:title=""/>
          </v:shape>
          <o:OLEObject Type="Embed" ProgID="Equation.DSMT4" ShapeID="_x0000_i1061" DrawAspect="Content" ObjectID="_1777833941" r:id="rId82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2" type="#_x0000_t75" style="width:16.4pt;height:17.1pt" o:ole="">
            <v:imagedata r:id="rId83" o:title=""/>
          </v:shape>
          <o:OLEObject Type="Embed" ProgID="Equation.DSMT4" ShapeID="_x0000_i1062" DrawAspect="Content" ObjectID="_1777833942" r:id="rId84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3" type="#_x0000_t75" style="width:16.4pt;height:19.25pt" o:ole="">
            <v:imagedata r:id="rId85" o:title=""/>
          </v:shape>
          <o:OLEObject Type="Embed" ProgID="Equation.DSMT4" ShapeID="_x0000_i1063" DrawAspect="Content" ObjectID="_1777833943" r:id="rId86"/>
        </w:object>
      </w:r>
      <w:r w:rsidR="00961C1D">
        <w:t xml:space="preserve"> </w:t>
      </w:r>
      <w:r w:rsidR="00AD3583">
        <w:t>denote</w:t>
      </w:r>
      <w:r w:rsidR="00961C1D">
        <w:t xml:space="preserve"> the number </w:t>
      </w:r>
      <w:r w:rsidR="00120B11">
        <w:rPr>
          <w:rFonts w:hint="eastAsia"/>
          <w:lang w:eastAsia="zh-CN"/>
        </w:rPr>
        <w:t xml:space="preserve">of </w:t>
      </w:r>
      <w:r w:rsidR="00DA23DC">
        <w:rPr>
          <w:rFonts w:hint="eastAsia"/>
          <w:lang w:eastAsia="zh-CN"/>
        </w:rPr>
        <w:t>cells,</w:t>
      </w:r>
    </w:p>
    <w:p w14:paraId="345FD359" w14:textId="4FCED6AC" w:rsidR="00EC2418" w:rsidRDefault="00EC2418" w:rsidP="00EC2418">
      <w:pPr>
        <w:pStyle w:val="MTDisplayEquation"/>
      </w:pPr>
      <w:r>
        <w:tab/>
      </w:r>
      <w:r w:rsidR="00D255FF" w:rsidRPr="00EC2418">
        <w:rPr>
          <w:position w:val="-28"/>
        </w:rPr>
        <w:object w:dxaOrig="7460" w:dyaOrig="700" w14:anchorId="56346DA9">
          <v:shape id="_x0000_i1064" type="#_x0000_t75" style="width:372.1pt;height:34.95pt" o:ole="">
            <v:imagedata r:id="rId87" o:title=""/>
          </v:shape>
          <o:OLEObject Type="Embed" ProgID="Equation.DSMT4" ShapeID="_x0000_i1064" DrawAspect="Content" ObjectID="_1777833944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622850">
          <w:rPr>
            <w:noProof/>
          </w:rPr>
          <w:instrText>9</w:instrText>
        </w:r>
      </w:fldSimple>
      <w:r>
        <w:instrText>)</w:instrText>
      </w:r>
      <w:bookmarkEnd w:id="11"/>
      <w:r>
        <w:fldChar w:fldCharType="end"/>
      </w:r>
    </w:p>
    <w:p w14:paraId="47243EDB" w14:textId="62CA86B9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</w:t>
      </w:r>
      <w:r w:rsidR="00A33676">
        <w:rPr>
          <w:lang w:eastAsia="zh-CN"/>
        </w:rPr>
        <w:t>direction,</w:t>
      </w:r>
    </w:p>
    <w:p w14:paraId="514A1C16" w14:textId="57CB26BE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5" type="#_x0000_t75" style="width:116.9pt;height:39.9pt" o:ole="">
            <v:imagedata r:id="rId89" o:title=""/>
          </v:shape>
          <o:OLEObject Type="Embed" ProgID="Equation.DSMT4" ShapeID="_x0000_i1065" DrawAspect="Content" ObjectID="_1777833945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622850">
          <w:rPr>
            <w:noProof/>
          </w:rPr>
          <w:instrText>10</w:instrText>
        </w:r>
      </w:fldSimple>
      <w:r>
        <w:instrText>)</w:instrText>
      </w:r>
      <w:bookmarkEnd w:id="12"/>
      <w:r>
        <w:fldChar w:fldCharType="end"/>
      </w:r>
    </w:p>
    <w:p w14:paraId="4C0A0866" w14:textId="28F6289A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9A3C24">
        <w:rPr>
          <w:lang w:eastAsia="zh-CN"/>
        </w:rPr>
        <w:t>tion,</w:t>
      </w:r>
    </w:p>
    <w:p w14:paraId="6F89CE83" w14:textId="2AD8CDDE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6" type="#_x0000_t75" style="width:130.45pt;height:42.05pt" o:ole="">
            <v:imagedata r:id="rId91" o:title=""/>
          </v:shape>
          <o:OLEObject Type="Embed" ProgID="Equation.DSMT4" ShapeID="_x0000_i1066" DrawAspect="Content" ObjectID="_1777833946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051EF809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7" type="#_x0000_t75" style="width:350pt;height:44.9pt" o:ole="">
            <v:imagedata r:id="rId93" o:title=""/>
          </v:shape>
          <o:OLEObject Type="Embed" ProgID="Equation.DSMT4" ShapeID="_x0000_i1067" DrawAspect="Content" ObjectID="_1777833947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622850">
          <w:rPr>
            <w:noProof/>
          </w:rPr>
          <w:instrText>12</w:instrText>
        </w:r>
      </w:fldSimple>
      <w:r>
        <w:instrText>)</w:instrText>
      </w:r>
      <w:bookmarkEnd w:id="13"/>
      <w:r>
        <w:fldChar w:fldCharType="end"/>
      </w:r>
    </w:p>
    <w:p w14:paraId="1C9F7A69" w14:textId="72C5C614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 w:rsidR="003E0C5D">
        <w:rPr>
          <w:lang w:eastAsia="zh-CN"/>
        </w:rPr>
        <w:t>into</w:t>
      </w:r>
      <w:r>
        <w:rPr>
          <w:lang w:eastAsia="zh-CN"/>
        </w:rPr>
        <w:t xml:space="preserve">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(9)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5C8F8B45" w:rsidR="002A24D7" w:rsidRDefault="002A24D7" w:rsidP="00A47DC8">
      <w:pPr>
        <w:pStyle w:val="MTDisplayEquation"/>
        <w:ind w:firstLine="0"/>
      </w:pPr>
      <w:r>
        <w:lastRenderedPageBreak/>
        <w:tab/>
      </w:r>
      <w:r w:rsidR="00C41548" w:rsidRPr="00D74D59">
        <w:rPr>
          <w:position w:val="-206"/>
        </w:rPr>
        <w:object w:dxaOrig="5340" w:dyaOrig="4239" w14:anchorId="39FE7C77">
          <v:shape id="_x0000_i1068" type="#_x0000_t75" style="width:268.05pt;height:214.55pt" o:ole="">
            <v:imagedata r:id="rId95" o:title=""/>
          </v:shape>
          <o:OLEObject Type="Embed" ProgID="Equation.DSMT4" ShapeID="_x0000_i1068" DrawAspect="Content" ObjectID="_1777833948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622850">
          <w:rPr>
            <w:noProof/>
          </w:rPr>
          <w:instrText>13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5C0DBCAD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9" type="#_x0000_t75" style="width:246.65pt;height:57.75pt" o:ole="">
            <v:imagedata r:id="rId97" o:title=""/>
          </v:shape>
          <o:OLEObject Type="Embed" ProgID="Equation.DSMT4" ShapeID="_x0000_i1069" DrawAspect="Content" ObjectID="_1777833949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622850">
          <w:rPr>
            <w:noProof/>
          </w:rPr>
          <w:instrText>14</w:instrText>
        </w:r>
      </w:fldSimple>
      <w:r>
        <w:instrText>)</w:instrText>
      </w:r>
      <w:bookmarkEnd w:id="15"/>
      <w:r>
        <w:fldChar w:fldCharType="end"/>
      </w:r>
    </w:p>
    <w:p w14:paraId="4DDBB2E1" w14:textId="61D12D3F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70" type="#_x0000_t75" style="width:247.35pt;height:61.3pt" o:ole="">
            <v:imagedata r:id="rId99" o:title=""/>
          </v:shape>
          <o:OLEObject Type="Embed" ProgID="Equation.DSMT4" ShapeID="_x0000_i1070" DrawAspect="Content" ObjectID="_1777833950" r:id="rId1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434AA619" w14:textId="16F11CE0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1" type="#_x0000_t75" style="width:10.7pt;height:14.25pt" o:ole="">
            <v:imagedata r:id="rId101" o:title=""/>
          </v:shape>
          <o:OLEObject Type="Embed" ProgID="Equation.DSMT4" ShapeID="_x0000_i1071" DrawAspect="Content" ObjectID="_1777833951" r:id="rId102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2" type="#_x0000_t75" style="width:22.1pt;height:15.7pt" o:ole="">
            <v:imagedata r:id="rId103" o:title=""/>
          </v:shape>
          <o:OLEObject Type="Embed" ProgID="Equation.DSMT4" ShapeID="_x0000_i1072" DrawAspect="Content" ObjectID="_1777833952" r:id="rId104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</w:t>
      </w:r>
      <w:r w:rsidR="00D84E69">
        <w:rPr>
          <w:rFonts w:hint="eastAsia"/>
          <w:lang w:eastAsia="zh-CN"/>
        </w:rPr>
        <w:t>Costa</w:t>
      </w:r>
      <w:r>
        <w:t xml:space="preserve">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622850" w:rsidRPr="00622850">
        <w:rPr>
          <w:iCs/>
        </w:rPr>
        <w:instrText>(14)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</w:t>
      </w:r>
      <w:r w:rsidR="00C321F9">
        <w:rPr>
          <w:iCs/>
        </w:rPr>
        <w:t>into</w:t>
      </w:r>
      <w:r w:rsidR="00975D7D">
        <w:rPr>
          <w:iCs/>
        </w:rPr>
        <w:t xml:space="preserve"> Eq. </w:t>
      </w:r>
      <w:r w:rsidR="00667EAC">
        <w:fldChar w:fldCharType="begin"/>
      </w:r>
      <w:r w:rsidR="00667EAC">
        <w:instrText xml:space="preserve"> GOTOBUTTON ZEqnNum287492  \* MERGEFORMAT </w:instrText>
      </w:r>
      <w:r w:rsidR="00000000">
        <w:fldChar w:fldCharType="begin"/>
      </w:r>
      <w:r w:rsidR="00000000">
        <w:instrText xml:space="preserve"> REF ZEqnNum287492 \* Charformat \! \* MERGEFORMAT </w:instrText>
      </w:r>
      <w:r w:rsidR="00000000">
        <w:fldChar w:fldCharType="separate"/>
      </w:r>
      <w:r w:rsidR="00622850">
        <w:instrText>(13)</w:instrText>
      </w:r>
      <w:r w:rsidR="00000000">
        <w:fldChar w:fldCharType="end"/>
      </w:r>
      <w:r w:rsidR="00667EAC">
        <w:fldChar w:fldCharType="end"/>
      </w:r>
      <w:r w:rsidR="00FD6682">
        <w:t>,</w:t>
      </w:r>
    </w:p>
    <w:p w14:paraId="1032F9D0" w14:textId="3C908971" w:rsidR="00564C97" w:rsidRDefault="00667EAC" w:rsidP="00B7502B">
      <w:pPr>
        <w:pStyle w:val="MTDisplayEquation"/>
        <w:ind w:firstLine="0"/>
      </w:pPr>
      <w:r>
        <w:tab/>
      </w:r>
      <w:r w:rsidR="00C41548" w:rsidRPr="00000CED">
        <w:rPr>
          <w:position w:val="-32"/>
        </w:rPr>
        <w:object w:dxaOrig="3220" w:dyaOrig="760" w14:anchorId="1803985D">
          <v:shape id="_x0000_i1073" type="#_x0000_t75" style="width:161.1pt;height:39.2pt" o:ole="">
            <v:imagedata r:id="rId105" o:title=""/>
          </v:shape>
          <o:OLEObject Type="Embed" ProgID="Equation.DSMT4" ShapeID="_x0000_i1073" DrawAspect="Content" ObjectID="_1777833953" r:id="rId1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622850">
          <w:rPr>
            <w:noProof/>
          </w:rPr>
          <w:instrText>16</w:instrText>
        </w:r>
      </w:fldSimple>
      <w:r>
        <w:instrText>)</w:instrText>
      </w:r>
      <w:bookmarkEnd w:id="16"/>
      <w:r>
        <w:fldChar w:fldCharType="end"/>
      </w:r>
    </w:p>
    <w:p w14:paraId="67F9CB83" w14:textId="63C4B313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4" type="#_x0000_t75" style="width:39.9pt;height:22.1pt" o:ole="">
            <v:imagedata r:id="rId107" o:title=""/>
          </v:shape>
          <o:OLEObject Type="Embed" ProgID="Equation.DSMT4" ShapeID="_x0000_i1074" DrawAspect="Content" ObjectID="_1777833954" r:id="rId108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622850" w:rsidRPr="00622850">
        <w:rPr>
          <w:iCs/>
        </w:rPr>
        <w:instrText>(16)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5E1A022D" w:rsidR="009C688B" w:rsidRDefault="009C688B" w:rsidP="009C688B">
      <w:pPr>
        <w:pStyle w:val="MTDisplayEquation"/>
        <w:ind w:firstLine="0"/>
      </w:pPr>
      <w:r>
        <w:tab/>
      </w:r>
      <w:r w:rsidR="00C41548" w:rsidRPr="00B211AF">
        <w:rPr>
          <w:position w:val="-32"/>
        </w:rPr>
        <w:object w:dxaOrig="3360" w:dyaOrig="760" w14:anchorId="6801B1BC">
          <v:shape id="_x0000_i1075" type="#_x0000_t75" style="width:168.95pt;height:39.2pt" o:ole="">
            <v:imagedata r:id="rId109" o:title=""/>
          </v:shape>
          <o:OLEObject Type="Embed" ProgID="Equation.DSMT4" ShapeID="_x0000_i1075" DrawAspect="Content" ObjectID="_1777833955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0A124168" w14:textId="12FD1A09" w:rsidR="00BC5A10" w:rsidRDefault="00872428" w:rsidP="004F7F32">
      <w:pPr>
        <w:rPr>
          <w:iCs/>
          <w:lang w:eastAsia="zh-CN"/>
        </w:rPr>
      </w:pPr>
      <w:r>
        <w:rPr>
          <w:rFonts w:hint="eastAsia"/>
          <w:lang w:eastAsia="zh-CN"/>
        </w:rPr>
        <w:t>This also required</w:t>
      </w:r>
      <w:r w:rsidR="00A120A8"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a </w:t>
      </w:r>
      <w:r w:rsidR="00A120A8">
        <w:rPr>
          <w:lang w:eastAsia="zh-CN"/>
        </w:rPr>
        <w:t>uniform grid</w:t>
      </w:r>
      <w:r>
        <w:rPr>
          <w:rFonts w:hint="eastAsia"/>
          <w:lang w:eastAsia="zh-CN"/>
        </w:rPr>
        <w:t xml:space="preserve"> spacing</w:t>
      </w:r>
      <w:r w:rsidR="00A120A8">
        <w:rPr>
          <w:lang w:eastAsia="zh-CN"/>
        </w:rPr>
        <w:t xml:space="preserve"> in the z direction</w:t>
      </w:r>
      <w:r>
        <w:rPr>
          <w:rFonts w:hint="eastAsia"/>
          <w:lang w:eastAsia="zh-CN"/>
        </w:rPr>
        <w:t xml:space="preserve">, which might be the reason that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ZEqnNum868307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ZEqnNum868307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C57ACF">
        <w:rPr>
          <w:iCs/>
          <w:lang w:eastAsia="zh-CN"/>
        </w:rPr>
        <w:t>is the set of equations solved in channel flow.</w:t>
      </w:r>
      <w:r w:rsidR="00D80BBA">
        <w:rPr>
          <w:rFonts w:hint="eastAsia"/>
          <w:iCs/>
          <w:lang w:eastAsia="zh-CN"/>
        </w:rPr>
        <w:t xml:space="preserve"> In addition, it is more efficient to solve a </w:t>
      </w:r>
      <w:r w:rsidR="00D80BBA">
        <w:rPr>
          <w:rFonts w:hint="eastAsia"/>
          <w:iCs/>
          <w:lang w:eastAsia="zh-CN"/>
        </w:rPr>
        <w:lastRenderedPageBreak/>
        <w:t>tridiagonal system of equations than a third Fourier transform.</w:t>
      </w:r>
      <w:r w:rsidR="00C57ACF"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>For</w:t>
      </w:r>
      <w:r w:rsidR="00C57ACF">
        <w:rPr>
          <w:iCs/>
          <w:lang w:eastAsia="zh-CN"/>
        </w:rPr>
        <w:t xml:space="preserve"> </w:t>
      </w:r>
      <w:r w:rsidR="008F7F40">
        <w:rPr>
          <w:rFonts w:hint="eastAsia"/>
          <w:iCs/>
          <w:lang w:eastAsia="zh-CN"/>
        </w:rPr>
        <w:t xml:space="preserve">a </w:t>
      </w:r>
      <w:r w:rsidR="00C57ACF">
        <w:rPr>
          <w:iCs/>
          <w:lang w:eastAsia="zh-CN"/>
        </w:rPr>
        <w:t>s</w:t>
      </w:r>
      <w:r w:rsidR="00047A7B">
        <w:rPr>
          <w:iCs/>
          <w:lang w:eastAsia="zh-CN"/>
        </w:rPr>
        <w:t>quare duct</w:t>
      </w:r>
      <w:r w:rsidR="008F7F40">
        <w:rPr>
          <w:rFonts w:hint="eastAsia"/>
          <w:iCs/>
          <w:lang w:eastAsia="zh-CN"/>
        </w:rPr>
        <w:t xml:space="preserve"> with homogeneous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622850">
        <w:rPr>
          <w:lang w:eastAsia="zh-CN"/>
        </w:rPr>
        <w:instrText>(177)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(178)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622850">
        <w:rPr>
          <w:lang w:eastAsia="zh-CN"/>
        </w:rPr>
        <w:instrText>(10)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394B5A">
        <w:rPr>
          <w:iCs/>
          <w:lang w:eastAsia="zh-CN"/>
        </w:rPr>
        <w:t>,</w:t>
      </w:r>
    </w:p>
    <w:p w14:paraId="71648801" w14:textId="3F0A78D0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6" type="#_x0000_t75" style="width:315.8pt;height:42.05pt" o:ole="">
            <v:imagedata r:id="rId111" o:title=""/>
          </v:shape>
          <o:OLEObject Type="Embed" ProgID="Equation.DSMT4" ShapeID="_x0000_i1076" DrawAspect="Content" ObjectID="_1777833956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622850">
          <w:rPr>
            <w:noProof/>
          </w:rPr>
          <w:instrText>18</w:instrText>
        </w:r>
      </w:fldSimple>
      <w:r>
        <w:instrText>)</w:instrText>
      </w:r>
      <w:bookmarkEnd w:id="17"/>
      <w:r>
        <w:fldChar w:fldCharType="end"/>
      </w:r>
    </w:p>
    <w:p w14:paraId="7590D9BD" w14:textId="08C85463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(18)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3DC624D0" w:rsidR="00570771" w:rsidRDefault="00570771" w:rsidP="00570771">
      <w:pPr>
        <w:pStyle w:val="MTDisplayEquation"/>
      </w:pPr>
      <w:r>
        <w:tab/>
      </w:r>
      <w:r w:rsidR="00C41548" w:rsidRPr="00173F39">
        <w:rPr>
          <w:position w:val="-70"/>
        </w:rPr>
        <w:object w:dxaOrig="5460" w:dyaOrig="1520" w14:anchorId="587E6E73">
          <v:shape id="_x0000_i1077" type="#_x0000_t75" style="width:273.75pt;height:75.55pt" o:ole="">
            <v:imagedata r:id="rId113" o:title=""/>
          </v:shape>
          <o:OLEObject Type="Embed" ProgID="Equation.DSMT4" ShapeID="_x0000_i1077" DrawAspect="Content" ObjectID="_1777833957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328C2938" w14:textId="400D00B7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C321F9">
        <w:rPr>
          <w:lang w:eastAsia="zh-CN"/>
        </w:rPr>
        <w:t>as</w:t>
      </w:r>
    </w:p>
    <w:p w14:paraId="08DD2D15" w14:textId="54E3978C" w:rsidR="008030DF" w:rsidRDefault="008030DF" w:rsidP="008030DF">
      <w:pPr>
        <w:pStyle w:val="MTDisplayEquation"/>
      </w:pPr>
      <w:r>
        <w:tab/>
      </w:r>
      <w:r w:rsidR="00000CED" w:rsidRPr="00DB64D5">
        <w:rPr>
          <w:position w:val="-32"/>
        </w:rPr>
        <w:object w:dxaOrig="4940" w:dyaOrig="1140" w14:anchorId="27587DC1">
          <v:shape id="_x0000_i1078" type="#_x0000_t75" style="width:246.65pt;height:57.75pt" o:ole="">
            <v:imagedata r:id="rId115" o:title=""/>
          </v:shape>
          <o:OLEObject Type="Embed" ProgID="Equation.DSMT4" ShapeID="_x0000_i1078" DrawAspect="Content" ObjectID="_1777833958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622850">
          <w:rPr>
            <w:noProof/>
          </w:rPr>
          <w:instrText>20</w:instrText>
        </w:r>
      </w:fldSimple>
      <w:r>
        <w:instrText>)</w:instrText>
      </w:r>
      <w:bookmarkEnd w:id="18"/>
      <w:r>
        <w:fldChar w:fldCharType="end"/>
      </w:r>
    </w:p>
    <w:p w14:paraId="2150EC09" w14:textId="7208919A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9" type="#_x0000_t75" style="width:243.8pt;height:61.3pt" o:ole="">
            <v:imagedata r:id="rId117" o:title=""/>
          </v:shape>
          <o:OLEObject Type="Embed" ProgID="Equation.DSMT4" ShapeID="_x0000_i1079" DrawAspect="Content" ObjectID="_1777833959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622850">
          <w:rPr>
            <w:noProof/>
          </w:rPr>
          <w:instrText>21</w:instrText>
        </w:r>
      </w:fldSimple>
      <w:r>
        <w:instrText>)</w:instrText>
      </w:r>
      <w:bookmarkEnd w:id="19"/>
      <w:r>
        <w:fldChar w:fldCharType="end"/>
      </w:r>
    </w:p>
    <w:p w14:paraId="1A26C6FA" w14:textId="0B25D259" w:rsidR="00AA32E7" w:rsidRPr="00AA32E7" w:rsidRDefault="00483903" w:rsidP="00AA32E7">
      <w:pPr>
        <w:rPr>
          <w:lang w:eastAsia="zh-CN"/>
        </w:rPr>
      </w:pPr>
      <w:r>
        <w:rPr>
          <w:rFonts w:hint="eastAsia"/>
          <w:lang w:eastAsia="zh-CN"/>
        </w:rPr>
        <w:t>Hen</w:t>
      </w:r>
      <w:r w:rsidR="00416E1E">
        <w:rPr>
          <w:rFonts w:hint="eastAsia"/>
          <w:lang w:eastAsia="zh-CN"/>
        </w:rPr>
        <w:t>ce,</w:t>
      </w:r>
    </w:p>
    <w:p w14:paraId="0798A841" w14:textId="100C228E" w:rsidR="00526F6B" w:rsidRDefault="00526F6B" w:rsidP="00526F6B">
      <w:pPr>
        <w:pStyle w:val="MTDisplayEquation"/>
      </w:pPr>
      <w:r>
        <w:tab/>
      </w:r>
      <w:r w:rsidR="007D5DF5" w:rsidRPr="00000CED">
        <w:rPr>
          <w:position w:val="-32"/>
        </w:rPr>
        <w:object w:dxaOrig="3220" w:dyaOrig="760" w14:anchorId="07E8C34A">
          <v:shape id="_x0000_i1080" type="#_x0000_t75" style="width:161.1pt;height:39.2pt" o:ole="">
            <v:imagedata r:id="rId119" o:title=""/>
          </v:shape>
          <o:OLEObject Type="Embed" ProgID="Equation.DSMT4" ShapeID="_x0000_i1080" DrawAspect="Content" ObjectID="_1777833960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876798"/>
      <w:r>
        <w:instrText>(</w:instrText>
      </w:r>
      <w:fldSimple w:instr=" SEQ MTEqn \c \* Arabic \* MERGEFORMAT ">
        <w:r w:rsidR="00622850">
          <w:rPr>
            <w:noProof/>
          </w:rPr>
          <w:instrText>22</w:instrText>
        </w:r>
      </w:fldSimple>
      <w:r>
        <w:instrText>)</w:instrText>
      </w:r>
      <w:bookmarkEnd w:id="20"/>
      <w:r>
        <w:fldChar w:fldCharType="end"/>
      </w:r>
    </w:p>
    <w:p w14:paraId="6F48341B" w14:textId="75A43A45" w:rsidR="00BB5FCC" w:rsidRPr="00BB5FCC" w:rsidRDefault="00F17FAD" w:rsidP="00BB5FCC">
      <w:pPr>
        <w:spacing w:before="240"/>
        <w:jc w:val="left"/>
        <w:rPr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(16)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</w:t>
      </w:r>
      <w:r w:rsidR="005A5179">
        <w:rPr>
          <w:rFonts w:hint="eastAsia"/>
          <w:iCs/>
          <w:lang w:eastAsia="zh-CN"/>
        </w:rPr>
        <w:t xml:space="preserve">t </w:t>
      </w:r>
      <w:r w:rsidR="00BA5782">
        <w:rPr>
          <w:rFonts w:hint="eastAsia"/>
          <w:iCs/>
          <w:lang w:eastAsia="zh-CN"/>
        </w:rPr>
        <w:t>t</w:t>
      </w:r>
      <w:r w:rsidR="009239E9">
        <w:rPr>
          <w:iCs/>
          <w:lang w:eastAsia="zh-CN"/>
        </w:rPr>
        <w:t xml:space="preserve">he </w:t>
      </w:r>
      <w:r w:rsidR="00BB5FCC">
        <w:rPr>
          <w:rFonts w:hint="eastAsia"/>
          <w:iCs/>
          <w:lang w:eastAsia="zh-CN"/>
        </w:rPr>
        <w:t xml:space="preserve">wavenumber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is </w:t>
      </w:r>
      <w:r w:rsidR="00BB5FCC">
        <w:rPr>
          <w:rFonts w:hint="eastAsia"/>
          <w:iCs/>
          <w:lang w:eastAsia="zh-CN"/>
        </w:rPr>
        <w:t>always indexed as</w:t>
      </w:r>
      <w:r w:rsidR="009239E9">
        <w:rPr>
          <w:iCs/>
          <w:lang w:eastAsia="zh-CN"/>
        </w:rPr>
        <w:t xml:space="preserve">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</w:t>
      </w:r>
      <w:r w:rsidR="00BB5FCC">
        <w:rPr>
          <w:rFonts w:hint="eastAsia"/>
          <w:iCs/>
          <w:lang w:eastAsia="zh-CN"/>
        </w:rPr>
        <w:t>with</w:t>
      </w:r>
      <w:r w:rsidR="00CD3CCA">
        <w:rPr>
          <w:iCs/>
          <w:lang w:eastAsia="zh-CN"/>
        </w:rPr>
        <w:t xml:space="preserve">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the number of those input </w:t>
      </w:r>
      <w:r w:rsidR="00FD6682">
        <w:rPr>
          <w:iCs/>
          <w:lang w:eastAsia="zh-CN"/>
        </w:rPr>
        <w:t>points</w:t>
      </w:r>
      <w:r w:rsidR="00BB5FCC">
        <w:rPr>
          <w:rFonts w:hint="eastAsia"/>
          <w:iCs/>
          <w:lang w:eastAsia="zh-CN"/>
        </w:rPr>
        <w:t>, even if the input data points are indexed as 1,2,</w:t>
      </w:r>
      <w:r w:rsidR="00BB5FCC">
        <w:rPr>
          <w:iCs/>
          <w:lang w:eastAsia="zh-CN"/>
        </w:rPr>
        <w:t>…</w:t>
      </w:r>
      <w:r w:rsidR="00BB5FCC">
        <w:rPr>
          <w:rFonts w:hint="eastAsia"/>
          <w:iCs/>
          <w:lang w:eastAsia="zh-CN"/>
        </w:rPr>
        <w:t>,</w:t>
      </w:r>
      <w:r w:rsidR="00BB5FCC" w:rsidRPr="00BB5FCC">
        <w:rPr>
          <w:rFonts w:hint="eastAsia"/>
          <w:i/>
          <w:lang w:eastAsia="zh-CN"/>
        </w:rPr>
        <w:t>N</w:t>
      </w:r>
      <w:r w:rsidR="00FD6682">
        <w:rPr>
          <w:iCs/>
          <w:lang w:eastAsia="zh-CN"/>
        </w:rPr>
        <w:t>.</w:t>
      </w:r>
      <w:r w:rsidR="00BB5FCC">
        <w:rPr>
          <w:rFonts w:hint="eastAsia"/>
          <w:iCs/>
          <w:lang w:eastAsia="zh-CN"/>
        </w:rPr>
        <w:t xml:space="preserve"> For example, the input data points are indexed as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=1</w:t>
      </w:r>
      <w:r w:rsidR="00BB5FCC">
        <w:rPr>
          <w:iCs/>
          <w:lang w:eastAsia="zh-CN"/>
        </w:rPr>
        <w:t>,</w:t>
      </w:r>
      <w:r w:rsidR="00BB5FCC">
        <w:rPr>
          <w:rFonts w:hint="eastAsia"/>
          <w:iCs/>
          <w:lang w:eastAsia="zh-CN"/>
        </w:rPr>
        <w:t>2</w:t>
      </w:r>
      <w:r w:rsidR="00BB5FCC">
        <w:rPr>
          <w:iCs/>
          <w:lang w:eastAsia="zh-CN"/>
        </w:rPr>
        <w:t>,…,</w:t>
      </w:r>
      <w:r w:rsidR="00BB5FCC" w:rsidRPr="00BB5FCC">
        <w:rPr>
          <w:rFonts w:hint="eastAsia"/>
          <w:i/>
          <w:lang w:eastAsia="zh-CN"/>
        </w:rPr>
        <w:t>N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in CaNS, then </w:t>
      </w:r>
      <w:r w:rsidR="00BB5FCC" w:rsidRPr="00BB5FCC">
        <w:rPr>
          <w:rFonts w:hint="eastAsia"/>
          <w:i/>
          <w:lang w:eastAsia="zh-CN"/>
        </w:rPr>
        <w:t>k</w:t>
      </w:r>
      <w:r w:rsidR="00BB5FCC" w:rsidRPr="00BB5FCC">
        <w:rPr>
          <w:rFonts w:hint="eastAsia"/>
          <w:i/>
          <w:vertAlign w:val="subscript"/>
          <w:lang w:eastAsia="zh-CN"/>
        </w:rPr>
        <w:t>x</w:t>
      </w:r>
      <w:r w:rsidR="00BB5FCC">
        <w:rPr>
          <w:rFonts w:hint="eastAsia"/>
          <w:iCs/>
          <w:lang w:eastAsia="zh-CN"/>
        </w:rPr>
        <w:t xml:space="preserve"> is </w:t>
      </w:r>
      <w:r w:rsidR="00BB5FCC" w:rsidRPr="00BB5FCC">
        <w:rPr>
          <w:rFonts w:hint="eastAsia"/>
          <w:i/>
          <w:lang w:eastAsia="zh-CN"/>
        </w:rPr>
        <w:t>i</w:t>
      </w:r>
      <w:r w:rsidR="00BB5FCC">
        <w:rPr>
          <w:rFonts w:hint="eastAsia"/>
          <w:iCs/>
          <w:lang w:eastAsia="zh-CN"/>
        </w:rPr>
        <w:t>-1.</w:t>
      </w:r>
    </w:p>
    <w:p w14:paraId="1B38880D" w14:textId="57A2313C" w:rsidR="00827F81" w:rsidRDefault="00FD6682" w:rsidP="00CD1AC2">
      <w:pPr>
        <w:rPr>
          <w:iCs/>
          <w:lang w:eastAsia="zh-CN"/>
        </w:rPr>
      </w:pPr>
      <w:r>
        <w:rPr>
          <w:iCs/>
          <w:lang w:eastAsia="zh-CN"/>
        </w:rPr>
        <w:lastRenderedPageBreak/>
        <w:t xml:space="preserve"> </w:t>
      </w:r>
      <w:r w:rsidR="005A5179">
        <w:rPr>
          <w:rFonts w:hint="eastAsia"/>
          <w:iCs/>
          <w:lang w:eastAsia="zh-CN"/>
        </w:rPr>
        <w:t xml:space="preserve">The kind of transform is determined by the boundary conditions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, </w:t>
      </w:r>
      <w:r w:rsidR="00135146">
        <w:rPr>
          <w:iCs/>
          <w:lang w:eastAsia="zh-CN"/>
        </w:rPr>
        <w:t>nothing to do</w:t>
      </w:r>
      <w:r w:rsidR="005A5179">
        <w:rPr>
          <w:rFonts w:hint="eastAsia"/>
          <w:iCs/>
          <w:lang w:eastAsia="zh-CN"/>
        </w:rPr>
        <w:t xml:space="preserve"> with </w:t>
      </w:r>
      <w:r w:rsidR="005A5179" w:rsidRPr="005A5179">
        <w:rPr>
          <w:rFonts w:hint="eastAsia"/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, because </w:t>
      </w:r>
      <w:r w:rsidR="00135146">
        <w:rPr>
          <w:iCs/>
          <w:lang w:eastAsia="zh-CN"/>
        </w:rPr>
        <w:t>the</w:t>
      </w:r>
      <w:r w:rsidR="005A5179">
        <w:rPr>
          <w:rFonts w:hint="eastAsia"/>
          <w:iCs/>
          <w:lang w:eastAsia="zh-CN"/>
        </w:rPr>
        <w:t xml:space="preserve"> ghost cell values</w:t>
      </w:r>
      <w:r w:rsidR="00135146">
        <w:rPr>
          <w:iCs/>
          <w:lang w:eastAsia="zh-CN"/>
        </w:rPr>
        <w:t xml:space="preserve"> of </w:t>
      </w:r>
      <w:r w:rsidR="00135146" w:rsidRPr="00135146">
        <w:rPr>
          <w:i/>
          <w:lang w:eastAsia="zh-CN"/>
        </w:rPr>
        <w:t>R</w:t>
      </w:r>
      <w:r w:rsidR="005A5179">
        <w:rPr>
          <w:rFonts w:hint="eastAsia"/>
          <w:iCs/>
          <w:lang w:eastAsia="zh-CN"/>
        </w:rPr>
        <w:t xml:space="preserve"> </w:t>
      </w:r>
      <w:r w:rsidR="00135146">
        <w:rPr>
          <w:iCs/>
          <w:lang w:eastAsia="zh-CN"/>
        </w:rPr>
        <w:t>are</w:t>
      </w:r>
      <w:r w:rsidR="005A5179">
        <w:rPr>
          <w:rFonts w:hint="eastAsia"/>
          <w:iCs/>
          <w:lang w:eastAsia="zh-CN"/>
        </w:rPr>
        <w:t xml:space="preserve"> not used in </w:t>
      </w:r>
      <w:r w:rsidR="00135146">
        <w:rPr>
          <w:iCs/>
          <w:lang w:eastAsia="zh-CN"/>
        </w:rPr>
        <w:t>either</w:t>
      </w:r>
      <w:r w:rsidR="005A5179">
        <w:rPr>
          <w:rFonts w:hint="eastAsia"/>
          <w:iCs/>
          <w:lang w:eastAsia="zh-CN"/>
        </w:rPr>
        <w:t xml:space="preserve"> the physical space or the spectral space, </w:t>
      </w:r>
      <w:r w:rsidR="00135146">
        <w:rPr>
          <w:iCs/>
          <w:lang w:eastAsia="zh-CN"/>
        </w:rPr>
        <w:t>whereas</w:t>
      </w:r>
      <w:r w:rsidR="005A5179">
        <w:rPr>
          <w:rFonts w:hint="eastAsia"/>
          <w:iCs/>
          <w:lang w:eastAsia="zh-CN"/>
        </w:rPr>
        <w:t xml:space="preserve">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are used in both spaces. In contrast, the ghost cell values of </w:t>
      </w:r>
      <m:oMath>
        <m:r>
          <w:rPr>
            <w:rFonts w:ascii="Cambria Math" w:hAnsi="Cambria Math"/>
            <w:lang w:eastAsia="zh-CN"/>
          </w:rPr>
          <m:t>ϕ</m:t>
        </m:r>
      </m:oMath>
      <w:r w:rsidR="005A5179">
        <w:rPr>
          <w:rFonts w:hint="eastAsia"/>
          <w:iCs/>
          <w:lang w:eastAsia="zh-CN"/>
        </w:rPr>
        <w:t xml:space="preserve"> is used. </w:t>
      </w:r>
      <w:r w:rsidR="00955A88">
        <w:rPr>
          <w:iCs/>
          <w:lang w:eastAsia="zh-CN"/>
        </w:rPr>
        <w:t>In the following</w:t>
      </w:r>
      <w:r>
        <w:rPr>
          <w:iCs/>
          <w:lang w:eastAsia="zh-CN"/>
        </w:rPr>
        <w:t xml:space="preserve">, we denote the form </w:t>
      </w:r>
      <w:r w:rsidR="00955A88">
        <w:rPr>
          <w:iCs/>
          <w:lang w:eastAsia="zh-CN"/>
        </w:rPr>
        <w:t>of</w:t>
      </w:r>
      <w:r>
        <w:rPr>
          <w:iCs/>
          <w:lang w:eastAsia="zh-CN"/>
        </w:rPr>
        <w:t xml:space="preserve">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ZEqnNum868307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ZEqnNum868307 \* Charformat \! \* MERGEFORMAT </w:instrText>
      </w:r>
      <w:r>
        <w:rPr>
          <w:lang w:eastAsia="zh-CN"/>
        </w:rPr>
        <w:fldChar w:fldCharType="separate"/>
      </w:r>
      <w:r w:rsidR="00622850">
        <w:rPr>
          <w:lang w:eastAsia="zh-CN"/>
        </w:rPr>
        <w:instrText>(16)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ZEqnNum876798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ZEqnNum876798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(22)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F0498E">
        <w:rPr>
          <w:iCs/>
          <w:lang w:eastAsia="zh-CN"/>
        </w:rPr>
        <w:t xml:space="preserve"> as</w:t>
      </w:r>
    </w:p>
    <w:p w14:paraId="5095A625" w14:textId="16F7873C" w:rsidR="00423B53" w:rsidRPr="00423B53" w:rsidRDefault="00FD6682" w:rsidP="00423B53">
      <w:pPr>
        <w:pStyle w:val="MTDisplayEquation"/>
        <w:ind w:firstLine="0"/>
      </w:pPr>
      <w:r>
        <w:tab/>
      </w:r>
      <w:r w:rsidR="007D5DF5" w:rsidRPr="00B211AF">
        <w:rPr>
          <w:position w:val="-32"/>
        </w:rPr>
        <w:object w:dxaOrig="2900" w:dyaOrig="760" w14:anchorId="03E5C46B">
          <v:shape id="_x0000_i1081" type="#_x0000_t75" style="width:144.7pt;height:39.2pt" o:ole="">
            <v:imagedata r:id="rId121" o:title=""/>
          </v:shape>
          <o:OLEObject Type="Embed" ProgID="Equation.DSMT4" ShapeID="_x0000_i1081" DrawAspect="Content" ObjectID="_1777833961" r:id="rId1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69A713EB" w14:textId="544FB777" w:rsidR="00FD6682" w:rsidRDefault="00955A88" w:rsidP="00CD1AC2">
      <w:pPr>
        <w:rPr>
          <w:iCs/>
          <w:lang w:eastAsia="zh-CN"/>
        </w:rPr>
      </w:pPr>
      <w:r>
        <w:rPr>
          <w:iCs/>
          <w:lang w:eastAsia="zh-CN"/>
        </w:rPr>
        <w:t>Hence,</w:t>
      </w:r>
      <w:r w:rsidR="00423B53">
        <w:rPr>
          <w:iCs/>
          <w:lang w:eastAsia="zh-CN"/>
        </w:rPr>
        <w:t xml:space="preserve"> </w:t>
      </w:r>
      <w:r w:rsidR="00A470A7">
        <w:rPr>
          <w:rFonts w:hint="eastAsia"/>
          <w:iCs/>
          <w:lang w:eastAsia="zh-CN"/>
        </w:rPr>
        <w:t xml:space="preserve">we need to </w:t>
      </w:r>
      <w:r w:rsidR="00F0498E">
        <w:rPr>
          <w:iCs/>
          <w:lang w:eastAsia="zh-CN"/>
        </w:rPr>
        <w:t>solve</w:t>
      </w:r>
    </w:p>
    <w:p w14:paraId="71008BAC" w14:textId="13600C48" w:rsidR="000A2282" w:rsidRDefault="00152CEB" w:rsidP="000A2282">
      <w:pPr>
        <w:pStyle w:val="MTDisplayEquation"/>
        <w:ind w:firstLine="0"/>
      </w:pPr>
      <w:r>
        <w:tab/>
      </w:r>
      <w:r w:rsidR="00AF4880" w:rsidRPr="00AF4880">
        <w:rPr>
          <w:position w:val="-32"/>
        </w:rPr>
        <w:object w:dxaOrig="4740" w:dyaOrig="859" w14:anchorId="36A33220">
          <v:shape id="_x0000_i1082" type="#_x0000_t75" style="width:236.65pt;height:44.2pt" o:ole="">
            <v:imagedata r:id="rId123" o:title=""/>
          </v:shape>
          <o:OLEObject Type="Embed" ProgID="Equation.DSMT4" ShapeID="_x0000_i1082" DrawAspect="Content" ObjectID="_1777833962" r:id="rId1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6566FE2D" w14:textId="078E89CE" w:rsidR="000A2282" w:rsidRDefault="000A2282" w:rsidP="000A2282">
      <w:pPr>
        <w:rPr>
          <w:lang w:eastAsia="zh-CN"/>
        </w:rPr>
      </w:pPr>
      <w:r>
        <w:rPr>
          <w:lang w:eastAsia="zh-CN"/>
        </w:rPr>
        <w:t xml:space="preserve">For nonuniform grid </w:t>
      </w:r>
      <w:r w:rsidR="000B76B5">
        <w:rPr>
          <w:lang w:eastAsia="zh-CN"/>
        </w:rPr>
        <w:t>spacings</w:t>
      </w:r>
      <w:r>
        <w:rPr>
          <w:lang w:eastAsia="zh-CN"/>
        </w:rPr>
        <w:t xml:space="preserve"> in the z </w:t>
      </w:r>
      <w:r w:rsidR="007D5DF5">
        <w:rPr>
          <w:rFonts w:hint="eastAsia"/>
          <w:lang w:eastAsia="zh-CN"/>
        </w:rPr>
        <w:t>direc</w:t>
      </w:r>
      <w:r w:rsidR="00AF4880">
        <w:rPr>
          <w:lang w:eastAsia="zh-CN"/>
        </w:rPr>
        <w:t>tions,</w:t>
      </w:r>
    </w:p>
    <w:p w14:paraId="7F87966C" w14:textId="3DBA1623" w:rsidR="000A2282" w:rsidRDefault="000A2282" w:rsidP="000A2282">
      <w:pPr>
        <w:pStyle w:val="MTDisplayEquation"/>
        <w:ind w:firstLine="0"/>
      </w:pPr>
      <w:r>
        <w:tab/>
      </w:r>
      <w:r w:rsidR="00AF4880" w:rsidRPr="007D5DF5">
        <w:rPr>
          <w:position w:val="-44"/>
        </w:rPr>
        <w:object w:dxaOrig="6060" w:dyaOrig="999" w14:anchorId="0174F92B">
          <v:shape id="_x0000_i1083" type="#_x0000_t75" style="width:302.95pt;height:52.05pt" o:ole="">
            <v:imagedata r:id="rId125" o:title=""/>
          </v:shape>
          <o:OLEObject Type="Embed" ProgID="Equation.DSMT4" ShapeID="_x0000_i1083" DrawAspect="Content" ObjectID="_1777833963" r:id="rId1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14:paraId="36D58D7E" w14:textId="7B7D7B43" w:rsidR="00004650" w:rsidRDefault="0029541F" w:rsidP="00004650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64762671" w14:textId="341230B9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14"/>
        </w:rPr>
        <w:object w:dxaOrig="3019" w:dyaOrig="499" w14:anchorId="161BF799">
          <v:shape id="_x0000_i1084" type="#_x0000_t75" style="width:151.15pt;height:24.95pt" o:ole="">
            <v:imagedata r:id="rId127" o:title=""/>
          </v:shape>
          <o:OLEObject Type="Embed" ProgID="Equation.DSMT4" ShapeID="_x0000_i1084" DrawAspect="Content" ObjectID="_1777833964" r:id="rId12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481644"/>
      <w:r>
        <w:instrText>(</w:instrText>
      </w:r>
      <w:fldSimple w:instr=" SEQ MTEqn \c \* Arabic \* MERGEFORMAT ">
        <w:r w:rsidR="00622850">
          <w:rPr>
            <w:noProof/>
          </w:rPr>
          <w:instrText>26</w:instrText>
        </w:r>
      </w:fldSimple>
      <w:r>
        <w:instrText>)</w:instrText>
      </w:r>
      <w:bookmarkEnd w:id="21"/>
      <w:r>
        <w:fldChar w:fldCharType="end"/>
      </w:r>
    </w:p>
    <w:p w14:paraId="5723E345" w14:textId="25CC5223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620" w:dyaOrig="700" w14:anchorId="16D2C056">
          <v:shape id="_x0000_i1085" type="#_x0000_t75" style="width:81.25pt;height:34.95pt" o:ole="">
            <v:imagedata r:id="rId129" o:title=""/>
          </v:shape>
          <o:OLEObject Type="Embed" ProgID="Equation.DSMT4" ShapeID="_x0000_i1085" DrawAspect="Content" ObjectID="_1777833965" r:id="rId13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634C2EFF" w14:textId="4CA1ACDE" w:rsidR="00004650" w:rsidRDefault="00004650" w:rsidP="00004650">
      <w:pPr>
        <w:pStyle w:val="MTDisplayEquation"/>
      </w:pPr>
      <w:r>
        <w:tab/>
      </w:r>
      <w:r w:rsidR="008D3094" w:rsidRPr="008D3094">
        <w:rPr>
          <w:position w:val="-34"/>
        </w:rPr>
        <w:object w:dxaOrig="6680" w:dyaOrig="800" w14:anchorId="70230A55">
          <v:shape id="_x0000_i1086" type="#_x0000_t75" style="width:334.35pt;height:39.9pt" o:ole="">
            <v:imagedata r:id="rId131" o:title=""/>
          </v:shape>
          <o:OLEObject Type="Embed" ProgID="Equation.DSMT4" ShapeID="_x0000_i1086" DrawAspect="Content" ObjectID="_1777833966" r:id="rId13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14:paraId="18E96014" w14:textId="2782E5D0" w:rsidR="007E2CD2" w:rsidRPr="007E2CD2" w:rsidRDefault="007E2CD2" w:rsidP="007E2CD2">
      <w:pPr>
        <w:pStyle w:val="MTDisplayEquation"/>
      </w:pPr>
      <w:r>
        <w:tab/>
      </w:r>
      <w:r w:rsidRPr="00004650">
        <w:rPr>
          <w:position w:val="-32"/>
        </w:rPr>
        <w:object w:dxaOrig="1480" w:dyaOrig="700" w14:anchorId="4C179C8E">
          <v:shape id="_x0000_i1087" type="#_x0000_t75" style="width:74.15pt;height:34.95pt" o:ole="">
            <v:imagedata r:id="rId133" o:title=""/>
          </v:shape>
          <o:OLEObject Type="Embed" ProgID="Equation.DSMT4" ShapeID="_x0000_i1087" DrawAspect="Content" ObjectID="_1777833967" r:id="rId13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4A3E8604" w14:textId="6F93CDA4" w:rsidR="00287F39" w:rsidRPr="00287F39" w:rsidRDefault="00287F39" w:rsidP="001E05E3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Now, we consider the </w:t>
      </w:r>
      <w:r>
        <w:rPr>
          <w:iCs/>
          <w:lang w:eastAsia="zh-CN"/>
        </w:rPr>
        <w:t>boundary</w:t>
      </w:r>
      <w:r>
        <w:rPr>
          <w:rFonts w:hint="eastAsia"/>
          <w:iCs/>
          <w:lang w:eastAsia="zh-CN"/>
        </w:rPr>
        <w:t xml:space="preserve"> conditions</w:t>
      </w:r>
      <w:r w:rsidR="00733F7D">
        <w:rPr>
          <w:rFonts w:hint="eastAsia"/>
          <w:iCs/>
          <w:lang w:eastAsia="zh-CN"/>
        </w:rPr>
        <w:t xml:space="preserve">. In this regard, </w:t>
      </w:r>
      <w:r>
        <w:rPr>
          <w:iCs/>
          <w:lang w:eastAsia="zh-CN"/>
        </w:rPr>
        <w:t xml:space="preserve">special care should be given to the calculation of </w:t>
      </w:r>
      <w:r w:rsidRPr="008D3094">
        <w:rPr>
          <w:position w:val="-14"/>
        </w:rPr>
        <w:object w:dxaOrig="499" w:dyaOrig="380" w14:anchorId="74DE4EF3">
          <v:shape id="_x0000_i1088" type="#_x0000_t75" style="width:24.95pt;height:19.25pt" o:ole="">
            <v:imagedata r:id="rId135" o:title=""/>
          </v:shape>
          <o:OLEObject Type="Embed" ProgID="Equation.DSMT4" ShapeID="_x0000_i1088" DrawAspect="Content" ObjectID="_1777833968" r:id="rId136"/>
        </w:object>
      </w:r>
      <w:r>
        <w:t xml:space="preserve"> in the right hand side and </w:t>
      </w:r>
      <w:r w:rsidRPr="00287F39">
        <w:rPr>
          <w:i/>
          <w:lang w:eastAsia="zh-CN"/>
        </w:rPr>
        <w:t>b</w:t>
      </w:r>
      <w:r>
        <w:rPr>
          <w:iCs/>
          <w:lang w:eastAsia="zh-CN"/>
        </w:rPr>
        <w:t xml:space="preserve"> in the left hand side.</w:t>
      </w:r>
    </w:p>
    <w:p w14:paraId="3780D561" w14:textId="0490539A" w:rsidR="001E05E3" w:rsidRPr="001E05E3" w:rsidRDefault="00287F39" w:rsidP="001E05E3">
      <w:pPr>
        <w:rPr>
          <w:lang w:eastAsia="zh-CN"/>
        </w:rPr>
      </w:pPr>
      <w:r>
        <w:rPr>
          <w:lang w:eastAsia="zh-CN"/>
        </w:rPr>
        <w:t>For</w:t>
      </w:r>
      <w:r w:rsidR="001E05E3">
        <w:rPr>
          <w:rFonts w:hint="eastAsia"/>
          <w:lang w:eastAsia="zh-CN"/>
        </w:rPr>
        <w:t xml:space="preserve"> Poisson equa</w:t>
      </w:r>
      <w:r w:rsidR="00F073C4">
        <w:rPr>
          <w:rFonts w:hint="eastAsia"/>
          <w:lang w:eastAsia="zh-CN"/>
        </w:rPr>
        <w:t>tion</w:t>
      </w:r>
      <w:r w:rsidR="00EC692B">
        <w:rPr>
          <w:lang w:eastAsia="zh-CN"/>
        </w:rPr>
        <w:t xml:space="preserve">, the right hand side of Eq. </w: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GOTOBUTTON ZEqnNum675702  \* MERGEFORMAT </w:instrText>
      </w:r>
      <w:r w:rsidR="00EC692B">
        <w:rPr>
          <w:iCs/>
          <w:lang w:eastAsia="zh-CN"/>
        </w:rPr>
        <w:fldChar w:fldCharType="begin"/>
      </w:r>
      <w:r w:rsidR="00EC692B">
        <w:rPr>
          <w:iCs/>
          <w:lang w:eastAsia="zh-CN"/>
        </w:rPr>
        <w:instrText xml:space="preserve"> REF ZEqnNum675702 \* Charformat \! \* MERGEFORMAT </w:instrText>
      </w:r>
      <w:r w:rsidR="00EC692B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(9)</w:instrText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fldChar w:fldCharType="end"/>
      </w:r>
      <w:r w:rsidR="00EC692B">
        <w:rPr>
          <w:iCs/>
          <w:lang w:eastAsia="zh-CN"/>
        </w:rPr>
        <w:t xml:space="preserve"> in internal </w:t>
      </w:r>
      <w:r w:rsidR="00363273">
        <w:rPr>
          <w:iCs/>
          <w:lang w:eastAsia="zh-CN"/>
        </w:rPr>
        <w:t>cells is</w:t>
      </w:r>
    </w:p>
    <w:p w14:paraId="1B795414" w14:textId="2C8BA149" w:rsidR="00260286" w:rsidRDefault="001E05E3" w:rsidP="001E05E3">
      <w:pPr>
        <w:pStyle w:val="MTDisplayEquation"/>
      </w:pPr>
      <w:r>
        <w:tab/>
      </w:r>
      <w:r w:rsidR="00705EE0" w:rsidRPr="001E05E3">
        <w:rPr>
          <w:position w:val="-28"/>
        </w:rPr>
        <w:object w:dxaOrig="1260" w:dyaOrig="700" w14:anchorId="1C1B4834">
          <v:shape id="_x0000_i1089" type="#_x0000_t75" style="width:62.75pt;height:34.95pt" o:ole="">
            <v:imagedata r:id="rId137" o:title=""/>
          </v:shape>
          <o:OLEObject Type="Embed" ProgID="Equation.DSMT4" ShapeID="_x0000_i1089" DrawAspect="Content" ObjectID="_1777833969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14:paraId="7CA32904" w14:textId="3957AA14" w:rsidR="0034625B" w:rsidRDefault="00287F39" w:rsidP="00705EE0">
      <w:r>
        <w:rPr>
          <w:iCs/>
          <w:lang w:eastAsia="zh-CN"/>
        </w:rPr>
        <w:lastRenderedPageBreak/>
        <w:t>F</w:t>
      </w:r>
      <w:r w:rsidR="005E67C4">
        <w:rPr>
          <w:iCs/>
          <w:lang w:eastAsia="zh-CN"/>
        </w:rPr>
        <w:t>or boundary cells,</w:t>
      </w:r>
      <w:r w:rsidR="00CC6AA3">
        <w:rPr>
          <w:iCs/>
          <w:lang w:eastAsia="zh-CN"/>
        </w:rPr>
        <w:t xml:space="preserve"> </w:t>
      </w:r>
      <w:r w:rsidR="00C35D47">
        <w:rPr>
          <w:iCs/>
          <w:lang w:eastAsia="zh-CN"/>
        </w:rPr>
        <w:t>the</w:t>
      </w:r>
      <w:r w:rsidR="005E67C4">
        <w:rPr>
          <w:iCs/>
          <w:lang w:eastAsia="zh-CN"/>
        </w:rPr>
        <w:t xml:space="preserve"> </w:t>
      </w:r>
      <w:r w:rsidR="00CC6AA3">
        <w:rPr>
          <w:iCs/>
          <w:lang w:eastAsia="zh-CN"/>
        </w:rPr>
        <w:t xml:space="preserve">calculation of </w:t>
      </w:r>
      <w:r w:rsidR="00CC6AA3" w:rsidRPr="00CC6AA3">
        <w:rPr>
          <w:position w:val="-14"/>
        </w:rPr>
        <w:object w:dxaOrig="499" w:dyaOrig="380" w14:anchorId="740CBAF1">
          <v:shape id="_x0000_i1090" type="#_x0000_t75" style="width:24.95pt;height:19.25pt" o:ole="">
            <v:imagedata r:id="rId139" o:title=""/>
          </v:shape>
          <o:OLEObject Type="Embed" ProgID="Equation.DSMT4" ShapeID="_x0000_i1090" DrawAspect="Content" ObjectID="_1777833970" r:id="rId140"/>
        </w:object>
      </w:r>
      <w:r w:rsidR="005E67C4">
        <w:t xml:space="preserve"> has to consider the boundary conditions in the implicit directions</w:t>
      </w:r>
      <w:r w:rsidR="002E29AD">
        <w:t>.</w:t>
      </w:r>
      <w:r w:rsidR="005E67C4">
        <w:t xml:space="preserve"> For Poisson equation, thee directions need to be considered</w:t>
      </w:r>
      <w:r w:rsidR="00A47EBA">
        <w:t>, and f</w:t>
      </w:r>
      <w:r w:rsidR="005E67C4">
        <w:t>or momentum equations, three directions or only z directions need to be considered</w:t>
      </w:r>
      <w:r w:rsidR="00576A15">
        <w:t xml:space="preserve">. </w:t>
      </w:r>
      <w:r w:rsidR="005E67C4">
        <w:t>Here</w:t>
      </w:r>
      <w:r w:rsidR="00576A15">
        <w:t xml:space="preserve">, </w:t>
      </w:r>
      <w:r w:rsidR="005E67C4">
        <w:t>we take z direction as an example</w:t>
      </w:r>
      <w:r w:rsidR="00576A15">
        <w:t xml:space="preserve"> to illustrate its calculation</w:t>
      </w:r>
      <w:r w:rsidR="0025642A">
        <w:t>.</w:t>
      </w:r>
      <w:r w:rsidR="0034625B">
        <w:t xml:space="preserve"> </w:t>
      </w:r>
      <w:r w:rsidR="00756151">
        <w:t>The</w:t>
      </w:r>
      <w:r w:rsidR="0034625B">
        <w:t xml:space="preserve"> </w:t>
      </w:r>
      <w:r w:rsidR="002E29AD">
        <w:t>Poi</w:t>
      </w:r>
      <w:r w:rsidR="00557A71">
        <w:t>sson</w:t>
      </w:r>
      <w:r w:rsidR="0034625B">
        <w:t xml:space="preserve"> equation </w:t>
      </w:r>
      <w:r w:rsidR="00557A71">
        <w:t>at</w:t>
      </w:r>
      <w:r w:rsidR="0034625B">
        <w:t xml:space="preserve"> pressure cell (</w:t>
      </w:r>
      <w:r w:rsidR="0034625B" w:rsidRPr="0034625B">
        <w:rPr>
          <w:i/>
          <w:iCs/>
        </w:rPr>
        <w:t>i</w:t>
      </w:r>
      <w:r w:rsidR="0034625B">
        <w:t xml:space="preserve">, </w:t>
      </w:r>
      <w:r w:rsidR="0034625B" w:rsidRPr="0034625B">
        <w:rPr>
          <w:i/>
          <w:iCs/>
        </w:rPr>
        <w:t>j</w:t>
      </w:r>
      <w:r w:rsidR="0034625B">
        <w:rPr>
          <w:i/>
          <w:iCs/>
        </w:rPr>
        <w:t xml:space="preserve"> </w:t>
      </w:r>
      <w:r w:rsidR="0034625B">
        <w:t>,</w:t>
      </w:r>
      <w:r w:rsidR="00F0498E" w:rsidRPr="00F0498E">
        <w:rPr>
          <w:i/>
          <w:iCs/>
        </w:rPr>
        <w:t>k</w:t>
      </w:r>
      <w:r w:rsidR="00F0498E">
        <w:t>=</w:t>
      </w:r>
      <w:r w:rsidR="0034625B">
        <w:t>1)</w:t>
      </w:r>
      <w:r w:rsidR="00AB3221">
        <w:t xml:space="preserve"> is</w:t>
      </w:r>
    </w:p>
    <w:p w14:paraId="3C8CDAD5" w14:textId="0F1B3E92" w:rsidR="0034625B" w:rsidRDefault="0034625B" w:rsidP="0034625B">
      <w:pPr>
        <w:pStyle w:val="MTDisplayEquation"/>
      </w:pPr>
      <w:r>
        <w:tab/>
      </w:r>
      <w:r w:rsidR="00E1179A" w:rsidRPr="00E1179A">
        <w:rPr>
          <w:position w:val="-34"/>
        </w:rPr>
        <w:object w:dxaOrig="8280" w:dyaOrig="800" w14:anchorId="4D325CFB">
          <v:shape id="_x0000_i1091" type="#_x0000_t75" style="width:414.2pt;height:39.9pt" o:ole="">
            <v:imagedata r:id="rId141" o:title=""/>
          </v:shape>
          <o:OLEObject Type="Embed" ProgID="Equation.DSMT4" ShapeID="_x0000_i1091" DrawAspect="Content" ObjectID="_1777833971" r:id="rId1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14:paraId="277F0DFA" w14:textId="23302B83" w:rsidR="00756151" w:rsidRDefault="002E29AD" w:rsidP="00705E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>
        <w:rPr>
          <w:iCs/>
          <w:lang w:eastAsia="zh-CN"/>
        </w:rPr>
        <w:t>condition</w:t>
      </w:r>
      <w:r w:rsidR="00E1179A">
        <w:rPr>
          <w:iCs/>
          <w:lang w:eastAsia="zh-CN"/>
        </w:rPr>
        <w:t>,</w:t>
      </w:r>
    </w:p>
    <w:p w14:paraId="25886DF6" w14:textId="64DAA16A" w:rsidR="002E29AD" w:rsidRDefault="00733F7D" w:rsidP="002E29AD">
      <w:pPr>
        <w:pStyle w:val="MTDisplayEquation"/>
      </w:pPr>
      <w:r w:rsidRPr="00733F7D">
        <w:rPr>
          <w:position w:val="-72"/>
        </w:rPr>
        <w:object w:dxaOrig="8460" w:dyaOrig="1560" w14:anchorId="6B3CDA3F">
          <v:shape id="_x0000_i1092" type="#_x0000_t75" style="width:422.75pt;height:77.7pt" o:ole="">
            <v:imagedata r:id="rId143" o:title=""/>
          </v:shape>
          <o:OLEObject Type="Embed" ProgID="Equation.DSMT4" ShapeID="_x0000_i1092" DrawAspect="Content" ObjectID="_1777833972" r:id="rId144"/>
        </w:object>
      </w:r>
      <w:r w:rsidR="002E29AD">
        <w:t xml:space="preserve"> </w:t>
      </w:r>
      <w:r w:rsidR="002E29AD">
        <w:tab/>
      </w:r>
      <w:r w:rsidR="002E29AD">
        <w:fldChar w:fldCharType="begin"/>
      </w:r>
      <w:r w:rsidR="002E29AD">
        <w:instrText xml:space="preserve"> MACROBUTTON MTPlaceRef \* MERGEFORMAT </w:instrText>
      </w:r>
      <w:r w:rsidR="002E29AD">
        <w:fldChar w:fldCharType="begin"/>
      </w:r>
      <w:r w:rsidR="002E29AD">
        <w:instrText xml:space="preserve"> SEQ MTEqn \h \* MERGEFORMAT </w:instrText>
      </w:r>
      <w:r w:rsidR="002E29AD">
        <w:fldChar w:fldCharType="end"/>
      </w:r>
      <w:bookmarkStart w:id="22" w:name="ZEqnNum274604"/>
      <w:r w:rsidR="002E29AD">
        <w:instrText>(</w:instrText>
      </w:r>
      <w:fldSimple w:instr=" SEQ MTEqn \c \* Arabic \* MERGEFORMAT ">
        <w:r w:rsidR="00622850">
          <w:rPr>
            <w:noProof/>
          </w:rPr>
          <w:instrText>32</w:instrText>
        </w:r>
      </w:fldSimple>
      <w:r w:rsidR="002E29AD">
        <w:instrText>)</w:instrText>
      </w:r>
      <w:bookmarkEnd w:id="22"/>
      <w:r w:rsidR="002E29AD">
        <w:fldChar w:fldCharType="end"/>
      </w:r>
    </w:p>
    <w:p w14:paraId="6339DB32" w14:textId="28DE9A87" w:rsidR="00733F7D" w:rsidRDefault="00E1179A" w:rsidP="00733F7D">
      <w:r>
        <w:rPr>
          <w:lang w:eastAsia="zh-CN"/>
        </w:rPr>
        <w:t xml:space="preserve">Here, </w:t>
      </w:r>
      <w:r w:rsidR="00733F7D">
        <w:rPr>
          <w:lang w:eastAsia="zh-CN"/>
        </w:rPr>
        <w:t xml:space="preserve">the </w:t>
      </w:r>
      <w:r>
        <w:rPr>
          <w:lang w:eastAsia="zh-CN"/>
        </w:rPr>
        <w:t xml:space="preserve">boundary </w:t>
      </w:r>
      <w:r w:rsidR="00733F7D">
        <w:rPr>
          <w:lang w:eastAsia="zh-CN"/>
        </w:rPr>
        <w:t>condition can be homogeneous (</w:t>
      </w:r>
      <w:r w:rsidRPr="00E1179A">
        <w:rPr>
          <w:i/>
          <w:iCs/>
          <w:lang w:eastAsia="zh-CN"/>
        </w:rPr>
        <w:t>c</w:t>
      </w:r>
      <w:r w:rsidR="00733F7D" w:rsidRPr="00733F7D">
        <w:rPr>
          <w:lang w:eastAsia="zh-CN"/>
        </w:rPr>
        <w:t>=0</w:t>
      </w:r>
      <w:r w:rsidR="00733F7D">
        <w:rPr>
          <w:lang w:eastAsia="zh-CN"/>
        </w:rPr>
        <w:t>)</w:t>
      </w:r>
      <w:r>
        <w:rPr>
          <w:lang w:eastAsia="zh-CN"/>
        </w:rPr>
        <w:t xml:space="preserve"> </w:t>
      </w:r>
      <w:r w:rsidR="00733F7D">
        <w:rPr>
          <w:lang w:eastAsia="zh-CN"/>
        </w:rPr>
        <w:t>or nonhomogeneous (</w:t>
      </w:r>
      <w:r w:rsidR="00733F7D" w:rsidRPr="00733F7D">
        <w:rPr>
          <w:lang w:eastAsia="zh-CN"/>
        </w:rPr>
        <w:t>c</w:t>
      </w:r>
      <w:r w:rsidR="00733F7D">
        <w:rPr>
          <w:rFonts w:hint="eastAsia"/>
          <w:lang w:eastAsia="zh-CN"/>
        </w:rPr>
        <w:t>≠</w:t>
      </w:r>
      <w:r w:rsidR="00733F7D">
        <w:rPr>
          <w:lang w:eastAsia="zh-CN"/>
        </w:rPr>
        <w:t>0)</w:t>
      </w:r>
      <w:r w:rsidR="00733F7D">
        <w:rPr>
          <w:rFonts w:hint="eastAsia"/>
          <w:lang w:eastAsia="zh-CN"/>
        </w:rPr>
        <w:t xml:space="preserve"> in this step.</w:t>
      </w:r>
      <w:r w:rsidR="001923E0">
        <w:rPr>
          <w:rFonts w:hint="eastAsia"/>
          <w:lang w:eastAsia="zh-CN"/>
        </w:rPr>
        <w:t xml:space="preserve"> </w:t>
      </w:r>
      <w:r w:rsidR="000459E4">
        <w:rPr>
          <w:lang w:eastAsia="zh-CN"/>
        </w:rPr>
        <w:t xml:space="preserve">If </w:t>
      </w:r>
      <w:r w:rsidR="00733F7D">
        <w:rPr>
          <w:rFonts w:hint="eastAsia"/>
          <w:lang w:eastAsia="zh-CN"/>
        </w:rPr>
        <w:t>we a</w:t>
      </w:r>
      <w:r w:rsidR="00733F7D">
        <w:rPr>
          <w:lang w:eastAsia="zh-CN"/>
        </w:rPr>
        <w:t>ssum</w:t>
      </w:r>
      <w:r w:rsidR="00733F7D">
        <w:rPr>
          <w:rFonts w:hint="eastAsia"/>
          <w:lang w:eastAsia="zh-CN"/>
        </w:rPr>
        <w:t>e</w:t>
      </w:r>
      <w:r w:rsidR="00733F7D">
        <w:rPr>
          <w:lang w:eastAsia="zh-CN"/>
        </w:rPr>
        <w:t xml:space="preserve"> periodic boundary conditions in the </w:t>
      </w:r>
      <w:r w:rsidR="00733F7D" w:rsidRPr="002E29AD">
        <w:rPr>
          <w:i/>
          <w:iCs/>
          <w:lang w:eastAsia="zh-CN"/>
        </w:rPr>
        <w:t>x</w:t>
      </w:r>
      <w:r w:rsidR="00733F7D">
        <w:rPr>
          <w:lang w:eastAsia="zh-CN"/>
        </w:rPr>
        <w:t xml:space="preserve"> and </w:t>
      </w:r>
      <w:r w:rsidR="00733F7D" w:rsidRPr="002E29AD">
        <w:rPr>
          <w:i/>
          <w:iCs/>
          <w:lang w:eastAsia="zh-CN"/>
        </w:rPr>
        <w:t>y</w:t>
      </w:r>
      <w:r w:rsidR="00733F7D">
        <w:rPr>
          <w:lang w:eastAsia="zh-CN"/>
        </w:rPr>
        <w:t xml:space="preserve"> directions,</w:t>
      </w:r>
    </w:p>
    <w:p w14:paraId="4C44E040" w14:textId="622EE39C" w:rsidR="00843AB5" w:rsidRDefault="00733F7D" w:rsidP="00843AB5">
      <w:pPr>
        <w:pStyle w:val="MTDisplayEquation"/>
      </w:pPr>
      <w:r>
        <w:tab/>
      </w:r>
      <w:r w:rsidR="00843AB5" w:rsidRPr="00733F7D">
        <w:rPr>
          <w:position w:val="-36"/>
        </w:rPr>
        <w:object w:dxaOrig="6300" w:dyaOrig="840" w14:anchorId="355D9C16">
          <v:shape id="_x0000_i1093" type="#_x0000_t75" style="width:315.1pt;height:42.05pt" o:ole="">
            <v:imagedata r:id="rId145" o:title=""/>
          </v:shape>
          <o:OLEObject Type="Embed" ProgID="Equation.DSMT4" ShapeID="_x0000_i1093" DrawAspect="Content" ObjectID="_1777833973" r:id="rId1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14:paraId="0B26EA8D" w14:textId="083E54BF" w:rsidR="00843AB5" w:rsidRDefault="001923E0" w:rsidP="00843AB5">
      <w:pPr>
        <w:rPr>
          <w:lang w:eastAsia="zh-CN"/>
        </w:rPr>
      </w:pPr>
      <w:r>
        <w:rPr>
          <w:rFonts w:hint="eastAsia"/>
          <w:lang w:eastAsia="zh-CN"/>
        </w:rPr>
        <w:t>That is,</w:t>
      </w:r>
    </w:p>
    <w:p w14:paraId="123CC05C" w14:textId="054C43A9" w:rsidR="00843AB5" w:rsidRDefault="00843AB5" w:rsidP="00843AB5">
      <w:pPr>
        <w:pStyle w:val="MTDisplayEquation"/>
      </w:pPr>
      <w:r>
        <w:tab/>
      </w:r>
      <w:r w:rsidRPr="00843AB5">
        <w:rPr>
          <w:position w:val="-12"/>
        </w:rPr>
        <w:object w:dxaOrig="620" w:dyaOrig="360" w14:anchorId="3FAC4763">
          <v:shape id="_x0000_i1094" type="#_x0000_t75" style="width:30.65pt;height:17.8pt" o:ole="">
            <v:imagedata r:id="rId147" o:title=""/>
          </v:shape>
          <o:OLEObject Type="Embed" ProgID="Equation.DSMT4" ShapeID="_x0000_i1094" DrawAspect="Content" ObjectID="_1777833974" r:id="rId1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14:paraId="3B17FF59" w14:textId="77D84BFD" w:rsidR="00843AB5" w:rsidRDefault="00843AB5" w:rsidP="00843AB5">
      <w:pPr>
        <w:pStyle w:val="MTDisplayEquation"/>
      </w:pPr>
      <w:r>
        <w:tab/>
      </w:r>
      <w:r w:rsidR="001923E0" w:rsidRPr="001923E0">
        <w:rPr>
          <w:position w:val="-34"/>
        </w:rPr>
        <w:object w:dxaOrig="4500" w:dyaOrig="800" w14:anchorId="7B02F257">
          <v:shape id="_x0000_i1095" type="#_x0000_t75" style="width:225.25pt;height:39.9pt" o:ole="">
            <v:imagedata r:id="rId149" o:title=""/>
          </v:shape>
          <o:OLEObject Type="Embed" ProgID="Equation.DSMT4" ShapeID="_x0000_i1095" DrawAspect="Content" ObjectID="_1777833975" r:id="rId1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4EAA18EB" w14:textId="777690ED" w:rsidR="00843AB5" w:rsidRPr="00843AB5" w:rsidRDefault="00843AB5" w:rsidP="00843AB5">
      <w:pPr>
        <w:pStyle w:val="MTDisplayEquation"/>
      </w:pPr>
      <w:r>
        <w:tab/>
      </w:r>
      <w:r w:rsidRPr="00843AB5">
        <w:rPr>
          <w:position w:val="-32"/>
        </w:rPr>
        <w:object w:dxaOrig="1480" w:dyaOrig="700" w14:anchorId="448D0D40">
          <v:shape id="_x0000_i1096" type="#_x0000_t75" style="width:74.15pt;height:34.95pt" o:ole="">
            <v:imagedata r:id="rId151" o:title=""/>
          </v:shape>
          <o:OLEObject Type="Embed" ProgID="Equation.DSMT4" ShapeID="_x0000_i1096" DrawAspect="Content" ObjectID="_1777833976" r:id="rId1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36</w:instrText>
        </w:r>
      </w:fldSimple>
      <w:r>
        <w:instrText>)</w:instrText>
      </w:r>
      <w:r>
        <w:fldChar w:fldCharType="end"/>
      </w:r>
    </w:p>
    <w:p w14:paraId="140EBBC9" w14:textId="186968A3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In the following, we list the calculation of </w:t>
      </w:r>
      <w:r w:rsidRPr="001923E0">
        <w:rPr>
          <w:rFonts w:hint="eastAsia"/>
          <w:i/>
          <w:iCs/>
          <w:lang w:eastAsia="zh-CN"/>
        </w:rPr>
        <w:t>b</w:t>
      </w:r>
      <w:r>
        <w:rPr>
          <w:rFonts w:hint="eastAsia"/>
          <w:lang w:eastAsia="zh-CN"/>
        </w:rPr>
        <w:t xml:space="preserve"> and </w:t>
      </w:r>
      <w:r w:rsidRPr="001923E0">
        <w:rPr>
          <w:position w:val="-14"/>
        </w:rPr>
        <w:object w:dxaOrig="499" w:dyaOrig="380" w14:anchorId="11F8353D">
          <v:shape id="_x0000_i1097" type="#_x0000_t75" style="width:24.95pt;height:19.25pt" o:ole="">
            <v:imagedata r:id="rId153" o:title=""/>
          </v:shape>
          <o:OLEObject Type="Embed" ProgID="Equation.DSMT4" ShapeID="_x0000_i1097" DrawAspect="Content" ObjectID="_1777833977" r:id="rId154"/>
        </w:object>
      </w:r>
      <w:r>
        <w:rPr>
          <w:rFonts w:hint="eastAsia"/>
          <w:lang w:eastAsia="zh-CN"/>
        </w:rPr>
        <w:t xml:space="preserve"> for various boundary conditions.</w:t>
      </w:r>
    </w:p>
    <w:p w14:paraId="4281FE68" w14:textId="13ED20E0" w:rsidR="001923E0" w:rsidRPr="005E67C4" w:rsidRDefault="001923E0" w:rsidP="001923E0">
      <w:r>
        <w:t>If</w:t>
      </w:r>
      <w:r>
        <w:rPr>
          <w:iCs/>
          <w:lang w:eastAsia="zh-CN"/>
        </w:rPr>
        <w:t xml:space="preserve"> </w:t>
      </w:r>
      <w:r>
        <w:rPr>
          <w:rFonts w:hint="eastAsia"/>
          <w:iCs/>
          <w:lang w:eastAsia="zh-CN"/>
        </w:rPr>
        <w:t xml:space="preserve">Dirichlet boundary </w:t>
      </w:r>
      <w:r w:rsidR="0013266B">
        <w:rPr>
          <w:iCs/>
          <w:lang w:eastAsia="zh-CN"/>
        </w:rPr>
        <w:t>conditions,</w:t>
      </w:r>
    </w:p>
    <w:p w14:paraId="1009AB49" w14:textId="6F4E78AB" w:rsidR="001923E0" w:rsidRDefault="001923E0" w:rsidP="001923E0">
      <w:pPr>
        <w:pStyle w:val="MTDisplayEquation"/>
      </w:pPr>
      <w:r>
        <w:tab/>
      </w:r>
      <w:r w:rsidR="000459E4" w:rsidRPr="00C26A2A">
        <w:rPr>
          <w:position w:val="-32"/>
        </w:rPr>
        <w:object w:dxaOrig="2360" w:dyaOrig="740" w14:anchorId="4DE100C4">
          <v:shape id="_x0000_i1098" type="#_x0000_t75" style="width:118.35pt;height:37.05pt" o:ole="">
            <v:imagedata r:id="rId155" o:title=""/>
          </v:shape>
          <o:OLEObject Type="Embed" ProgID="Equation.DSMT4" ShapeID="_x0000_i1098" DrawAspect="Content" ObjectID="_1777833978" r:id="rId1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37</w:instrText>
        </w:r>
      </w:fldSimple>
      <w:r>
        <w:instrText>)</w:instrText>
      </w:r>
      <w:r>
        <w:fldChar w:fldCharType="end"/>
      </w:r>
    </w:p>
    <w:p w14:paraId="2C5A57A1" w14:textId="39A36320" w:rsidR="001923E0" w:rsidRDefault="001923E0" w:rsidP="00F02324">
      <w:pPr>
        <w:pStyle w:val="MTDisplayEquation"/>
      </w:pPr>
      <w:r>
        <w:lastRenderedPageBreak/>
        <w:tab/>
      </w:r>
      <w:r w:rsidR="000459E4" w:rsidRPr="00C26A2A">
        <w:rPr>
          <w:position w:val="-32"/>
        </w:rPr>
        <w:object w:dxaOrig="2420" w:dyaOrig="740" w14:anchorId="4BE74ABA">
          <v:shape id="_x0000_i1099" type="#_x0000_t75" style="width:121.2pt;height:37.05pt" o:ole="">
            <v:imagedata r:id="rId157" o:title=""/>
          </v:shape>
          <o:OLEObject Type="Embed" ProgID="Equation.DSMT4" ShapeID="_x0000_i1099" DrawAspect="Content" ObjectID="_1777833979" r:id="rId1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38</w:instrText>
        </w:r>
      </w:fldSimple>
      <w:r>
        <w:instrText>)</w:instrText>
      </w:r>
      <w:r>
        <w:fldChar w:fldCharType="end"/>
      </w:r>
    </w:p>
    <w:p w14:paraId="5DD5E2B3" w14:textId="5E3AF106" w:rsidR="00F02324" w:rsidRPr="00F02324" w:rsidRDefault="00F02324" w:rsidP="00F02324">
      <w:pPr>
        <w:pStyle w:val="MTDisplayEquation"/>
      </w:pPr>
      <w:r>
        <w:tab/>
      </w:r>
      <w:r w:rsidRPr="00F02324">
        <w:rPr>
          <w:position w:val="-98"/>
        </w:rPr>
        <w:object w:dxaOrig="3660" w:dyaOrig="2079" w14:anchorId="77331F1D">
          <v:shape id="_x0000_i1100" type="#_x0000_t75" style="width:183.2pt;height:104.1pt" o:ole="">
            <v:imagedata r:id="rId159" o:title=""/>
          </v:shape>
          <o:OLEObject Type="Embed" ProgID="Equation.DSMT4" ShapeID="_x0000_i1100" DrawAspect="Content" ObjectID="_1777833980" r:id="rId16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39</w:instrText>
        </w:r>
      </w:fldSimple>
      <w:r>
        <w:instrText>)</w:instrText>
      </w:r>
      <w:r>
        <w:fldChar w:fldCharType="end"/>
      </w:r>
    </w:p>
    <w:p w14:paraId="433674CD" w14:textId="153C2838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Neumann boundary </w:t>
      </w:r>
      <w:r w:rsidR="00186AB0">
        <w:rPr>
          <w:lang w:eastAsia="zh-CN"/>
        </w:rPr>
        <w:t>condition,</w:t>
      </w:r>
    </w:p>
    <w:p w14:paraId="1B2BC3BA" w14:textId="15416DA9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360" w:dyaOrig="740" w14:anchorId="032A8E27">
          <v:shape id="_x0000_i1101" type="#_x0000_t75" style="width:118.35pt;height:37.05pt" o:ole="">
            <v:imagedata r:id="rId161" o:title=""/>
          </v:shape>
          <o:OLEObject Type="Embed" ProgID="Equation.DSMT4" ShapeID="_x0000_i1101" DrawAspect="Content" ObjectID="_1777833981" r:id="rId1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40</w:instrText>
        </w:r>
      </w:fldSimple>
      <w:r>
        <w:instrText>)</w:instrText>
      </w:r>
      <w:r>
        <w:fldChar w:fldCharType="end"/>
      </w:r>
    </w:p>
    <w:p w14:paraId="79007595" w14:textId="1B898DDE" w:rsidR="001923E0" w:rsidRDefault="001923E0" w:rsidP="001923E0">
      <w:pPr>
        <w:pStyle w:val="MTDisplayEquation"/>
      </w:pPr>
      <w:r>
        <w:tab/>
      </w:r>
      <w:r w:rsidR="000459E4" w:rsidRPr="00705EE0">
        <w:rPr>
          <w:position w:val="-32"/>
        </w:rPr>
        <w:object w:dxaOrig="2420" w:dyaOrig="740" w14:anchorId="129C13B6">
          <v:shape id="_x0000_i1102" type="#_x0000_t75" style="width:121.2pt;height:37.05pt" o:ole="">
            <v:imagedata r:id="rId163" o:title=""/>
          </v:shape>
          <o:OLEObject Type="Embed" ProgID="Equation.DSMT4" ShapeID="_x0000_i1102" DrawAspect="Content" ObjectID="_1777833982" r:id="rId1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41</w:instrText>
        </w:r>
      </w:fldSimple>
      <w:r>
        <w:instrText>)</w:instrText>
      </w:r>
      <w:r>
        <w:fldChar w:fldCharType="end"/>
      </w:r>
    </w:p>
    <w:p w14:paraId="1581C56E" w14:textId="7CAE547A" w:rsidR="001923E0" w:rsidRPr="001923E0" w:rsidRDefault="001923E0" w:rsidP="00F02324">
      <w:pPr>
        <w:pStyle w:val="MTDisplayEquation"/>
      </w:pPr>
      <w:r>
        <w:tab/>
      </w:r>
      <w:r w:rsidRPr="00E37372">
        <w:rPr>
          <w:position w:val="-98"/>
        </w:rPr>
        <w:object w:dxaOrig="3680" w:dyaOrig="2079" w14:anchorId="2E7FCA67">
          <v:shape id="_x0000_i1103" type="#_x0000_t75" style="width:183.9pt;height:104.1pt" o:ole="">
            <v:imagedata r:id="rId165" o:title=""/>
          </v:shape>
          <o:OLEObject Type="Embed" ProgID="Equation.DSMT4" ShapeID="_x0000_i1103" DrawAspect="Content" ObjectID="_1777833983" r:id="rId16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21ABCC1E" w14:textId="38D0B917" w:rsidR="001923E0" w:rsidRDefault="001923E0" w:rsidP="001923E0">
      <w:pPr>
        <w:rPr>
          <w:lang w:eastAsia="zh-CN"/>
        </w:rPr>
      </w:pPr>
      <w:r>
        <w:rPr>
          <w:rFonts w:hint="eastAsia"/>
          <w:lang w:eastAsia="zh-CN"/>
        </w:rPr>
        <w:t xml:space="preserve">If periodic boundary </w:t>
      </w:r>
      <w:r>
        <w:rPr>
          <w:lang w:eastAsia="zh-CN"/>
        </w:rPr>
        <w:t>condi</w:t>
      </w:r>
      <w:r w:rsidR="00736F00">
        <w:rPr>
          <w:lang w:eastAsia="zh-CN"/>
        </w:rPr>
        <w:t>tions,</w:t>
      </w:r>
    </w:p>
    <w:p w14:paraId="5D354074" w14:textId="1F632C85" w:rsidR="00F268E6" w:rsidRDefault="00F268E6" w:rsidP="00F268E6">
      <w:pPr>
        <w:pStyle w:val="MTDisplayEquation"/>
      </w:pPr>
      <w:r>
        <w:tab/>
      </w:r>
      <w:r w:rsidR="00736F00" w:rsidRPr="00133773">
        <w:rPr>
          <w:position w:val="-28"/>
        </w:rPr>
        <w:object w:dxaOrig="1219" w:dyaOrig="700" w14:anchorId="0556E969">
          <v:shape id="_x0000_i1104" type="#_x0000_t75" style="width:60.6pt;height:34.95pt" o:ole="">
            <v:imagedata r:id="rId167" o:title=""/>
          </v:shape>
          <o:OLEObject Type="Embed" ProgID="Equation.DSMT4" ShapeID="_x0000_i1104" DrawAspect="Content" ObjectID="_1777833984" r:id="rId1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43</w:instrText>
        </w:r>
      </w:fldSimple>
      <w:r>
        <w:instrText>)</w:instrText>
      </w:r>
      <w:r>
        <w:fldChar w:fldCharType="end"/>
      </w:r>
    </w:p>
    <w:p w14:paraId="5EF6802D" w14:textId="01205AD6" w:rsidR="00F268E6" w:rsidRDefault="00F268E6" w:rsidP="00F268E6">
      <w:pPr>
        <w:pStyle w:val="MTDisplayEquation"/>
      </w:pPr>
      <w:r>
        <w:tab/>
      </w:r>
      <w:r w:rsidR="00133773" w:rsidRPr="00133773">
        <w:rPr>
          <w:position w:val="-28"/>
        </w:rPr>
        <w:object w:dxaOrig="1260" w:dyaOrig="700" w14:anchorId="72450748">
          <v:shape id="_x0000_i1105" type="#_x0000_t75" style="width:62.75pt;height:34.95pt" o:ole="">
            <v:imagedata r:id="rId169" o:title=""/>
          </v:shape>
          <o:OLEObject Type="Embed" ProgID="Equation.DSMT4" ShapeID="_x0000_i1105" DrawAspect="Content" ObjectID="_1777833985" r:id="rId1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5441B631" w14:textId="1702CE96" w:rsidR="00F52676" w:rsidRDefault="001923E0" w:rsidP="001923E0">
      <w:pPr>
        <w:pStyle w:val="MTDisplayEquation"/>
      </w:pPr>
      <w:r>
        <w:tab/>
      </w:r>
      <w:r w:rsidR="005920C8" w:rsidRPr="005920C8">
        <w:rPr>
          <w:position w:val="-98"/>
        </w:rPr>
        <w:object w:dxaOrig="3040" w:dyaOrig="2079" w14:anchorId="728C850B">
          <v:shape id="_x0000_i1106" type="#_x0000_t75" style="width:151.85pt;height:104.1pt" o:ole="">
            <v:imagedata r:id="rId171" o:title=""/>
          </v:shape>
          <o:OLEObject Type="Embed" ProgID="Equation.DSMT4" ShapeID="_x0000_i1106" DrawAspect="Content" ObjectID="_1777833986" r:id="rId1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126817"/>
      <w:r>
        <w:instrText>(</w:instrText>
      </w:r>
      <w:fldSimple w:instr=" SEQ MTEqn \c \* Arabic \* MERGEFORMAT ">
        <w:r w:rsidR="00622850">
          <w:rPr>
            <w:noProof/>
          </w:rPr>
          <w:instrText>45</w:instrText>
        </w:r>
      </w:fldSimple>
      <w:r>
        <w:instrText>)</w:instrText>
      </w:r>
      <w:bookmarkEnd w:id="23"/>
      <w:r>
        <w:fldChar w:fldCharType="end"/>
      </w:r>
    </w:p>
    <w:p w14:paraId="56721BE1" w14:textId="4A7EFACB" w:rsidR="00F02324" w:rsidRDefault="001874F8" w:rsidP="00F02324">
      <w:pPr>
        <w:rPr>
          <w:lang w:eastAsia="zh-CN"/>
        </w:rPr>
      </w:pPr>
      <w:r>
        <w:rPr>
          <w:lang w:eastAsia="zh-CN"/>
        </w:rPr>
        <w:lastRenderedPageBreak/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ZEqnNum126817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ZEqnNum126817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(45)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can be solved using Thomas algorithm for periodic tridiagonal systems. </w:t>
      </w:r>
      <w:r w:rsidR="005873A6">
        <w:rPr>
          <w:rFonts w:hint="eastAsia"/>
          <w:lang w:eastAsia="zh-CN"/>
        </w:rPr>
        <w:t xml:space="preserve">We would like to highlight that the calculation of </w:t>
      </w:r>
      <w:r w:rsidR="005873A6" w:rsidRPr="005873A6">
        <w:rPr>
          <w:position w:val="-14"/>
        </w:rPr>
        <w:object w:dxaOrig="499" w:dyaOrig="380" w14:anchorId="15B3BBD8">
          <v:shape id="_x0000_i1107" type="#_x0000_t75" style="width:24.95pt;height:19.25pt" o:ole="">
            <v:imagedata r:id="rId173" o:title=""/>
          </v:shape>
          <o:OLEObject Type="Embed" ProgID="Equation.DSMT4" ShapeID="_x0000_i1107" DrawAspect="Content" ObjectID="_1777833987" r:id="rId174"/>
        </w:object>
      </w:r>
      <w:r w:rsidR="005873A6">
        <w:rPr>
          <w:rFonts w:hint="eastAsia"/>
          <w:lang w:eastAsia="zh-CN"/>
        </w:rPr>
        <w:t xml:space="preserve"> for boundary cells do not require homogeneous boundary conditions, whereas the Fourier transform requires homogeneous boundary condi</w:t>
      </w:r>
      <w:r w:rsidR="008B6452">
        <w:rPr>
          <w:rFonts w:hint="eastAsia"/>
          <w:lang w:eastAsia="zh-CN"/>
        </w:rPr>
        <w:t>tions.</w:t>
      </w:r>
    </w:p>
    <w:p w14:paraId="7E79672D" w14:textId="77777777" w:rsidR="00E20455" w:rsidRDefault="00E20455" w:rsidP="00F02324">
      <w:pPr>
        <w:rPr>
          <w:lang w:eastAsia="zh-CN"/>
        </w:rPr>
      </w:pPr>
    </w:p>
    <w:p w14:paraId="7CA94D5C" w14:textId="77777777" w:rsidR="00E20455" w:rsidRPr="00F02324" w:rsidRDefault="00E20455" w:rsidP="00F02324">
      <w:pPr>
        <w:rPr>
          <w:lang w:eastAsia="zh-CN"/>
        </w:rPr>
      </w:pPr>
    </w:p>
    <w:p w14:paraId="45D21562" w14:textId="6C15691A" w:rsidR="00D56524" w:rsidRDefault="00D56524" w:rsidP="00CD1AC2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For a modified </w:t>
      </w:r>
      <w:r>
        <w:t>Poisson equation</w:t>
      </w:r>
      <w:r>
        <w:rPr>
          <w:rFonts w:hint="eastAsia"/>
          <w:lang w:eastAsia="zh-CN"/>
        </w:rPr>
        <w:t>,</w:t>
      </w:r>
    </w:p>
    <w:p w14:paraId="0ED737B5" w14:textId="68E6FE07" w:rsidR="00D56524" w:rsidRDefault="00D56524" w:rsidP="00D56524">
      <w:pPr>
        <w:pStyle w:val="MTDisplayEquation"/>
      </w:pPr>
      <w:r>
        <w:tab/>
      </w:r>
      <w:r w:rsidR="0009373F" w:rsidRPr="00D56524">
        <w:rPr>
          <w:position w:val="-30"/>
        </w:rPr>
        <w:object w:dxaOrig="3960" w:dyaOrig="720" w14:anchorId="1B928A9B">
          <v:shape id="_x0000_i1108" type="#_x0000_t75" style="width:198.2pt;height:37.05pt" o:ole="">
            <v:imagedata r:id="rId175" o:title=""/>
          </v:shape>
          <o:OLEObject Type="Embed" ProgID="Equation.DSMT4" ShapeID="_x0000_i1108" DrawAspect="Content" ObjectID="_1777833988" r:id="rId1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46</w:instrText>
        </w:r>
      </w:fldSimple>
      <w:r>
        <w:instrText>)</w:instrText>
      </w:r>
      <w:r>
        <w:fldChar w:fldCharType="end"/>
      </w:r>
    </w:p>
    <w:p w14:paraId="4E8C3B66" w14:textId="15A24A24" w:rsidR="00D56524" w:rsidRPr="00D56524" w:rsidRDefault="00D56524" w:rsidP="00D56524">
      <w:pPr>
        <w:rPr>
          <w:lang w:eastAsia="zh-CN"/>
        </w:rPr>
      </w:pPr>
      <w:r>
        <w:rPr>
          <w:rFonts w:hint="eastAsia"/>
          <w:lang w:eastAsia="zh-CN"/>
        </w:rPr>
        <w:t>where</w:t>
      </w:r>
      <w:r w:rsidR="0009373F">
        <w:rPr>
          <w:rFonts w:hint="eastAsia"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α</m:t>
        </m:r>
      </m:oMath>
      <w:r>
        <w:rPr>
          <w:rFonts w:hint="eastAsia"/>
          <w:lang w:eastAsia="zh-CN"/>
        </w:rPr>
        <w:t xml:space="preserve"> is a known function of </w:t>
      </w:r>
      <w:r w:rsidR="00715C64">
        <w:rPr>
          <w:rFonts w:hint="eastAsia"/>
          <w:lang w:eastAsia="zh-CN"/>
        </w:rPr>
        <w:t xml:space="preserve">the </w:t>
      </w:r>
      <w:r>
        <w:rPr>
          <w:rFonts w:hint="eastAsia"/>
          <w:lang w:eastAsia="zh-CN"/>
        </w:rPr>
        <w:t>coor</w:t>
      </w:r>
      <w:r w:rsidR="00B726C2">
        <w:rPr>
          <w:rFonts w:hint="eastAsia"/>
          <w:lang w:eastAsia="zh-CN"/>
        </w:rPr>
        <w:t>dina</w:t>
      </w:r>
      <w:r w:rsidR="0085299D">
        <w:rPr>
          <w:lang w:eastAsia="zh-CN"/>
        </w:rPr>
        <w:t>tes,</w:t>
      </w:r>
    </w:p>
    <w:p w14:paraId="1B25B7BB" w14:textId="15854832" w:rsidR="00F436C9" w:rsidRPr="00F436C9" w:rsidRDefault="00D56524" w:rsidP="001D4F3E">
      <w:pPr>
        <w:pStyle w:val="MTDisplayEquation"/>
      </w:pPr>
      <w:r>
        <w:tab/>
      </w:r>
      <w:r w:rsidR="00715C64" w:rsidRPr="00715C64">
        <w:rPr>
          <w:position w:val="-104"/>
        </w:rPr>
        <w:object w:dxaOrig="5940" w:dyaOrig="2280" w14:anchorId="30BE2D59">
          <v:shape id="_x0000_i1109" type="#_x0000_t75" style="width:296.55pt;height:114.05pt" o:ole="">
            <v:imagedata r:id="rId177" o:title=""/>
          </v:shape>
          <o:OLEObject Type="Embed" ProgID="Equation.DSMT4" ShapeID="_x0000_i1109" DrawAspect="Content" ObjectID="_1777833989" r:id="rId1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47</w:instrText>
        </w:r>
      </w:fldSimple>
      <w:r>
        <w:instrText>)</w:instrText>
      </w:r>
      <w:r>
        <w:fldChar w:fldCharType="end"/>
      </w:r>
    </w:p>
    <w:p w14:paraId="68A7B672" w14:textId="13D716C4" w:rsidR="00253A4F" w:rsidRPr="00B1135B" w:rsidRDefault="00253A4F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 w:rsidRPr="00B1135B">
        <w:rPr>
          <w:b/>
          <w:sz w:val="32"/>
          <w:szCs w:val="32"/>
        </w:rPr>
        <w:t xml:space="preserve">3. Low-storage Runge-Kutta </w:t>
      </w:r>
      <w:r w:rsidR="00D80BBA" w:rsidRPr="00B1135B">
        <w:rPr>
          <w:rFonts w:hint="eastAsia"/>
          <w:b/>
          <w:sz w:val="32"/>
          <w:szCs w:val="32"/>
          <w:lang w:eastAsia="zh-CN"/>
        </w:rPr>
        <w:t>scheme</w:t>
      </w:r>
    </w:p>
    <w:p w14:paraId="050F1D71" w14:textId="7B3A075E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066605">
        <w:rPr>
          <w:rFonts w:hint="eastAsia"/>
          <w:lang w:eastAsia="zh-CN"/>
        </w:rPr>
        <w:t>is</w:t>
      </w:r>
      <w:r w:rsidR="006D1164">
        <w:rPr>
          <w:lang w:eastAsia="zh-CN"/>
        </w:rPr>
        <w:t xml:space="preserve">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6C4A362D" w:rsidR="00253A4F" w:rsidRDefault="00253A4F" w:rsidP="00253A4F">
      <w:pPr>
        <w:pStyle w:val="MTDisplayEquation"/>
        <w:spacing w:line="360" w:lineRule="auto"/>
      </w:pPr>
      <w:r>
        <w:tab/>
      </w:r>
      <w:r w:rsidR="00D15AC7" w:rsidRPr="00275E3A">
        <w:rPr>
          <w:position w:val="-30"/>
        </w:rPr>
        <w:object w:dxaOrig="7740" w:dyaOrig="720" w14:anchorId="2BEBC16F">
          <v:shape id="_x0000_i1110" type="#_x0000_t75" style="width:384.95pt;height:37.05pt" o:ole="">
            <v:imagedata r:id="rId179" o:title=""/>
          </v:shape>
          <o:OLEObject Type="Embed" ProgID="Equation.DSMT4" ShapeID="_x0000_i1110" DrawAspect="Content" ObjectID="_1777833990" r:id="rId1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632490"/>
      <w:r>
        <w:instrText>(</w:instrText>
      </w:r>
      <w:fldSimple w:instr=" SEQ MTEqn \c \* Arabic \* MERGEFORMAT ">
        <w:r w:rsidR="00622850">
          <w:rPr>
            <w:noProof/>
          </w:rPr>
          <w:instrText>48</w:instrText>
        </w:r>
      </w:fldSimple>
      <w:r>
        <w:instrText>)</w:instrText>
      </w:r>
      <w:bookmarkEnd w:id="24"/>
      <w:r>
        <w:fldChar w:fldCharType="end"/>
      </w:r>
    </w:p>
    <w:p w14:paraId="42688F01" w14:textId="6509675E" w:rsidR="00275E3A" w:rsidRDefault="00275E3A" w:rsidP="00275E3A">
      <w:pPr>
        <w:pStyle w:val="MTDisplayEquation"/>
        <w:spacing w:line="360" w:lineRule="auto"/>
      </w:pPr>
      <w:r>
        <w:tab/>
      </w:r>
      <w:r w:rsidR="00F073C4" w:rsidRPr="00275E3A">
        <w:rPr>
          <w:position w:val="-28"/>
        </w:rPr>
        <w:object w:dxaOrig="1180" w:dyaOrig="700" w14:anchorId="18FE127C">
          <v:shape id="_x0000_i1111" type="#_x0000_t75" style="width:58.45pt;height:34.95pt" o:ole="">
            <v:imagedata r:id="rId181" o:title=""/>
          </v:shape>
          <o:OLEObject Type="Embed" ProgID="Equation.DSMT4" ShapeID="_x0000_i1111" DrawAspect="Content" ObjectID="_1777833991" r:id="rId1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49</w:instrText>
        </w:r>
      </w:fldSimple>
      <w:r>
        <w:instrText>)</w:instrText>
      </w:r>
      <w:r>
        <w:fldChar w:fldCharType="end"/>
      </w:r>
    </w:p>
    <w:p w14:paraId="2B336A1B" w14:textId="55709CE8" w:rsidR="00275E3A" w:rsidRDefault="00275E3A" w:rsidP="00275E3A">
      <w:pPr>
        <w:pStyle w:val="MTDisplayEquation"/>
        <w:spacing w:line="360" w:lineRule="auto"/>
      </w:pPr>
      <w:r>
        <w:tab/>
      </w:r>
      <w:r w:rsidRPr="00275E3A">
        <w:rPr>
          <w:position w:val="-12"/>
        </w:rPr>
        <w:object w:dxaOrig="1740" w:dyaOrig="380" w14:anchorId="6E7A53B7">
          <v:shape id="_x0000_i1112" type="#_x0000_t75" style="width:86.95pt;height:19.25pt" o:ole="">
            <v:imagedata r:id="rId183" o:title=""/>
          </v:shape>
          <o:OLEObject Type="Embed" ProgID="Equation.DSMT4" ShapeID="_x0000_i1112" DrawAspect="Content" ObjectID="_1777833992" r:id="rId1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50</w:instrText>
        </w:r>
      </w:fldSimple>
      <w:r>
        <w:instrText>)</w:instrText>
      </w:r>
      <w:r>
        <w:fldChar w:fldCharType="end"/>
      </w:r>
    </w:p>
    <w:p w14:paraId="395C31C8" w14:textId="0627A04F" w:rsidR="00275E3A" w:rsidRPr="00275E3A" w:rsidRDefault="00275E3A" w:rsidP="00275E3A">
      <w:pPr>
        <w:pStyle w:val="MTDisplayEquation"/>
        <w:spacing w:line="360" w:lineRule="auto"/>
      </w:pPr>
      <w:r>
        <w:tab/>
      </w:r>
      <w:r w:rsidRPr="00275E3A">
        <w:rPr>
          <w:position w:val="-10"/>
        </w:rPr>
        <w:object w:dxaOrig="1320" w:dyaOrig="360" w14:anchorId="20EEA6C4">
          <v:shape id="_x0000_i1113" type="#_x0000_t75" style="width:66.3pt;height:17.8pt" o:ole="">
            <v:imagedata r:id="rId185" o:title=""/>
          </v:shape>
          <o:OLEObject Type="Embed" ProgID="Equation.DSMT4" ShapeID="_x0000_i1113" DrawAspect="Content" ObjectID="_1777833993" r:id="rId1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51</w:instrText>
        </w:r>
      </w:fldSimple>
      <w:r>
        <w:instrText>)</w:instrText>
      </w:r>
      <w:r>
        <w:fldChar w:fldCharType="end"/>
      </w:r>
    </w:p>
    <w:p w14:paraId="34D6BBE6" w14:textId="127F593E" w:rsidR="004553ED" w:rsidRDefault="00253A4F" w:rsidP="00253A4F"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114" type="#_x0000_t75" style="width:44.2pt;height:15.7pt" o:ole="">
            <v:imagedata r:id="rId187" o:title=""/>
          </v:shape>
          <o:OLEObject Type="Embed" ProgID="Equation.DSMT4" ShapeID="_x0000_i1114" DrawAspect="Content" ObjectID="_1777833994" r:id="rId188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115" type="#_x0000_t75" style="width:37.8pt;height:19.25pt" o:ole="">
            <v:imagedata r:id="rId189" o:title=""/>
          </v:shape>
          <o:OLEObject Type="Embed" ProgID="Equation.DSMT4" ShapeID="_x0000_i1115" DrawAspect="Content" ObjectID="_1777833995" r:id="rId190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116" type="#_x0000_t75" style="width:44.9pt;height:19.25pt" o:ole="">
            <v:imagedata r:id="rId191" o:title=""/>
          </v:shape>
          <o:OLEObject Type="Embed" ProgID="Equation.DSMT4" ShapeID="_x0000_i1116" DrawAspect="Content" ObjectID="_1777833996" r:id="rId192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117" type="#_x0000_t75" style="width:16.4pt;height:19.25pt" o:ole="">
            <v:imagedata r:id="rId193" o:title=""/>
          </v:shape>
          <o:OLEObject Type="Embed" ProgID="Equation.DSMT4" ShapeID="_x0000_i1117" DrawAspect="Content" ObjectID="_1777833997" r:id="rId194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118" type="#_x0000_t75" style="width:34.2pt;height:17.1pt" o:ole="">
            <v:imagedata r:id="rId195" o:title=""/>
          </v:shape>
          <o:OLEObject Type="Embed" ProgID="Equation.DSMT4" ShapeID="_x0000_i1118" DrawAspect="Content" ObjectID="_1777833998" r:id="rId196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119" type="#_x0000_t75" style="width:15.7pt;height:17.1pt" o:ole="">
            <v:imagedata r:id="rId197" o:title=""/>
          </v:shape>
          <o:OLEObject Type="Embed" ProgID="Equation.DSMT4" ShapeID="_x0000_i1119" DrawAspect="Content" ObjectID="_1777833999" r:id="rId198"/>
        </w:object>
      </w:r>
      <w:r>
        <w:t xml:space="preserve"> denotes </w:t>
      </w:r>
      <w:r w:rsidR="00CB0B87">
        <w:t xml:space="preserve">nonlinear terms, including convective term and modelled stress </w:t>
      </w:r>
      <w:r w:rsidR="00E75A46">
        <w:t>term,</w:t>
      </w:r>
    </w:p>
    <w:p w14:paraId="457F735E" w14:textId="05DF94BF" w:rsidR="00CB0B87" w:rsidRDefault="00CB0B87" w:rsidP="00CB0B87">
      <w:pPr>
        <w:pStyle w:val="MTDisplayEquation"/>
        <w:spacing w:line="360" w:lineRule="auto"/>
      </w:pPr>
      <w:r>
        <w:tab/>
      </w:r>
      <w:r w:rsidR="00B549A5" w:rsidRPr="00126464">
        <w:rPr>
          <w:position w:val="-32"/>
        </w:rPr>
        <w:object w:dxaOrig="1780" w:dyaOrig="740" w14:anchorId="5995964D">
          <v:shape id="_x0000_i1120" type="#_x0000_t75" style="width:88.4pt;height:37.05pt" o:ole="">
            <v:imagedata r:id="rId199" o:title=""/>
          </v:shape>
          <o:OLEObject Type="Embed" ProgID="Equation.DSMT4" ShapeID="_x0000_i1120" DrawAspect="Content" ObjectID="_1777834000" r:id="rId2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52</w:instrText>
        </w:r>
      </w:fldSimple>
      <w:r>
        <w:instrText>)</w:instrText>
      </w:r>
      <w:r>
        <w:fldChar w:fldCharType="end"/>
      </w:r>
    </w:p>
    <w:p w14:paraId="1F574A4B" w14:textId="642A2A73" w:rsidR="00253A4F" w:rsidRPr="00B549A5" w:rsidRDefault="00B549A5" w:rsidP="00253A4F">
      <w:r>
        <w:lastRenderedPageBreak/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is modelled stress. </w:t>
      </w:r>
      <w:r w:rsidR="00CB0B87">
        <w:t xml:space="preserve">The operator </w:t>
      </w:r>
      <w:r w:rsidR="00253A4F" w:rsidRPr="008F3E2C">
        <w:rPr>
          <w:position w:val="-32"/>
        </w:rPr>
        <w:object w:dxaOrig="1120" w:dyaOrig="740" w14:anchorId="115C19A5">
          <v:shape id="_x0000_i1121" type="#_x0000_t75" style="width:57.75pt;height:37.8pt" o:ole="">
            <v:imagedata r:id="rId201" o:title=""/>
          </v:shape>
          <o:OLEObject Type="Embed" ProgID="Equation.DSMT4" ShapeID="_x0000_i1121" DrawAspect="Content" ObjectID="_1777834001" r:id="rId202"/>
        </w:object>
      </w:r>
      <w:r w:rsidR="00253A4F">
        <w:t xml:space="preserve"> is second-order derivative. </w:t>
      </w:r>
      <w:r w:rsidR="00253A4F"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230555CA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122" type="#_x0000_t75" style="width:133.3pt;height:96.25pt" o:ole="">
            <v:imagedata r:id="rId203" o:title=""/>
          </v:shape>
          <o:OLEObject Type="Embed" ProgID="Equation.DSMT4" ShapeID="_x0000_i1122" DrawAspect="Content" ObjectID="_1777834002" r:id="rId2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3394E753" w14:textId="4684171E" w:rsidR="001414B0" w:rsidRDefault="001414B0" w:rsidP="00253A4F">
      <w:r>
        <w:t>The stability condition</w:t>
      </w:r>
      <w:r w:rsidR="009B1D11">
        <w:t xml:space="preserve"> </w:t>
      </w:r>
      <w:r w:rsidR="00352CE1">
        <w:t>is</w:t>
      </w:r>
    </w:p>
    <w:p w14:paraId="60C4DDB3" w14:textId="28341790" w:rsidR="003C1BC6" w:rsidRDefault="001414B0" w:rsidP="00F4601B">
      <w:pPr>
        <w:pStyle w:val="MTDisplayEquation"/>
      </w:pPr>
      <w:r>
        <w:tab/>
      </w:r>
      <w:r w:rsidR="00F4601B" w:rsidRPr="00F4601B">
        <w:rPr>
          <w:position w:val="-70"/>
        </w:rPr>
        <w:object w:dxaOrig="5920" w:dyaOrig="1520" w14:anchorId="38E0E104">
          <v:shape id="_x0000_i1123" type="#_x0000_t75" style="width:296.55pt;height:76.3pt" o:ole="">
            <v:imagedata r:id="rId205" o:title=""/>
          </v:shape>
          <o:OLEObject Type="Embed" ProgID="Equation.DSMT4" ShapeID="_x0000_i1123" DrawAspect="Content" ObjectID="_1777834003" r:id="rId2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859532"/>
      <w:r>
        <w:instrText>(</w:instrText>
      </w:r>
      <w:fldSimple w:instr=" SEQ MTEqn \c \* Arabic \* MERGEFORMAT ">
        <w:r w:rsidR="00622850">
          <w:rPr>
            <w:noProof/>
          </w:rPr>
          <w:instrText>54</w:instrText>
        </w:r>
      </w:fldSimple>
      <w:r>
        <w:instrText>)</w:instrText>
      </w:r>
      <w:bookmarkEnd w:id="25"/>
      <w:r>
        <w:fldChar w:fldCharType="end"/>
      </w:r>
    </w:p>
    <w:p w14:paraId="404AE805" w14:textId="6FD9F013" w:rsidR="00F4601B" w:rsidRPr="00F4601B" w:rsidRDefault="00F4601B" w:rsidP="00F4601B">
      <w:pPr>
        <w:rPr>
          <w:lang w:eastAsia="zh-CN"/>
        </w:rPr>
      </w:pPr>
      <w:r>
        <w:rPr>
          <w:rFonts w:hint="eastAsia"/>
          <w:lang w:eastAsia="zh-CN"/>
        </w:rPr>
        <w:t xml:space="preserve">Its implementation </w:t>
      </w:r>
      <w:r w:rsidR="00B64151">
        <w:rPr>
          <w:rFonts w:hint="eastAsia"/>
          <w:lang w:eastAsia="zh-CN"/>
        </w:rPr>
        <w:t>is</w:t>
      </w:r>
    </w:p>
    <w:p w14:paraId="279F76FF" w14:textId="4A65A105" w:rsidR="00F4601B" w:rsidRPr="00F4601B" w:rsidRDefault="00F4601B" w:rsidP="00F4601B">
      <w:pPr>
        <w:pStyle w:val="MTDisplayEquation"/>
      </w:pPr>
      <w:r>
        <w:tab/>
      </w:r>
      <w:r w:rsidRPr="00F4601B">
        <w:rPr>
          <w:position w:val="-226"/>
        </w:rPr>
        <w:object w:dxaOrig="8240" w:dyaOrig="4640" w14:anchorId="38606199">
          <v:shape id="_x0000_i1124" type="#_x0000_t75" style="width:412.75pt;height:232.4pt" o:ole="">
            <v:imagedata r:id="rId207" o:title=""/>
          </v:shape>
          <o:OLEObject Type="Embed" ProgID="Equation.DSMT4" ShapeID="_x0000_i1124" DrawAspect="Content" ObjectID="_1777834004" r:id="rId2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55</w:instrText>
        </w:r>
      </w:fldSimple>
      <w:r>
        <w:instrText>)</w:instrText>
      </w:r>
      <w:r>
        <w:fldChar w:fldCharType="end"/>
      </w:r>
    </w:p>
    <w:p w14:paraId="4848FF78" w14:textId="5D7A0C64" w:rsidR="00253A4F" w:rsidRDefault="00153E8F" w:rsidP="00253A4F">
      <w:r>
        <w:t>The eddy viscosity part is typically much less than the viscous part, so it can be neglect</w:t>
      </w:r>
      <w:r w:rsidR="00312998">
        <w:t>ed</w:t>
      </w:r>
      <w:r>
        <w:t>. As the Reynolds number increases, the inviscid part dominates the stability condition. If</w:t>
      </w:r>
      <w:r w:rsidR="00253A4F">
        <w:t xml:space="preserve"> the viscous term is </w:t>
      </w:r>
      <w:r w:rsidR="003A594F">
        <w:t>treated</w:t>
      </w:r>
      <w:r w:rsidR="00253A4F">
        <w:t xml:space="preserve"> implicitly</w:t>
      </w:r>
      <w:r w:rsidR="00931977">
        <w:t xml:space="preserve"> in all the three </w:t>
      </w:r>
      <w:r w:rsidR="00C72A35">
        <w:rPr>
          <w:rFonts w:hint="eastAsia"/>
          <w:lang w:eastAsia="zh-CN"/>
        </w:rPr>
        <w:t>direc</w:t>
      </w:r>
      <w:r w:rsidR="0021401F">
        <w:rPr>
          <w:lang w:eastAsia="zh-CN"/>
        </w:rPr>
        <w:t>tions,</w:t>
      </w:r>
    </w:p>
    <w:p w14:paraId="337D6A0C" w14:textId="506C8150" w:rsidR="00253A4F" w:rsidRDefault="00253A4F" w:rsidP="00253A4F">
      <w:pPr>
        <w:pStyle w:val="MTDisplayEquation"/>
        <w:spacing w:line="360" w:lineRule="auto"/>
      </w:pPr>
      <w:r>
        <w:tab/>
      </w:r>
      <w:r w:rsidR="00745078" w:rsidRPr="00745078">
        <w:rPr>
          <w:position w:val="-32"/>
        </w:rPr>
        <w:object w:dxaOrig="6200" w:dyaOrig="760" w14:anchorId="4BF5DC90">
          <v:shape id="_x0000_i1125" type="#_x0000_t75" style="width:309.4pt;height:39.2pt" o:ole="">
            <v:imagedata r:id="rId209" o:title=""/>
          </v:shape>
          <o:OLEObject Type="Embed" ProgID="Equation.DSMT4" ShapeID="_x0000_i1125" DrawAspect="Content" ObjectID="_1777834005" r:id="rId2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6" w:name="ZEqnNum294674"/>
      <w:r>
        <w:instrText>(</w:instrText>
      </w:r>
      <w:fldSimple w:instr=" SEQ MTEqn \c \* Arabic \* MERGEFORMAT ">
        <w:r w:rsidR="00622850">
          <w:rPr>
            <w:noProof/>
          </w:rPr>
          <w:instrText>56</w:instrText>
        </w:r>
      </w:fldSimple>
      <w:r>
        <w:instrText>)</w:instrText>
      </w:r>
      <w:bookmarkEnd w:id="26"/>
      <w:r>
        <w:fldChar w:fldCharType="end"/>
      </w:r>
    </w:p>
    <w:p w14:paraId="6D5A24D3" w14:textId="5EC6BCBE" w:rsidR="00253A4F" w:rsidRPr="00CF5C9D" w:rsidRDefault="00493DAF" w:rsidP="00253A4F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Let </w:t>
      </w:r>
      <w:r w:rsidR="00253A4F" w:rsidRPr="001106FD">
        <w:rPr>
          <w:position w:val="-12"/>
        </w:rPr>
        <w:object w:dxaOrig="1480" w:dyaOrig="380" w14:anchorId="321B4CAA">
          <v:shape id="_x0000_i1126" type="#_x0000_t75" style="width:75.55pt;height:19.25pt" o:ole="">
            <v:imagedata r:id="rId211" o:title=""/>
          </v:shape>
          <o:OLEObject Type="Embed" ProgID="Equation.DSMT4" ShapeID="_x0000_i1126" DrawAspect="Content" ObjectID="_1777834006" r:id="rId212"/>
        </w:object>
      </w:r>
      <w:r w:rsidR="002970CC">
        <w:t>,</w:t>
      </w:r>
    </w:p>
    <w:p w14:paraId="11448963" w14:textId="3D24C42E" w:rsidR="00760F65" w:rsidRPr="00760F65" w:rsidRDefault="00253A4F" w:rsidP="00760F65">
      <w:pPr>
        <w:pStyle w:val="MTDisplayEquation"/>
        <w:spacing w:line="360" w:lineRule="auto"/>
      </w:pPr>
      <w:r>
        <w:tab/>
      </w:r>
      <w:r w:rsidR="00760F65" w:rsidRPr="00760F65">
        <w:rPr>
          <w:position w:val="-32"/>
        </w:rPr>
        <w:object w:dxaOrig="7060" w:dyaOrig="760" w14:anchorId="5C58F31E">
          <v:shape id="_x0000_i1127" type="#_x0000_t75" style="width:352.15pt;height:39.2pt" o:ole="">
            <v:imagedata r:id="rId213" o:title=""/>
          </v:shape>
          <o:OLEObject Type="Embed" ProgID="Equation.DSMT4" ShapeID="_x0000_i1127" DrawAspect="Content" ObjectID="_1777834007" r:id="rId2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436819"/>
      <w:r>
        <w:instrText>(</w:instrText>
      </w:r>
      <w:fldSimple w:instr=" SEQ MTEqn \c \* Arabic \* MERGEFORMAT ">
        <w:r w:rsidR="00622850">
          <w:rPr>
            <w:noProof/>
          </w:rPr>
          <w:instrText>57</w:instrText>
        </w:r>
      </w:fldSimple>
      <w:r>
        <w:instrText>)</w:instrText>
      </w:r>
      <w:bookmarkEnd w:id="27"/>
      <w:r>
        <w:fldChar w:fldCharType="end"/>
      </w:r>
    </w:p>
    <w:p w14:paraId="5BF826E9" w14:textId="1E506213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(57)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622850">
        <w:rPr>
          <w:lang w:eastAsia="zh-CN"/>
        </w:rPr>
        <w:instrText>(48)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 w:rsidR="00F36C90">
        <w:t>Let</w:t>
      </w:r>
      <w:r>
        <w:t xml:space="preserve"> </w:t>
      </w:r>
      <w:r w:rsidRPr="00B64C8E">
        <w:rPr>
          <w:position w:val="-24"/>
        </w:rPr>
        <w:object w:dxaOrig="1120" w:dyaOrig="660" w14:anchorId="5B73AC2D">
          <v:shape id="_x0000_i1128" type="#_x0000_t75" style="width:57.75pt;height:32.8pt" o:ole="">
            <v:imagedata r:id="rId215" o:title=""/>
          </v:shape>
          <o:OLEObject Type="Embed" ProgID="Equation.DSMT4" ShapeID="_x0000_i1128" DrawAspect="Content" ObjectID="_1777834008" r:id="rId216"/>
        </w:object>
      </w:r>
      <w:r w:rsidR="00924A9A">
        <w:t>,</w:t>
      </w:r>
    </w:p>
    <w:p w14:paraId="59F9A357" w14:textId="11B77DFB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6680" w:dyaOrig="440" w14:anchorId="7FA111DC">
          <v:shape id="_x0000_i1129" type="#_x0000_t75" style="width:335.05pt;height:22.1pt" o:ole="">
            <v:imagedata r:id="rId217" o:title=""/>
          </v:shape>
          <o:OLEObject Type="Embed" ProgID="Equation.DSMT4" ShapeID="_x0000_i1129" DrawAspect="Content" ObjectID="_1777834009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58</w:instrText>
        </w:r>
      </w:fldSimple>
      <w:r>
        <w:instrText>)</w:instrText>
      </w:r>
      <w:r>
        <w:fldChar w:fldCharType="end"/>
      </w:r>
    </w:p>
    <w:p w14:paraId="58FC339F" w14:textId="1E3CDD3C" w:rsidR="00253A4F" w:rsidRDefault="00C2097A" w:rsidP="00253A4F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CD2036">
        <w:rPr>
          <w:lang w:eastAsia="zh-CN"/>
        </w:rPr>
        <w:t>it,</w:t>
      </w:r>
    </w:p>
    <w:p w14:paraId="5E552DA2" w14:textId="1F7F03C9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3360" w:dyaOrig="440" w14:anchorId="61372B1E">
          <v:shape id="_x0000_i1130" type="#_x0000_t75" style="width:171.1pt;height:22.1pt" o:ole="">
            <v:imagedata r:id="rId219" o:title=""/>
          </v:shape>
          <o:OLEObject Type="Embed" ProgID="Equation.DSMT4" ShapeID="_x0000_i1130" DrawAspect="Content" ObjectID="_1777834010" r:id="rId2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109809"/>
      <w:r>
        <w:instrText>(</w:instrText>
      </w:r>
      <w:fldSimple w:instr=" SEQ MTEqn \c \* Arabic \* MERGEFORMAT ">
        <w:r w:rsidR="00622850">
          <w:rPr>
            <w:noProof/>
          </w:rPr>
          <w:instrText>59</w:instrText>
        </w:r>
      </w:fldSimple>
      <w:r>
        <w:instrText>)</w:instrText>
      </w:r>
      <w:bookmarkEnd w:id="28"/>
      <w:r>
        <w:fldChar w:fldCharType="end"/>
      </w:r>
    </w:p>
    <w:p w14:paraId="5093E6A5" w14:textId="255CB53C" w:rsidR="007D23E2" w:rsidRDefault="00253A4F" w:rsidP="00D15AC7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131" type="#_x0000_t75" style="width:14.95pt;height:19.25pt" o:ole="">
            <v:imagedata r:id="rId221" o:title=""/>
          </v:shape>
          <o:OLEObject Type="Embed" ProgID="Equation.DSMT4" ShapeID="_x0000_i1131" DrawAspect="Content" ObjectID="_1777834011" r:id="rId222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1B3526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622850" w:rsidRPr="00622850">
        <w:rPr>
          <w:iCs/>
        </w:rPr>
        <w:instrText>(59)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 w:rsidR="00000000">
        <w:fldChar w:fldCharType="begin"/>
      </w:r>
      <w:r w:rsidR="00000000">
        <w:instrText xml:space="preserve"> REF ZEqnNum109809 \* Charformat \! \* MERGEFORMAT </w:instrText>
      </w:r>
      <w:r w:rsidR="00000000">
        <w:fldChar w:fldCharType="separate"/>
      </w:r>
      <w:r w:rsidR="00622850">
        <w:instrText>(59)</w:instrText>
      </w:r>
      <w:r w:rsidR="00000000"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404B31">
        <w:rPr>
          <w:lang w:eastAsia="zh-CN"/>
        </w:rPr>
        <w:t>method.</w:t>
      </w:r>
    </w:p>
    <w:p w14:paraId="0A6D29E9" w14:textId="0BE0E851" w:rsidR="00931977" w:rsidRDefault="00931977" w:rsidP="00253A4F">
      <w:pPr>
        <w:rPr>
          <w:lang w:eastAsia="zh-CN"/>
        </w:rPr>
      </w:pPr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 w:rsidR="00EE3F4B">
        <w:t>direc</w:t>
      </w:r>
      <w:r w:rsidR="006411DE">
        <w:rPr>
          <w:rFonts w:hint="eastAsia"/>
          <w:lang w:eastAsia="zh-CN"/>
        </w:rPr>
        <w:t>tion,</w:t>
      </w:r>
    </w:p>
    <w:p w14:paraId="2A31702B" w14:textId="4AB162E4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132" type="#_x0000_t75" style="width:423.45pt;height:70.55pt" o:ole="">
            <v:imagedata r:id="rId223" o:title=""/>
          </v:shape>
          <o:OLEObject Type="Embed" ProgID="Equation.DSMT4" ShapeID="_x0000_i1132" DrawAspect="Content" ObjectID="_1777834012" r:id="rId2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24055DD6" w14:textId="3F663162" w:rsidR="00CB2C4D" w:rsidRDefault="00493DAF" w:rsidP="00CB2C4D">
      <w:r>
        <w:rPr>
          <w:rFonts w:hint="eastAsia"/>
          <w:lang w:eastAsia="zh-CN"/>
        </w:rPr>
        <w:t>Let</w:t>
      </w:r>
      <w:r w:rsidR="00E80007">
        <w:rPr>
          <w:lang w:eastAsia="zh-CN"/>
        </w:rPr>
        <w:t xml:space="preserve"> </w:t>
      </w:r>
      <w:r w:rsidR="00E80007" w:rsidRPr="001106FD">
        <w:rPr>
          <w:position w:val="-12"/>
        </w:rPr>
        <w:object w:dxaOrig="1480" w:dyaOrig="380" w14:anchorId="73F65033">
          <v:shape id="_x0000_i1133" type="#_x0000_t75" style="width:75.55pt;height:19.25pt" o:ole="">
            <v:imagedata r:id="rId211" o:title=""/>
          </v:shape>
          <o:OLEObject Type="Embed" ProgID="Equation.DSMT4" ShapeID="_x0000_i1133" DrawAspect="Content" ObjectID="_1777834013" r:id="rId225"/>
        </w:object>
      </w:r>
      <w:r w:rsidR="004F595D">
        <w:rPr>
          <w:lang w:eastAsia="zh-CN"/>
        </w:rPr>
        <w:t>,</w:t>
      </w:r>
    </w:p>
    <w:p w14:paraId="2E5D270F" w14:textId="2F8721DD" w:rsidR="005F4C9B" w:rsidRDefault="00D15AC7" w:rsidP="00E22CDC">
      <w:pPr>
        <w:pStyle w:val="MTDisplayEquation"/>
        <w:ind w:firstLine="0"/>
      </w:pPr>
      <w:r w:rsidRPr="005971E6">
        <w:rPr>
          <w:position w:val="-64"/>
        </w:rPr>
        <w:object w:dxaOrig="10280" w:dyaOrig="1400" w14:anchorId="331B035F">
          <v:shape id="_x0000_i1134" type="#_x0000_t75" style="width:514.7pt;height:70.55pt" o:ole="">
            <v:imagedata r:id="rId226" o:title=""/>
          </v:shape>
          <o:OLEObject Type="Embed" ProgID="Equation.DSMT4" ShapeID="_x0000_i1134" DrawAspect="Content" ObjectID="_1777834014" r:id="rId227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bookmarkStart w:id="29" w:name="ZEqnNum492216"/>
      <w:r w:rsidR="005F4C9B">
        <w:instrText>(</w:instrText>
      </w:r>
      <w:fldSimple w:instr=" SEQ MTEqn \c \* Arabic \* MERGEFORMAT ">
        <w:r w:rsidR="00622850">
          <w:rPr>
            <w:noProof/>
          </w:rPr>
          <w:instrText>61</w:instrText>
        </w:r>
      </w:fldSimple>
      <w:r w:rsidR="005F4C9B">
        <w:instrText>)</w:instrText>
      </w:r>
      <w:bookmarkEnd w:id="29"/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135" type="#_x0000_t75" style="width:57.75pt;height:32.8pt" o:ole="">
            <v:imagedata r:id="rId215" o:title=""/>
          </v:shape>
          <o:OLEObject Type="Embed" ProgID="Equation.DSMT4" ShapeID="_x0000_i1135" DrawAspect="Content" ObjectID="_1777834015" r:id="rId228"/>
        </w:object>
      </w:r>
      <w:r w:rsidR="00BB35F6">
        <w:t>,</w:t>
      </w:r>
    </w:p>
    <w:p w14:paraId="6D11B75D" w14:textId="27D41128" w:rsidR="00DF16DF" w:rsidRDefault="00D15AC7" w:rsidP="00DF16DF">
      <w:pPr>
        <w:pStyle w:val="MTDisplayEquation"/>
        <w:ind w:firstLine="0"/>
      </w:pPr>
      <w:r w:rsidRPr="00640043">
        <w:rPr>
          <w:position w:val="-66"/>
        </w:rPr>
        <w:object w:dxaOrig="8860" w:dyaOrig="1440" w14:anchorId="4298701C">
          <v:shape id="_x0000_i1136" type="#_x0000_t75" style="width:422pt;height:67.7pt" o:ole="">
            <v:imagedata r:id="rId229" o:title=""/>
          </v:shape>
          <o:OLEObject Type="Embed" ProgID="Equation.DSMT4" ShapeID="_x0000_i1136" DrawAspect="Content" ObjectID="_1777834016" r:id="rId230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622850">
          <w:rPr>
            <w:noProof/>
          </w:rPr>
          <w:instrText>62</w:instrText>
        </w:r>
      </w:fldSimple>
      <w:r w:rsidR="00DF16DF">
        <w:instrText>)</w:instrText>
      </w:r>
      <w:r w:rsidR="00DF16DF">
        <w:fldChar w:fldCharType="end"/>
      </w:r>
    </w:p>
    <w:p w14:paraId="6777EE8A" w14:textId="1BF158E3" w:rsidR="00403876" w:rsidRDefault="00C2097A" w:rsidP="00403876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1C5325">
        <w:rPr>
          <w:lang w:eastAsia="zh-CN"/>
        </w:rPr>
        <w:t>it,</w:t>
      </w:r>
    </w:p>
    <w:p w14:paraId="62E848FB" w14:textId="750801A6" w:rsidR="00403876" w:rsidRDefault="00403876" w:rsidP="00403876">
      <w:pPr>
        <w:pStyle w:val="MTDisplayEquation"/>
        <w:spacing w:line="360" w:lineRule="auto"/>
      </w:pPr>
      <w:r>
        <w:lastRenderedPageBreak/>
        <w:tab/>
      </w:r>
      <w:r w:rsidR="000F2FD6" w:rsidRPr="003C4481">
        <w:rPr>
          <w:position w:val="-16"/>
        </w:rPr>
        <w:object w:dxaOrig="2280" w:dyaOrig="440" w14:anchorId="1C3CC899">
          <v:shape id="_x0000_i1137" type="#_x0000_t75" style="width:114.75pt;height:22.1pt" o:ole="">
            <v:imagedata r:id="rId231" o:title=""/>
          </v:shape>
          <o:OLEObject Type="Embed" ProgID="Equation.DSMT4" ShapeID="_x0000_i1137" DrawAspect="Content" ObjectID="_1777834017" r:id="rId2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0" w:name="ZEqnNum940015"/>
      <w:r>
        <w:instrText>(</w:instrText>
      </w:r>
      <w:fldSimple w:instr=" SEQ MTEqn \c \* Arabic \* MERGEFORMAT ">
        <w:r w:rsidR="00622850">
          <w:rPr>
            <w:noProof/>
          </w:rPr>
          <w:instrText>63</w:instrText>
        </w:r>
      </w:fldSimple>
      <w:r>
        <w:instrText>)</w:instrText>
      </w:r>
      <w:bookmarkEnd w:id="30"/>
      <w:r>
        <w:fldChar w:fldCharType="end"/>
      </w:r>
    </w:p>
    <w:p w14:paraId="06999695" w14:textId="741EF4F5" w:rsidR="001E09CC" w:rsidRDefault="009C411D" w:rsidP="001E09CC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(63)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2A080A">
        <w:rPr>
          <w:rFonts w:hint="eastAsia"/>
          <w:iCs/>
          <w:lang w:eastAsia="zh-CN"/>
        </w:rPr>
        <w:t xml:space="preserve"> </w:t>
      </w:r>
      <w:r w:rsidR="00D15AC7">
        <w:rPr>
          <w:lang w:eastAsia="zh-CN"/>
        </w:rPr>
        <w:t xml:space="preserve">Compare the </w:t>
      </w:r>
      <w:r w:rsidR="00F4601B">
        <w:rPr>
          <w:rFonts w:hint="eastAsia"/>
          <w:lang w:eastAsia="zh-CN"/>
        </w:rPr>
        <w:t>RHS</w:t>
      </w:r>
      <w:r w:rsidR="00D15AC7">
        <w:rPr>
          <w:lang w:eastAsia="zh-CN"/>
        </w:rPr>
        <w:t xml:space="preserve"> of Eq. </w: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GOTOBUTTON ZEqnNum632490  \* MERGEFORMAT </w:instrTex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REF ZEqnNum632490 \* Charformat \! \* MERGEFORMAT </w:instrText>
      </w:r>
      <w:r w:rsidR="00D15AC7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(48)</w:instrText>
      </w:r>
      <w:r w:rsidR="00D15AC7">
        <w:rPr>
          <w:iCs/>
          <w:lang w:eastAsia="zh-CN"/>
        </w:rPr>
        <w:fldChar w:fldCharType="end"/>
      </w:r>
      <w:r w:rsidR="00D15AC7">
        <w:rPr>
          <w:iCs/>
          <w:lang w:eastAsia="zh-CN"/>
        </w:rPr>
        <w:fldChar w:fldCharType="end"/>
      </w:r>
      <w:r w:rsidR="0099093B">
        <w:rPr>
          <w:rFonts w:hint="eastAsia"/>
          <w:iCs/>
          <w:lang w:eastAsia="zh-CN"/>
        </w:rPr>
        <w:t xml:space="preserve">, </w: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GOTOBUTTON ZEqnNum436819  \* MERGEFORMAT </w:instrTex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REF ZEqnNum436819 \* Charformat \! \* MERGEFORMAT </w:instrText>
      </w:r>
      <w:r w:rsidR="00D15AC7">
        <w:rPr>
          <w:lang w:eastAsia="zh-CN"/>
        </w:rPr>
        <w:fldChar w:fldCharType="separate"/>
      </w:r>
      <w:r w:rsidR="00622850">
        <w:rPr>
          <w:lang w:eastAsia="zh-CN"/>
        </w:rPr>
        <w:instrText>(57)</w:instrText>
      </w:r>
      <w:r w:rsidR="00D15AC7">
        <w:rPr>
          <w:lang w:eastAsia="zh-CN"/>
        </w:rPr>
        <w:fldChar w:fldCharType="end"/>
      </w:r>
      <w:r w:rsidR="00D15AC7">
        <w:rPr>
          <w:lang w:eastAsia="zh-CN"/>
        </w:rPr>
        <w:fldChar w:fldCharType="end"/>
      </w:r>
      <w:r w:rsidR="0099093B">
        <w:rPr>
          <w:rFonts w:hint="eastAsia"/>
          <w:lang w:eastAsia="zh-CN"/>
        </w:rPr>
        <w:t xml:space="preserve"> and </w: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GOTOBUTTON ZEqnNum492216  \* MERGEFORMAT </w:instrTex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REF ZEqnNum492216 \* Charformat \! \* MERGEFORMAT </w:instrText>
      </w:r>
      <w:r w:rsidR="0099093B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(61)</w:instrText>
      </w:r>
      <w:r w:rsidR="0099093B">
        <w:rPr>
          <w:iCs/>
          <w:lang w:eastAsia="zh-CN"/>
        </w:rPr>
        <w:fldChar w:fldCharType="end"/>
      </w:r>
      <w:r w:rsidR="0099093B">
        <w:rPr>
          <w:iCs/>
          <w:lang w:eastAsia="zh-CN"/>
        </w:rPr>
        <w:fldChar w:fldCharType="end"/>
      </w:r>
      <w:r w:rsidR="0099093B">
        <w:rPr>
          <w:rFonts w:hint="eastAsia"/>
          <w:lang w:eastAsia="zh-CN"/>
        </w:rPr>
        <w:t>,</w:t>
      </w:r>
    </w:p>
    <w:p w14:paraId="21AD089F" w14:textId="6C45CACC" w:rsidR="00D65BBE" w:rsidRPr="00D65BBE" w:rsidRDefault="00F230A3" w:rsidP="00D65BBE">
      <w:pPr>
        <w:pStyle w:val="MTDisplayEquation"/>
        <w:spacing w:line="360" w:lineRule="auto"/>
        <w:ind w:firstLine="0"/>
      </w:pPr>
      <w:r w:rsidRPr="008A6297">
        <w:rPr>
          <w:position w:val="-108"/>
        </w:rPr>
        <w:object w:dxaOrig="10579" w:dyaOrig="2260" w14:anchorId="5D385CE9">
          <v:shape id="_x0000_i1138" type="#_x0000_t75" style="width:526.8pt;height:111.9pt" o:ole="">
            <v:imagedata r:id="rId233" o:title=""/>
          </v:shape>
          <o:OLEObject Type="Embed" ProgID="Equation.DSMT4" ShapeID="_x0000_i1138" DrawAspect="Content" ObjectID="_1777834018" r:id="rId234"/>
        </w:object>
      </w:r>
      <w:r w:rsidR="00D15AC7">
        <w:tab/>
      </w:r>
      <w:r w:rsidR="00D15AC7">
        <w:fldChar w:fldCharType="begin"/>
      </w:r>
      <w:r w:rsidR="00D15AC7">
        <w:instrText xml:space="preserve"> MACROBUTTON MTPlaceRef \* MERGEFORMAT </w:instrText>
      </w:r>
      <w:r w:rsidR="00D15AC7">
        <w:fldChar w:fldCharType="begin"/>
      </w:r>
      <w:r w:rsidR="00D15AC7">
        <w:instrText xml:space="preserve"> SEQ MTEqn \h \* MERGEFORMAT </w:instrText>
      </w:r>
      <w:r w:rsidR="00D15AC7">
        <w:fldChar w:fldCharType="end"/>
      </w:r>
      <w:r w:rsidR="00D15AC7">
        <w:instrText>(</w:instrText>
      </w:r>
      <w:fldSimple w:instr=" SEQ MTEqn \c \* Arabic \* MERGEFORMAT ">
        <w:r w:rsidR="00622850">
          <w:rPr>
            <w:noProof/>
          </w:rPr>
          <w:instrText>64</w:instrText>
        </w:r>
      </w:fldSimple>
      <w:r w:rsidR="00D15AC7">
        <w:instrText>)</w:instrText>
      </w:r>
      <w:r w:rsidR="00D15AC7">
        <w:fldChar w:fldCharType="end"/>
      </w:r>
    </w:p>
    <w:p w14:paraId="224B896B" w14:textId="3FCE5FA4" w:rsidR="00F230A3" w:rsidRDefault="00F230A3" w:rsidP="00173717">
      <w:pPr>
        <w:rPr>
          <w:iCs/>
          <w:lang w:eastAsia="zh-CN"/>
        </w:rPr>
      </w:pPr>
      <w:r>
        <w:rPr>
          <w:iCs/>
          <w:lang w:eastAsia="zh-CN"/>
        </w:rPr>
        <w:t>In a computer code, the explicitly treated terms are lumped/stored together, and the implicit terms are stored toge</w:t>
      </w:r>
      <w:r w:rsidR="00E31434">
        <w:rPr>
          <w:rFonts w:hint="eastAsia"/>
          <w:iCs/>
          <w:lang w:eastAsia="zh-CN"/>
        </w:rPr>
        <w:t>ther.</w:t>
      </w:r>
      <w:r w:rsidR="00DD3314">
        <w:rPr>
          <w:rFonts w:hint="eastAsia"/>
          <w:iCs/>
          <w:lang w:eastAsia="zh-CN"/>
        </w:rPr>
        <w:t xml:space="preserve"> </w:t>
      </w:r>
      <w:r w:rsidR="009C2056">
        <w:rPr>
          <w:iCs/>
          <w:lang w:eastAsia="zh-CN"/>
        </w:rPr>
        <w:t>In</w:t>
      </w:r>
      <w:r w:rsidR="00DD3314">
        <w:rPr>
          <w:rFonts w:hint="eastAsia"/>
          <w:iCs/>
          <w:lang w:eastAsia="zh-CN"/>
        </w:rPr>
        <w:t xml:space="preserve"> CaNS,</w:t>
      </w:r>
      <w:r w:rsidR="00493DAF">
        <w:rPr>
          <w:rFonts w:hint="eastAsia"/>
          <w:iCs/>
          <w:lang w:eastAsia="zh-CN"/>
        </w:rPr>
        <w:t xml:space="preserve"> the implementation of Eq. </w: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GOTOBUTTON ZEqnNum436819  \* MERGEFORMAT </w:instrTex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REF ZEqnNum436819 \* Charformat \! \* MERGEFORMAT </w:instrText>
      </w:r>
      <w:r w:rsidR="00493DAF">
        <w:rPr>
          <w:lang w:eastAsia="zh-CN"/>
        </w:rPr>
        <w:fldChar w:fldCharType="separate"/>
      </w:r>
      <w:r w:rsidR="00622850">
        <w:rPr>
          <w:lang w:eastAsia="zh-CN"/>
        </w:rPr>
        <w:instrText>(57)</w:instrText>
      </w:r>
      <w:r w:rsidR="00493DAF">
        <w:rPr>
          <w:lang w:eastAsia="zh-CN"/>
        </w:rPr>
        <w:fldChar w:fldCharType="end"/>
      </w:r>
      <w:r w:rsidR="00493DAF">
        <w:rPr>
          <w:lang w:eastAsia="zh-CN"/>
        </w:rPr>
        <w:fldChar w:fldCharType="end"/>
      </w:r>
      <w:r w:rsidR="00493DAF">
        <w:rPr>
          <w:rFonts w:hint="eastAsia"/>
          <w:lang w:eastAsia="zh-CN"/>
        </w:rPr>
        <w:t xml:space="preserve"> and </w: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GOTOBUTTON ZEqnNum492216  \* MERGEFORMAT </w:instrTex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REF ZEqnNum492216 \* Charformat \! \* MERGEFORMAT </w:instrText>
      </w:r>
      <w:r w:rsidR="00493DAF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(61)</w:instrText>
      </w:r>
      <w:r w:rsidR="00493DAF">
        <w:rPr>
          <w:iCs/>
          <w:lang w:eastAsia="zh-CN"/>
        </w:rPr>
        <w:fldChar w:fldCharType="end"/>
      </w:r>
      <w:r w:rsidR="00493DAF">
        <w:rPr>
          <w:iCs/>
          <w:lang w:eastAsia="zh-CN"/>
        </w:rPr>
        <w:fldChar w:fldCharType="end"/>
      </w:r>
      <w:r w:rsidR="00493DAF">
        <w:rPr>
          <w:rFonts w:hint="eastAsia"/>
          <w:iCs/>
          <w:lang w:eastAsia="zh-CN"/>
        </w:rPr>
        <w:t xml:space="preserve"> is</w:t>
      </w:r>
    </w:p>
    <w:p w14:paraId="3574A612" w14:textId="6EFBA4FB" w:rsidR="00493DAF" w:rsidRDefault="00493DAF" w:rsidP="00493DAF">
      <w:pPr>
        <w:pStyle w:val="MTDisplayEquation"/>
      </w:pPr>
      <w:r>
        <w:tab/>
      </w:r>
      <w:r w:rsidRPr="00493DAF">
        <w:rPr>
          <w:position w:val="-32"/>
        </w:rPr>
        <w:object w:dxaOrig="8559" w:dyaOrig="760" w14:anchorId="0F20BB53">
          <v:shape id="_x0000_i1139" type="#_x0000_t75" style="width:429.15pt;height:37.8pt" o:ole="">
            <v:imagedata r:id="rId235" o:title=""/>
          </v:shape>
          <o:OLEObject Type="Embed" ProgID="Equation.DSMT4" ShapeID="_x0000_i1139" DrawAspect="Content" ObjectID="_1777834019" r:id="rId23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0DA00A3B" w14:textId="1207490D" w:rsidR="003E5FBF" w:rsidRDefault="00493DAF" w:rsidP="003E5FBF">
      <w:pPr>
        <w:pStyle w:val="MTDisplayEquation"/>
        <w:ind w:firstLine="0"/>
      </w:pPr>
      <w:r>
        <w:rPr>
          <w:rFonts w:hint="eastAsia"/>
        </w:rPr>
        <w:t xml:space="preserve">The solved variable </w:t>
      </w:r>
      <w:r w:rsidR="00A40A31">
        <w:rPr>
          <w:rFonts w:hint="eastAsia"/>
        </w:rPr>
        <w:t xml:space="preserve">is </w:t>
      </w:r>
      <w:r w:rsidR="00A40A31" w:rsidRPr="00A40A31">
        <w:rPr>
          <w:position w:val="-12"/>
        </w:rPr>
        <w:object w:dxaOrig="279" w:dyaOrig="380" w14:anchorId="44112F32">
          <v:shape id="_x0000_i1140" type="#_x0000_t75" style="width:14.25pt;height:19.25pt" o:ole="">
            <v:imagedata r:id="rId237" o:title=""/>
          </v:shape>
          <o:OLEObject Type="Embed" ProgID="Equation.DSMT4" ShapeID="_x0000_i1140" DrawAspect="Content" ObjectID="_1777834020" r:id="rId238"/>
        </w:object>
      </w:r>
      <w:r w:rsidR="00A40A31">
        <w:rPr>
          <w:rFonts w:hint="eastAsia"/>
        </w:rPr>
        <w:t xml:space="preserve"> directly, rather than </w:t>
      </w:r>
      <w:r w:rsidR="00A40A31" w:rsidRPr="00A40A31">
        <w:rPr>
          <w:position w:val="-12"/>
        </w:rPr>
        <w:object w:dxaOrig="440" w:dyaOrig="380" w14:anchorId="0DC6EB30">
          <v:shape id="_x0000_i1141" type="#_x0000_t75" style="width:22.1pt;height:19.25pt" o:ole="">
            <v:imagedata r:id="rId239" o:title=""/>
          </v:shape>
          <o:OLEObject Type="Embed" ProgID="Equation.DSMT4" ShapeID="_x0000_i1141" DrawAspect="Content" ObjectID="_1777834021" r:id="rId240"/>
        </w:object>
      </w:r>
      <w:r w:rsidR="00CC7939">
        <w:rPr>
          <w:rFonts w:hint="eastAsia"/>
        </w:rPr>
        <w:t>.</w:t>
      </w:r>
    </w:p>
    <w:p w14:paraId="70289DBD" w14:textId="77777777" w:rsidR="00110527" w:rsidRDefault="00110527" w:rsidP="003E5FBF">
      <w:pPr>
        <w:pStyle w:val="MTDisplayEquation"/>
        <w:ind w:firstLine="0"/>
        <w:rPr>
          <w:iCs/>
        </w:rPr>
      </w:pPr>
    </w:p>
    <w:p w14:paraId="777ED138" w14:textId="77777777" w:rsidR="00FC72FA" w:rsidRDefault="00FC72FA" w:rsidP="00FC72FA">
      <w:pPr>
        <w:rPr>
          <w:lang w:eastAsia="zh-CN"/>
        </w:rPr>
      </w:pPr>
    </w:p>
    <w:p w14:paraId="0130D317" w14:textId="77777777" w:rsidR="00FC72FA" w:rsidRPr="00FC72FA" w:rsidRDefault="00FC72FA" w:rsidP="00FC72FA">
      <w:pPr>
        <w:rPr>
          <w:lang w:eastAsia="zh-CN"/>
        </w:rPr>
      </w:pPr>
    </w:p>
    <w:p w14:paraId="63E98AA0" w14:textId="465DAD84" w:rsidR="00275E3A" w:rsidRDefault="00275E3A" w:rsidP="003E5FBF">
      <w:pPr>
        <w:pStyle w:val="MTDisplayEquation"/>
        <w:ind w:firstLine="0"/>
      </w:pPr>
      <w:r>
        <w:rPr>
          <w:iCs/>
        </w:rPr>
        <w:t xml:space="preserve">In </w:t>
      </w:r>
      <w:r w:rsidR="00110527">
        <w:rPr>
          <w:rFonts w:hint="eastAsia"/>
          <w:iCs/>
        </w:rPr>
        <w:t>LES</w:t>
      </w:r>
      <w:r>
        <w:rPr>
          <w:iCs/>
        </w:rPr>
        <w:t>,</w:t>
      </w:r>
      <w:r w:rsidR="001241A9">
        <w:rPr>
          <w:iCs/>
        </w:rPr>
        <w:t xml:space="preserve"> eddy viscosity </w:t>
      </w:r>
      <w:r>
        <w:rPr>
          <w:iCs/>
        </w:rPr>
        <w:t>is introduced.</w:t>
      </w:r>
      <w:r w:rsidR="00062F08">
        <w:rPr>
          <w:rFonts w:hint="eastAsia"/>
          <w:iCs/>
        </w:rPr>
        <w:t xml:space="preserve"> </w:t>
      </w:r>
      <w:r>
        <w:rPr>
          <w:iCs/>
        </w:rPr>
        <w:t xml:space="preserve">Consequently, </w:t>
      </w:r>
      <w:r w:rsidR="00173717">
        <w:rPr>
          <w:rFonts w:hint="eastAsia"/>
          <w:iCs/>
        </w:rPr>
        <w:t xml:space="preserve">the hybrid RK-CN </w:t>
      </w:r>
      <w:r w:rsidR="00B15FF2">
        <w:rPr>
          <w:rFonts w:hint="eastAsia"/>
          <w:iCs/>
        </w:rPr>
        <w:t>scheme</w:t>
      </w:r>
      <w:r w:rsidR="00173717">
        <w:rPr>
          <w:rFonts w:hint="eastAsia"/>
          <w:iCs/>
        </w:rPr>
        <w:t xml:space="preserve"> </w:t>
      </w:r>
      <w:r>
        <w:rPr>
          <w:iCs/>
        </w:rPr>
        <w:t>Eq.</w:t>
      </w:r>
      <w:r w:rsidR="00173717">
        <w:rPr>
          <w:rFonts w:hint="eastAsia"/>
          <w:iCs/>
        </w:rPr>
        <w:t xml:space="preserve"> </w:t>
      </w:r>
      <w:r w:rsidR="00173717">
        <w:fldChar w:fldCharType="begin"/>
      </w:r>
      <w:r w:rsidR="00173717">
        <w:instrText xml:space="preserve"> GOTOBUTTON ZEqnNum294674  \* MERGEFORMAT </w:instrText>
      </w:r>
      <w:r w:rsidR="00000000">
        <w:fldChar w:fldCharType="begin"/>
      </w:r>
      <w:r w:rsidR="00000000">
        <w:instrText xml:space="preserve"> REF ZEqnNum294674 \* Charformat \! \* MERGEFORMAT </w:instrText>
      </w:r>
      <w:r w:rsidR="00000000">
        <w:fldChar w:fldCharType="separate"/>
      </w:r>
      <w:r w:rsidR="00622850">
        <w:instrText>(56)</w:instrText>
      </w:r>
      <w:r w:rsidR="00000000">
        <w:fldChar w:fldCharType="end"/>
      </w:r>
      <w:r w:rsidR="00173717">
        <w:fldChar w:fldCharType="end"/>
      </w:r>
      <w:r w:rsidR="00173717">
        <w:rPr>
          <w:rFonts w:hint="eastAsia"/>
        </w:rPr>
        <w:t xml:space="preserve"> becomes</w:t>
      </w:r>
    </w:p>
    <w:p w14:paraId="108B929C" w14:textId="26FD3997" w:rsidR="00173717" w:rsidRDefault="00173717" w:rsidP="00173717">
      <w:pPr>
        <w:pStyle w:val="MTDisplayEquation"/>
        <w:spacing w:line="360" w:lineRule="auto"/>
      </w:pPr>
      <w:r>
        <w:tab/>
      </w:r>
      <w:r w:rsidRPr="00A05FC7">
        <w:rPr>
          <w:position w:val="-32"/>
        </w:rPr>
        <w:object w:dxaOrig="6080" w:dyaOrig="760" w14:anchorId="032A8060">
          <v:shape id="_x0000_i1142" type="#_x0000_t75" style="width:302.95pt;height:39.2pt" o:ole="">
            <v:imagedata r:id="rId241" o:title=""/>
          </v:shape>
          <o:OLEObject Type="Embed" ProgID="Equation.DSMT4" ShapeID="_x0000_i1142" DrawAspect="Content" ObjectID="_1777834022" r:id="rId24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34A7A782" w14:textId="25C45F5A" w:rsidR="00173717" w:rsidRDefault="00173717" w:rsidP="00173717">
      <w:pPr>
        <w:rPr>
          <w:lang w:eastAsia="zh-CN"/>
        </w:rPr>
      </w:pPr>
      <w:r>
        <w:rPr>
          <w:rFonts w:hint="eastAsia"/>
          <w:lang w:eastAsia="zh-CN"/>
        </w:rPr>
        <w:t xml:space="preserve">where operator </w:t>
      </w:r>
      <w:r w:rsidRPr="00025957">
        <w:rPr>
          <w:position w:val="-4"/>
        </w:rPr>
        <w:object w:dxaOrig="220" w:dyaOrig="260" w14:anchorId="3333D882">
          <v:shape id="_x0000_i1143" type="#_x0000_t75" style="width:10.7pt;height:13.55pt" o:ole="">
            <v:imagedata r:id="rId243" o:title=""/>
          </v:shape>
          <o:OLEObject Type="Embed" ProgID="Equation.DSMT4" ShapeID="_x0000_i1143" DrawAspect="Content" ObjectID="_1777834023" r:id="rId244"/>
        </w:object>
      </w:r>
      <w:r>
        <w:rPr>
          <w:rFonts w:hint="eastAsia"/>
          <w:lang w:eastAsia="zh-CN"/>
        </w:rPr>
        <w:t xml:space="preserve"> denotes the viscous </w:t>
      </w:r>
      <w:r w:rsidR="00AF06D7">
        <w:rPr>
          <w:rFonts w:hint="eastAsia"/>
          <w:lang w:eastAsia="zh-CN"/>
        </w:rPr>
        <w:t>term,</w:t>
      </w:r>
    </w:p>
    <w:p w14:paraId="5B2C2BFE" w14:textId="2F61702D" w:rsidR="00173717" w:rsidRDefault="00173717" w:rsidP="00173717">
      <w:pPr>
        <w:pStyle w:val="MTDisplayEquation"/>
        <w:spacing w:line="360" w:lineRule="auto"/>
      </w:pPr>
      <w:r>
        <w:t xml:space="preserve"> </w:t>
      </w:r>
      <w:r>
        <w:tab/>
      </w:r>
      <w:r w:rsidR="00794EBC" w:rsidRPr="00794EBC">
        <w:rPr>
          <w:position w:val="-36"/>
        </w:rPr>
        <w:object w:dxaOrig="5420" w:dyaOrig="840" w14:anchorId="0B736976">
          <v:shape id="_x0000_i1144" type="#_x0000_t75" style="width:270.2pt;height:44.2pt" o:ole="">
            <v:imagedata r:id="rId245" o:title=""/>
          </v:shape>
          <o:OLEObject Type="Embed" ProgID="Equation.DSMT4" ShapeID="_x0000_i1144" DrawAspect="Content" ObjectID="_1777834024" r:id="rId2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67</w:instrText>
        </w:r>
      </w:fldSimple>
      <w:r>
        <w:instrText>)</w:instrText>
      </w:r>
      <w:r>
        <w:fldChar w:fldCharType="end"/>
      </w:r>
    </w:p>
    <w:p w14:paraId="5BED315E" w14:textId="1A1270A6" w:rsidR="007173F1" w:rsidRDefault="007173F1" w:rsidP="007173F1">
      <w:pPr>
        <w:rPr>
          <w:lang w:eastAsia="zh-CN"/>
        </w:rPr>
      </w:pPr>
      <w:r>
        <w:rPr>
          <w:lang w:eastAsia="zh-CN"/>
        </w:rPr>
        <w:t>Re-express</w:t>
      </w:r>
      <w:r>
        <w:rPr>
          <w:rFonts w:hint="eastAsia"/>
          <w:lang w:eastAsia="zh-CN"/>
        </w:rPr>
        <w:t xml:space="preserve"> it</w:t>
      </w:r>
      <w:r>
        <w:rPr>
          <w:lang w:eastAsia="zh-CN"/>
        </w:rPr>
        <w:t xml:space="preserve"> using </w:t>
      </w:r>
      <w:r w:rsidRPr="001106FD">
        <w:rPr>
          <w:position w:val="-12"/>
        </w:rPr>
        <w:object w:dxaOrig="1480" w:dyaOrig="380" w14:anchorId="1AB2E44E">
          <v:shape id="_x0000_i1145" type="#_x0000_t75" style="width:75.55pt;height:19.25pt" o:ole="">
            <v:imagedata r:id="rId211" o:title=""/>
          </v:shape>
          <o:OLEObject Type="Embed" ProgID="Equation.DSMT4" ShapeID="_x0000_i1145" DrawAspect="Content" ObjectID="_1777834025" r:id="rId247"/>
        </w:object>
      </w:r>
      <w:r w:rsidR="000371B7">
        <w:rPr>
          <w:rFonts w:hint="eastAsia"/>
          <w:lang w:eastAsia="zh-CN"/>
        </w:rPr>
        <w:t>,</w:t>
      </w:r>
    </w:p>
    <w:p w14:paraId="28471ED6" w14:textId="0BFBEC44" w:rsidR="00D83647" w:rsidRDefault="00D83647" w:rsidP="00D83647">
      <w:pPr>
        <w:pStyle w:val="MTDisplayEquation"/>
        <w:spacing w:line="360" w:lineRule="auto"/>
      </w:pPr>
      <w:r>
        <w:tab/>
      </w:r>
      <w:r w:rsidR="00794EBC" w:rsidRPr="00794EBC">
        <w:rPr>
          <w:position w:val="-32"/>
        </w:rPr>
        <w:object w:dxaOrig="6660" w:dyaOrig="760" w14:anchorId="70207576">
          <v:shape id="_x0000_i1146" type="#_x0000_t75" style="width:332.2pt;height:39.2pt" o:ole="">
            <v:imagedata r:id="rId248" o:title=""/>
          </v:shape>
          <o:OLEObject Type="Embed" ProgID="Equation.DSMT4" ShapeID="_x0000_i1146" DrawAspect="Content" ObjectID="_1777834026" r:id="rId2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68</w:instrText>
        </w:r>
      </w:fldSimple>
      <w:r>
        <w:instrText>)</w:instrText>
      </w:r>
      <w:r>
        <w:fldChar w:fldCharType="end"/>
      </w:r>
    </w:p>
    <w:p w14:paraId="4B79D8A4" w14:textId="51B3EBDA" w:rsidR="00411969" w:rsidRDefault="00720DF0" w:rsidP="00411969">
      <w:pPr>
        <w:rPr>
          <w:lang w:eastAsia="zh-CN"/>
        </w:rPr>
      </w:pPr>
      <w:r>
        <w:lastRenderedPageBreak/>
        <w:t xml:space="preserve">Let </w:t>
      </w:r>
      <w:r w:rsidRPr="00B64C8E">
        <w:rPr>
          <w:position w:val="-24"/>
        </w:rPr>
        <w:object w:dxaOrig="1120" w:dyaOrig="660" w14:anchorId="6BEC7949">
          <v:shape id="_x0000_i1147" type="#_x0000_t75" style="width:57.75pt;height:32.8pt" o:ole="">
            <v:imagedata r:id="rId215" o:title=""/>
          </v:shape>
          <o:OLEObject Type="Embed" ProgID="Equation.DSMT4" ShapeID="_x0000_i1147" DrawAspect="Content" ObjectID="_1777834027" r:id="rId250"/>
        </w:object>
      </w:r>
      <w:r w:rsidR="004B34B6">
        <w:rPr>
          <w:rFonts w:hint="eastAsia"/>
          <w:lang w:eastAsia="zh-CN"/>
        </w:rPr>
        <w:t>,</w:t>
      </w:r>
    </w:p>
    <w:p w14:paraId="7A9E5048" w14:textId="5DC81F13" w:rsidR="00720DF0" w:rsidRDefault="00720DF0" w:rsidP="00720DF0">
      <w:pPr>
        <w:pStyle w:val="MTDisplayEquation"/>
        <w:spacing w:line="360" w:lineRule="auto"/>
      </w:pPr>
      <w:r>
        <w:tab/>
      </w:r>
      <w:r w:rsidR="00E053E1" w:rsidRPr="00E053E1">
        <w:rPr>
          <w:position w:val="-16"/>
        </w:rPr>
        <w:object w:dxaOrig="6220" w:dyaOrig="440" w14:anchorId="1C8D7A6C">
          <v:shape id="_x0000_i1148" type="#_x0000_t75" style="width:310.8pt;height:22.8pt" o:ole="">
            <v:imagedata r:id="rId251" o:title=""/>
          </v:shape>
          <o:OLEObject Type="Embed" ProgID="Equation.DSMT4" ShapeID="_x0000_i1148" DrawAspect="Content" ObjectID="_1777834028" r:id="rId25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1" w:name="ZEqnNum118848"/>
      <w:r>
        <w:instrText>(</w:instrText>
      </w:r>
      <w:fldSimple w:instr=" SEQ MTEqn \c \* Arabic \* MERGEFORMAT ">
        <w:r w:rsidR="00622850">
          <w:rPr>
            <w:noProof/>
          </w:rPr>
          <w:instrText>69</w:instrText>
        </w:r>
      </w:fldSimple>
      <w:r>
        <w:instrText>)</w:instrText>
      </w:r>
      <w:bookmarkEnd w:id="31"/>
      <w:r>
        <w:fldChar w:fldCharType="end"/>
      </w:r>
    </w:p>
    <w:p w14:paraId="58E280FC" w14:textId="1C0EF9E6" w:rsidR="00936499" w:rsidRDefault="00C2097A" w:rsidP="00936499">
      <w:pPr>
        <w:rPr>
          <w:lang w:eastAsia="zh-CN"/>
        </w:rPr>
      </w:pPr>
      <w:r>
        <w:rPr>
          <w:rFonts w:hint="eastAsia"/>
          <w:lang w:eastAsia="zh-CN"/>
        </w:rPr>
        <w:t>Expand it</w:t>
      </w:r>
      <w:r w:rsidR="005107E3">
        <w:rPr>
          <w:rFonts w:hint="eastAsia"/>
          <w:lang w:eastAsia="zh-CN"/>
        </w:rPr>
        <w:t>,</w:t>
      </w:r>
    </w:p>
    <w:p w14:paraId="70120158" w14:textId="32C01A9E" w:rsidR="005107E3" w:rsidRDefault="005107E3" w:rsidP="005107E3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200" w:dyaOrig="440" w14:anchorId="6CDCDCDD">
          <v:shape id="_x0000_i1149" type="#_x0000_t75" style="width:5in;height:22.8pt" o:ole="">
            <v:imagedata r:id="rId253" o:title=""/>
          </v:shape>
          <o:OLEObject Type="Embed" ProgID="Equation.DSMT4" ShapeID="_x0000_i1149" DrawAspect="Content" ObjectID="_1777834029" r:id="rId25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297415"/>
      <w:r>
        <w:instrText>(</w:instrText>
      </w:r>
      <w:fldSimple w:instr=" SEQ MTEqn \c \* Arabic \* MERGEFORMAT ">
        <w:r w:rsidR="00622850">
          <w:rPr>
            <w:noProof/>
          </w:rPr>
          <w:instrText>70</w:instrText>
        </w:r>
      </w:fldSimple>
      <w:r>
        <w:instrText>)</w:instrText>
      </w:r>
      <w:bookmarkEnd w:id="32"/>
      <w:r>
        <w:fldChar w:fldCharType="end"/>
      </w:r>
    </w:p>
    <w:p w14:paraId="50D2FAB2" w14:textId="2C1496C2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3980" w:dyaOrig="800" w14:anchorId="76EF263E">
          <v:shape id="_x0000_i1150" type="#_x0000_t75" style="width:198.2pt;height:39.9pt" o:ole="">
            <v:imagedata r:id="rId255" o:title=""/>
          </v:shape>
          <o:OLEObject Type="Embed" ProgID="Equation.DSMT4" ShapeID="_x0000_i1150" DrawAspect="Content" ObjectID="_1777834030" r:id="rId2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7BA69033" w14:textId="6A2ECB48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40" w:dyaOrig="800" w14:anchorId="3FF701FE">
          <v:shape id="_x0000_i1151" type="#_x0000_t75" style="width:201.75pt;height:39.9pt" o:ole="">
            <v:imagedata r:id="rId257" o:title=""/>
          </v:shape>
          <o:OLEObject Type="Embed" ProgID="Equation.DSMT4" ShapeID="_x0000_i1151" DrawAspect="Content" ObjectID="_1777834031" r:id="rId2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15CF94BB" w14:textId="0A9B017E" w:rsidR="00936499" w:rsidRP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20" w:dyaOrig="800" w14:anchorId="57897577">
          <v:shape id="_x0000_i1152" type="#_x0000_t75" style="width:201.05pt;height:39.9pt" o:ole="">
            <v:imagedata r:id="rId259" o:title=""/>
          </v:shape>
          <o:OLEObject Type="Embed" ProgID="Equation.DSMT4" ShapeID="_x0000_i1152" DrawAspect="Content" ObjectID="_1777834032" r:id="rId2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73</w:instrText>
        </w:r>
      </w:fldSimple>
      <w:r>
        <w:instrText>)</w:instrText>
      </w:r>
      <w:r>
        <w:fldChar w:fldCharType="end"/>
      </w:r>
    </w:p>
    <w:p w14:paraId="2DE96135" w14:textId="76F7E2D9" w:rsidR="006E67A9" w:rsidRDefault="000B48EC" w:rsidP="00DD78C4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ZEqnNum118848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ZEqnNum118848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(69)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</w:t>
      </w:r>
      <w:r w:rsidR="004632F7">
        <w:rPr>
          <w:rFonts w:hint="eastAsia"/>
          <w:iCs/>
          <w:lang w:eastAsia="zh-CN"/>
        </w:rPr>
        <w:t>no longer</w:t>
      </w:r>
      <w:r>
        <w:rPr>
          <w:rFonts w:hint="eastAsia"/>
          <w:iCs/>
          <w:lang w:eastAsia="zh-CN"/>
        </w:rPr>
        <w:t xml:space="preserve"> a modified Helmholtz, so transform method cannot be </w:t>
      </w:r>
      <w:r w:rsidR="001A2E3E">
        <w:rPr>
          <w:rFonts w:hint="eastAsia"/>
          <w:iCs/>
          <w:lang w:eastAsia="zh-CN"/>
        </w:rPr>
        <w:t>applied.</w:t>
      </w:r>
      <w:r w:rsidR="00D84E69">
        <w:rPr>
          <w:rFonts w:hint="eastAsia"/>
          <w:iCs/>
          <w:lang w:eastAsia="zh-CN"/>
        </w:rPr>
        <w:t xml:space="preserve"> </w:t>
      </w:r>
      <w:r w:rsidR="006E67A9">
        <w:rPr>
          <w:rFonts w:hint="eastAsia"/>
          <w:iCs/>
          <w:lang w:eastAsia="zh-CN"/>
        </w:rPr>
        <w:t>If we simplify the viscous term as did in Bae</w:t>
      </w:r>
      <w:r w:rsidR="006E67A9">
        <w:rPr>
          <w:iCs/>
          <w:lang w:eastAsia="zh-CN"/>
        </w:rPr>
        <w:t>’</w:t>
      </w:r>
      <w:r w:rsidR="006E67A9">
        <w:rPr>
          <w:rFonts w:hint="eastAsia"/>
          <w:iCs/>
          <w:lang w:eastAsia="zh-CN"/>
        </w:rPr>
        <w:t>s code,</w:t>
      </w:r>
      <w:r w:rsidR="0069403B">
        <w:rPr>
          <w:rFonts w:hint="eastAsia"/>
          <w:iCs/>
          <w:lang w:eastAsia="zh-CN"/>
        </w:rPr>
        <w:t xml:space="preserve"> Eq. </w: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GOTOBUTTON ZEqnNum297415  \* MERGEFORMAT </w:instrTex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REF ZEqnNum297415 \* Charformat \! \* MERGEFORMAT </w:instrText>
      </w:r>
      <w:r w:rsidR="001C6B84">
        <w:rPr>
          <w:lang w:eastAsia="zh-CN"/>
        </w:rPr>
        <w:fldChar w:fldCharType="separate"/>
      </w:r>
      <w:r w:rsidR="00622850">
        <w:rPr>
          <w:lang w:eastAsia="zh-CN"/>
        </w:rPr>
        <w:instrText>(70)</w:instrText>
      </w:r>
      <w:r w:rsidR="001C6B84">
        <w:rPr>
          <w:lang w:eastAsia="zh-CN"/>
        </w:rPr>
        <w:fldChar w:fldCharType="end"/>
      </w:r>
      <w:r w:rsidR="001C6B84">
        <w:rPr>
          <w:lang w:eastAsia="zh-CN"/>
        </w:rPr>
        <w:fldChar w:fldCharType="end"/>
      </w:r>
      <w:r w:rsidR="00AE1463">
        <w:rPr>
          <w:rFonts w:hint="eastAsia"/>
          <w:lang w:eastAsia="zh-CN"/>
        </w:rPr>
        <w:t xml:space="preserve"> becomes</w:t>
      </w:r>
    </w:p>
    <w:p w14:paraId="15341375" w14:textId="2486AF1A" w:rsidR="001C6B84" w:rsidRDefault="001C6B84" w:rsidP="001C6B84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540" w:dyaOrig="440" w14:anchorId="70C8C136">
          <v:shape id="_x0000_i1153" type="#_x0000_t75" style="width:375.7pt;height:22.8pt" o:ole="">
            <v:imagedata r:id="rId261" o:title=""/>
          </v:shape>
          <o:OLEObject Type="Embed" ProgID="Equation.DSMT4" ShapeID="_x0000_i1153" DrawAspect="Content" ObjectID="_1777834033" r:id="rId2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74</w:instrText>
        </w:r>
      </w:fldSimple>
      <w:r>
        <w:instrText>)</w:instrText>
      </w:r>
      <w:r>
        <w:fldChar w:fldCharType="end"/>
      </w:r>
    </w:p>
    <w:p w14:paraId="2C940EB1" w14:textId="77227CD8" w:rsidR="00EE400E" w:rsidRPr="00406520" w:rsidRDefault="001C6B84" w:rsidP="00406520">
      <w:pPr>
        <w:pStyle w:val="MTDisplayEquation"/>
        <w:spacing w:line="360" w:lineRule="auto"/>
        <w:ind w:firstLine="0"/>
      </w:pPr>
      <w:r>
        <w:tab/>
      </w:r>
      <w:r w:rsidR="00783EF2" w:rsidRPr="001C6B84">
        <w:rPr>
          <w:position w:val="-36"/>
        </w:rPr>
        <w:object w:dxaOrig="3340" w:dyaOrig="840" w14:anchorId="60A93112">
          <v:shape id="_x0000_i1154" type="#_x0000_t75" style="width:166.8pt;height:44.2pt" o:ole="">
            <v:imagedata r:id="rId263" o:title=""/>
          </v:shape>
          <o:OLEObject Type="Embed" ProgID="Equation.DSMT4" ShapeID="_x0000_i1154" DrawAspect="Content" ObjectID="_1777834034" r:id="rId2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31D2FE61" w14:textId="7D33DBF1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 </w:t>
      </w:r>
      <w:r w:rsidR="004928AA">
        <w:rPr>
          <w:rFonts w:hint="eastAsia"/>
          <w:b/>
          <w:sz w:val="32"/>
          <w:szCs w:val="32"/>
          <w:lang w:eastAsia="zh-CN"/>
        </w:rPr>
        <w:t>A</w:t>
      </w:r>
      <w:r>
        <w:rPr>
          <w:b/>
          <w:sz w:val="32"/>
          <w:szCs w:val="32"/>
        </w:rPr>
        <w:t>pproximate factoriza</w:t>
      </w:r>
      <w:r w:rsidR="00406520">
        <w:rPr>
          <w:b/>
          <w:sz w:val="32"/>
          <w:szCs w:val="32"/>
          <w:lang w:eastAsia="zh-CN"/>
        </w:rPr>
        <w:t>tion</w:t>
      </w:r>
    </w:p>
    <w:p w14:paraId="04C475A6" w14:textId="387D8742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 w:rsidR="00000000">
        <w:fldChar w:fldCharType="begin"/>
      </w:r>
      <w:r w:rsidR="00000000">
        <w:instrText xml:space="preserve"> REF ZEqnNum109809 \* Charformat \! \* MERGEFORMAT </w:instrText>
      </w:r>
      <w:r w:rsidR="00000000">
        <w:fldChar w:fldCharType="separate"/>
      </w:r>
      <w:r w:rsidR="00622850">
        <w:instrText>(59)</w:instrText>
      </w:r>
      <w:r w:rsidR="00000000"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55" type="#_x0000_t75" style="width:15.7pt;height:17.1pt" o:ole="">
            <v:imagedata r:id="rId265" o:title=""/>
          </v:shape>
          <o:OLEObject Type="Embed" ProgID="Equation.DSMT4" ShapeID="_x0000_i1155" DrawAspect="Content" ObjectID="_1777834035" r:id="rId266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56" type="#_x0000_t75" style="width:16.4pt;height:17.1pt" o:ole="">
            <v:imagedata r:id="rId267" o:title=""/>
          </v:shape>
          <o:OLEObject Type="Embed" ProgID="Equation.DSMT4" ShapeID="_x0000_i1156" DrawAspect="Content" ObjectID="_1777834036" r:id="rId268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57" type="#_x0000_t75" style="width:16.4pt;height:17.1pt" o:ole="">
            <v:imagedata r:id="rId269" o:title=""/>
          </v:shape>
          <o:OLEObject Type="Embed" ProgID="Equation.DSMT4" ShapeID="_x0000_i1157" DrawAspect="Content" ObjectID="_1777834037" r:id="rId270"/>
        </w:object>
      </w:r>
      <w:r w:rsidR="007201DE">
        <w:t>,</w:t>
      </w:r>
    </w:p>
    <w:p w14:paraId="7FE213F4" w14:textId="5206FD90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2659" w:dyaOrig="400" w14:anchorId="5F029383">
          <v:shape id="_x0000_i1158" type="#_x0000_t75" style="width:133.3pt;height:22.1pt" o:ole="">
            <v:imagedata r:id="rId271" o:title=""/>
          </v:shape>
          <o:OLEObject Type="Embed" ProgID="Equation.DSMT4" ShapeID="_x0000_i1158" DrawAspect="Content" ObjectID="_1777834038" r:id="rId2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76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59" type="#_x0000_t75" style="width:15.7pt;height:17.1pt" o:ole="">
            <v:imagedata r:id="rId265" o:title=""/>
          </v:shape>
          <o:OLEObject Type="Embed" ProgID="Equation.DSMT4" ShapeID="_x0000_i1159" DrawAspect="Content" ObjectID="_1777834039" r:id="rId273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60" type="#_x0000_t75" style="width:16.4pt;height:17.1pt" o:ole="">
            <v:imagedata r:id="rId274" o:title=""/>
          </v:shape>
          <o:OLEObject Type="Embed" ProgID="Equation.DSMT4" ShapeID="_x0000_i1160" DrawAspect="Content" ObjectID="_1777834040" r:id="rId275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61" type="#_x0000_t75" style="width:16.4pt;height:17.1pt" o:ole="">
            <v:imagedata r:id="rId276" o:title=""/>
          </v:shape>
          <o:OLEObject Type="Embed" ProgID="Equation.DSMT4" ShapeID="_x0000_i1161" DrawAspect="Content" ObjectID="_1777834041" r:id="rId277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1ED532D7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62" type="#_x0000_t75" style="width:160.4pt;height:22.1pt" o:ole="">
            <v:imagedata r:id="rId278" o:title=""/>
          </v:shape>
          <o:OLEObject Type="Embed" ProgID="Equation.DSMT4" ShapeID="_x0000_i1162" DrawAspect="Content" ObjectID="_1777834042" r:id="rId2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77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7991FBE2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63" type="#_x0000_t75" style="width:94.8pt;height:61.3pt" o:ole="">
            <v:imagedata r:id="rId280" o:title=""/>
          </v:shape>
          <o:OLEObject Type="Embed" ProgID="Equation.DSMT4" ShapeID="_x0000_i1163" DrawAspect="Content" ObjectID="_1777834043" r:id="rId2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78</w:instrText>
        </w:r>
      </w:fldSimple>
      <w:r>
        <w:instrText>)</w:instrText>
      </w:r>
      <w:r>
        <w:fldChar w:fldCharType="end"/>
      </w:r>
    </w:p>
    <w:p w14:paraId="5D19C388" w14:textId="14007505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lastRenderedPageBreak/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64" type="#_x0000_t75" style="width:94.1pt;height:22.1pt" o:ole="">
            <v:imagedata r:id="rId282" o:title=""/>
          </v:shape>
          <o:OLEObject Type="Embed" ProgID="Equation.DSMT4" ShapeID="_x0000_i1164" DrawAspect="Content" ObjectID="_1777834044" r:id="rId283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65" type="#_x0000_t75" style="width:91.95pt;height:22.1pt" o:ole="">
            <v:imagedata r:id="rId284" o:title=""/>
          </v:shape>
          <o:OLEObject Type="Embed" ProgID="Equation.DSMT4" ShapeID="_x0000_i1165" DrawAspect="Content" ObjectID="_1777834045" r:id="rId285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66" type="#_x0000_t75" style="width:14.95pt;height:14.25pt" o:ole="">
            <v:imagedata r:id="rId286" o:title=""/>
          </v:shape>
          <o:OLEObject Type="Embed" ProgID="Equation.DSMT4" ShapeID="_x0000_i1166" DrawAspect="Content" ObjectID="_1777834046" r:id="rId287"/>
        </w:object>
      </w:r>
      <w:r w:rsidR="00E20455">
        <w:rPr>
          <w:rFonts w:hint="eastAsia"/>
          <w:lang w:eastAsia="zh-CN"/>
        </w:rPr>
        <w:t>.</w:t>
      </w:r>
    </w:p>
    <w:p w14:paraId="12598C26" w14:textId="1FE1A42A" w:rsidR="00253A4F" w:rsidRDefault="003D79C5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411969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6153C349" w:rsidR="00813449" w:rsidRDefault="00026A10" w:rsidP="00F1753B">
      <w:pPr>
        <w:rPr>
          <w:iCs/>
          <w:lang w:eastAsia="zh-CN"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 w:rsidR="00000000">
        <w:fldChar w:fldCharType="begin"/>
      </w:r>
      <w:r w:rsidR="00000000">
        <w:instrText xml:space="preserve"> REF ZEqnNum109809 \* Charformat \! \* MERGEFORMAT </w:instrText>
      </w:r>
      <w:r w:rsidR="00000000">
        <w:fldChar w:fldCharType="separate"/>
      </w:r>
      <w:r w:rsidR="00622850">
        <w:instrText>(59)</w:instrText>
      </w:r>
      <w:r w:rsidR="00000000"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B72C22">
        <w:rPr>
          <w:rFonts w:hint="eastAsia"/>
          <w:iCs/>
          <w:lang w:eastAsia="zh-CN"/>
        </w:rPr>
        <w:t>method,</w:t>
      </w:r>
    </w:p>
    <w:p w14:paraId="1A7E37BF" w14:textId="65ED2338" w:rsidR="00D72C5A" w:rsidRDefault="00705A59" w:rsidP="00D72C5A">
      <w:pPr>
        <w:pStyle w:val="MTDisplayEquation"/>
        <w:spacing w:line="360" w:lineRule="auto"/>
      </w:pPr>
      <w:r>
        <w:tab/>
      </w:r>
      <w:r w:rsidR="00955A88" w:rsidRPr="00E94AB9">
        <w:rPr>
          <w:position w:val="-34"/>
        </w:rPr>
        <w:object w:dxaOrig="4099" w:dyaOrig="800" w14:anchorId="16EDEC8D">
          <v:shape id="_x0000_i1167" type="#_x0000_t75" style="width:206pt;height:39.9pt" o:ole="">
            <v:imagedata r:id="rId288" o:title=""/>
          </v:shape>
          <o:OLEObject Type="Embed" ProgID="Equation.DSMT4" ShapeID="_x0000_i1167" DrawAspect="Content" ObjectID="_1777834047" r:id="rId2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173118"/>
      <w:r>
        <w:instrText>(</w:instrText>
      </w:r>
      <w:fldSimple w:instr=" SEQ MTEqn \c \* Arabic \* MERGEFORMAT ">
        <w:r w:rsidR="00622850">
          <w:rPr>
            <w:noProof/>
          </w:rPr>
          <w:instrText>79</w:instrText>
        </w:r>
      </w:fldSimple>
      <w:r>
        <w:instrText>)</w:instrText>
      </w:r>
      <w:bookmarkEnd w:id="33"/>
      <w:r>
        <w:fldChar w:fldCharType="end"/>
      </w:r>
    </w:p>
    <w:p w14:paraId="3902C7BB" w14:textId="6DE37FF5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622850">
        <w:t xml:space="preserve">Table </w:t>
      </w:r>
      <w:r w:rsidR="00622850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622850">
        <w:t xml:space="preserve">Table </w:t>
      </w:r>
      <w:r w:rsidR="00622850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65AD56A9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622850">
        <w:rPr>
          <w:lang w:eastAsia="zh-CN"/>
        </w:rPr>
        <w:t xml:space="preserve">Table </w:t>
      </w:r>
      <w:r w:rsidR="00622850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622850">
        <w:rPr>
          <w:lang w:eastAsia="zh-CN"/>
        </w:rPr>
        <w:t xml:space="preserve">Table </w:t>
      </w:r>
      <w:r w:rsidR="00622850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45D89451" w:rsidR="00D80460" w:rsidRDefault="00D80460" w:rsidP="00D80460">
      <w:pPr>
        <w:pStyle w:val="Caption"/>
        <w:jc w:val="center"/>
        <w:rPr>
          <w:lang w:eastAsia="zh-CN"/>
        </w:rPr>
      </w:pPr>
      <w:bookmarkStart w:id="34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622850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34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647C2B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4FAE4BAE" w:rsidR="00D80460" w:rsidRDefault="00D80460" w:rsidP="00D80460">
      <w:pPr>
        <w:pStyle w:val="Caption"/>
        <w:jc w:val="center"/>
        <w:rPr>
          <w:lang w:eastAsia="zh-CN"/>
        </w:rPr>
      </w:pPr>
      <w:bookmarkStart w:id="35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622850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35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647C2B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647C2B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647C2B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078F971D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A71C02">
        <w:rPr>
          <w:b/>
          <w:sz w:val="32"/>
          <w:szCs w:val="32"/>
        </w:rPr>
        <w:t>LES</w:t>
      </w:r>
    </w:p>
    <w:p w14:paraId="385DDEE6" w14:textId="15AB0E98" w:rsidR="00843355" w:rsidRPr="00843355" w:rsidRDefault="00843355" w:rsidP="0055330C">
      <w:pPr>
        <w:spacing w:beforeLines="50" w:before="120" w:afterLines="50" w:after="120"/>
        <w:rPr>
          <w:lang w:eastAsia="zh-CN"/>
        </w:rPr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2A3B60">
        <w:rPr>
          <w:rFonts w:hint="eastAsia"/>
          <w:lang w:eastAsia="zh-CN"/>
        </w:rPr>
        <w:t>as</w:t>
      </w:r>
    </w:p>
    <w:p w14:paraId="2F4EB74A" w14:textId="502EB963" w:rsidR="005B0495" w:rsidRDefault="00CA44E1" w:rsidP="0055330C">
      <w:pPr>
        <w:pStyle w:val="MTDisplayEquation"/>
        <w:spacing w:line="360" w:lineRule="auto"/>
      </w:pPr>
      <w:r>
        <w:tab/>
      </w:r>
      <w:r w:rsidR="002A3B60" w:rsidRPr="00CA44E1">
        <w:rPr>
          <w:position w:val="-30"/>
        </w:rPr>
        <w:object w:dxaOrig="1980" w:dyaOrig="700" w14:anchorId="4E98CCE4">
          <v:shape id="_x0000_i1168" type="#_x0000_t75" style="width:99.1pt;height:34.95pt" o:ole="">
            <v:imagedata r:id="rId290" o:title=""/>
          </v:shape>
          <o:OLEObject Type="Embed" ProgID="Equation.DSMT4" ShapeID="_x0000_i1168" DrawAspect="Content" ObjectID="_1777834048" r:id="rId2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892257"/>
      <w:r>
        <w:instrText>(</w:instrText>
      </w:r>
      <w:fldSimple w:instr=" SEQ MTEqn \c \* Arabic \* MERGEFORMAT ">
        <w:r w:rsidR="00622850">
          <w:rPr>
            <w:noProof/>
          </w:rPr>
          <w:instrText>80</w:instrText>
        </w:r>
      </w:fldSimple>
      <w:r>
        <w:instrText>)</w:instrText>
      </w:r>
      <w:bookmarkEnd w:id="36"/>
      <w:r>
        <w:fldChar w:fldCharType="end"/>
      </w:r>
    </w:p>
    <w:p w14:paraId="5331861F" w14:textId="1819A978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(80)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1418C09E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69" type="#_x0000_t75" style="width:138.3pt;height:34.95pt" o:ole="">
            <v:imagedata r:id="rId292" o:title=""/>
          </v:shape>
          <o:OLEObject Type="Embed" ProgID="Equation.DSMT4" ShapeID="_x0000_i1169" DrawAspect="Content" ObjectID="_1777834049" r:id="rId2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81</w:instrText>
        </w:r>
      </w:fldSimple>
      <w:r>
        <w:instrText>)</w:instrText>
      </w:r>
      <w:r>
        <w:fldChar w:fldCharType="end"/>
      </w:r>
    </w:p>
    <w:p w14:paraId="7BAD13C2" w14:textId="1F35CB79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70" type="#_x0000_t75" style="width:114.05pt;height:39.2pt" o:ole="">
            <v:imagedata r:id="rId294" o:title=""/>
          </v:shape>
          <o:OLEObject Type="Embed" ProgID="Equation.DSMT4" ShapeID="_x0000_i1170" DrawAspect="Content" ObjectID="_1777834050" r:id="rId2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82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5B480E43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71" type="#_x0000_t75" style="width:99.8pt;height:37.8pt" o:ole="">
            <v:imagedata r:id="rId296" o:title=""/>
          </v:shape>
          <o:OLEObject Type="Embed" ProgID="Equation.DSMT4" ShapeID="_x0000_i1171" DrawAspect="Content" ObjectID="_1777834051" r:id="rId29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83</w:instrText>
        </w:r>
      </w:fldSimple>
      <w:r>
        <w:instrText>)</w:instrText>
      </w:r>
      <w:r>
        <w:fldChar w:fldCharType="end"/>
      </w:r>
    </w:p>
    <w:p w14:paraId="0DBB8221" w14:textId="3E029FF8" w:rsidR="004B6562" w:rsidRDefault="00734B45" w:rsidP="00F01B3D">
      <w:pPr>
        <w:rPr>
          <w:lang w:eastAsia="zh-CN"/>
        </w:rPr>
      </w:pPr>
      <w:r>
        <w:rPr>
          <w:lang w:eastAsia="zh-CN"/>
        </w:rPr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1D1874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</w:t>
      </w:r>
      <w:r w:rsidR="006E65DF">
        <w:rPr>
          <w:lang w:eastAsia="zh-CN"/>
        </w:rPr>
        <w:t xml:space="preserve">there </w:t>
      </w:r>
      <w:r w:rsidR="00F03D46">
        <w:rPr>
          <w:lang w:eastAsia="zh-CN"/>
        </w:rPr>
        <w:t>is</w:t>
      </w:r>
      <w:r w:rsidR="006E65DF">
        <w:rPr>
          <w:lang w:eastAsia="zh-CN"/>
        </w:rPr>
        <w:t xml:space="preserve"> </w:t>
      </w:r>
      <w:r w:rsidR="00600366">
        <w:rPr>
          <w:lang w:eastAsia="zh-CN"/>
        </w:rPr>
        <w:t xml:space="preserve">slip velocity </w:t>
      </w:r>
      <w:r w:rsidR="00DA23DA">
        <w:rPr>
          <w:lang w:eastAsia="zh-CN"/>
        </w:rPr>
        <w:t>on the wall.</w:t>
      </w:r>
      <w:r w:rsidR="00AF017E">
        <w:rPr>
          <w:lang w:eastAsia="zh-CN"/>
        </w:rPr>
        <w:t xml:space="preserve"> </w:t>
      </w:r>
      <w:r w:rsidR="004B6562">
        <w:rPr>
          <w:lang w:eastAsia="zh-CN"/>
        </w:rPr>
        <w:t>For a general velocity profile,</w:t>
      </w:r>
    </w:p>
    <w:p w14:paraId="33C371B6" w14:textId="1D1F79B9" w:rsidR="004B6562" w:rsidRDefault="004B6562" w:rsidP="004B6562">
      <w:pPr>
        <w:pStyle w:val="MTDisplayEquation"/>
      </w:pPr>
      <w:r>
        <w:tab/>
      </w:r>
      <w:r w:rsidR="009E0F37" w:rsidRPr="009E0F37">
        <w:rPr>
          <w:position w:val="-16"/>
        </w:rPr>
        <w:object w:dxaOrig="2400" w:dyaOrig="440" w14:anchorId="13E15774">
          <v:shape id="_x0000_i1172" type="#_x0000_t75" style="width:119.75pt;height:22.1pt" o:ole="">
            <v:imagedata r:id="rId298" o:title=""/>
          </v:shape>
          <o:OLEObject Type="Embed" ProgID="Equation.DSMT4" ShapeID="_x0000_i1172" DrawAspect="Content" ObjectID="_1777834052" r:id="rId29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84</w:instrText>
        </w:r>
      </w:fldSimple>
      <w:r>
        <w:instrText>)</w:instrText>
      </w:r>
      <w:r>
        <w:fldChar w:fldCharType="end"/>
      </w:r>
    </w:p>
    <w:p w14:paraId="408E04CB" w14:textId="0F27CCFD" w:rsidR="009E0F37" w:rsidRPr="009E0F37" w:rsidRDefault="009E0F37" w:rsidP="009E0F37">
      <w:pPr>
        <w:pStyle w:val="MTDisplayEquation"/>
      </w:pPr>
      <w:r>
        <w:tab/>
      </w:r>
      <w:r w:rsidRPr="009E0F37">
        <w:rPr>
          <w:position w:val="-16"/>
        </w:rPr>
        <w:object w:dxaOrig="2360" w:dyaOrig="440" w14:anchorId="70B9D64B">
          <v:shape id="_x0000_i1173" type="#_x0000_t75" style="width:116.9pt;height:22.1pt" o:ole="">
            <v:imagedata r:id="rId300" o:title=""/>
          </v:shape>
          <o:OLEObject Type="Embed" ProgID="Equation.DSMT4" ShapeID="_x0000_i1173" DrawAspect="Content" ObjectID="_1777834053" r:id="rId30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85</w:instrText>
        </w:r>
      </w:fldSimple>
      <w:r>
        <w:instrText>)</w:instrText>
      </w:r>
      <w:r>
        <w:fldChar w:fldCharType="end"/>
      </w:r>
    </w:p>
    <w:p w14:paraId="45DB8CA4" w14:textId="3EAF0520" w:rsidR="009E0F37" w:rsidRDefault="009E0F37" w:rsidP="009E0F37">
      <w:pPr>
        <w:rPr>
          <w:lang w:eastAsia="zh-CN"/>
        </w:rPr>
      </w:pPr>
      <w:r>
        <w:rPr>
          <w:lang w:eastAsia="zh-CN"/>
        </w:rPr>
        <w:t xml:space="preserve">We </w:t>
      </w:r>
      <w:r w:rsidR="00D55E81">
        <w:rPr>
          <w:lang w:eastAsia="zh-CN"/>
        </w:rPr>
        <w:t>have</w:t>
      </w:r>
    </w:p>
    <w:p w14:paraId="3E988484" w14:textId="7A93155B" w:rsidR="009E0F37" w:rsidRDefault="009E0F37" w:rsidP="009E0F37">
      <w:pPr>
        <w:pStyle w:val="MTDisplayEquation"/>
      </w:pPr>
      <w:r>
        <w:lastRenderedPageBreak/>
        <w:tab/>
      </w:r>
      <w:r w:rsidRPr="009E0F37">
        <w:rPr>
          <w:position w:val="-28"/>
        </w:rPr>
        <w:object w:dxaOrig="2700" w:dyaOrig="660" w14:anchorId="6E46F6A7">
          <v:shape id="_x0000_i1174" type="#_x0000_t75" style="width:134.75pt;height:32.8pt" o:ole="">
            <v:imagedata r:id="rId302" o:title=""/>
          </v:shape>
          <o:OLEObject Type="Embed" ProgID="Equation.DSMT4" ShapeID="_x0000_i1174" DrawAspect="Content" ObjectID="_1777834054" r:id="rId30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86</w:instrText>
        </w:r>
      </w:fldSimple>
      <w:r>
        <w:instrText>)</w:instrText>
      </w:r>
      <w:r>
        <w:fldChar w:fldCharType="end"/>
      </w:r>
    </w:p>
    <w:p w14:paraId="4F09E7B4" w14:textId="37F12C12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680" w:dyaOrig="660" w14:anchorId="62514626">
          <v:shape id="_x0000_i1175" type="#_x0000_t75" style="width:134pt;height:32.8pt" o:ole="">
            <v:imagedata r:id="rId304" o:title=""/>
          </v:shape>
          <o:OLEObject Type="Embed" ProgID="Equation.DSMT4" ShapeID="_x0000_i1175" DrawAspect="Content" ObjectID="_1777834055" r:id="rId30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87</w:instrText>
        </w:r>
      </w:fldSimple>
      <w:r>
        <w:instrText>)</w:instrText>
      </w:r>
      <w:r>
        <w:fldChar w:fldCharType="end"/>
      </w:r>
    </w:p>
    <w:p w14:paraId="496CB1CB" w14:textId="7ECE765A" w:rsidR="009A5F34" w:rsidRDefault="009A5F34" w:rsidP="009A5F34">
      <w:pPr>
        <w:pStyle w:val="MTDisplayEquation"/>
      </w:pPr>
      <w:r>
        <w:tab/>
      </w:r>
      <w:r w:rsidR="00E11D24" w:rsidRPr="00E11D24">
        <w:rPr>
          <w:position w:val="-30"/>
        </w:rPr>
        <w:object w:dxaOrig="3519" w:dyaOrig="780" w14:anchorId="5EDC3F9A">
          <v:shape id="_x0000_i1176" type="#_x0000_t75" style="width:176.1pt;height:39.2pt" o:ole="">
            <v:imagedata r:id="rId306" o:title=""/>
          </v:shape>
          <o:OLEObject Type="Embed" ProgID="Equation.DSMT4" ShapeID="_x0000_i1176" DrawAspect="Content" ObjectID="_1777834056" r:id="rId30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88</w:instrText>
        </w:r>
      </w:fldSimple>
      <w:r>
        <w:instrText>)</w:instrText>
      </w:r>
      <w:r>
        <w:fldChar w:fldCharType="end"/>
      </w:r>
    </w:p>
    <w:p w14:paraId="74CE2BF0" w14:textId="1387DEE9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2439" w:dyaOrig="660" w14:anchorId="0694635F">
          <v:shape id="_x0000_i1177" type="#_x0000_t75" style="width:121.9pt;height:32.8pt" o:ole="">
            <v:imagedata r:id="rId308" o:title=""/>
          </v:shape>
          <o:OLEObject Type="Embed" ProgID="Equation.DSMT4" ShapeID="_x0000_i1177" DrawAspect="Content" ObjectID="_1777834057" r:id="rId30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89</w:instrText>
        </w:r>
      </w:fldSimple>
      <w:r>
        <w:instrText>)</w:instrText>
      </w:r>
      <w:r>
        <w:fldChar w:fldCharType="end"/>
      </w:r>
    </w:p>
    <w:p w14:paraId="1CCF49C8" w14:textId="35453D17" w:rsidR="003D1618" w:rsidRDefault="003D1618" w:rsidP="003D1618">
      <w:pPr>
        <w:rPr>
          <w:lang w:eastAsia="zh-CN"/>
        </w:rPr>
      </w:pPr>
      <w:r>
        <w:rPr>
          <w:lang w:eastAsia="zh-CN"/>
        </w:rPr>
        <w:t xml:space="preserve">Note </w:t>
      </w:r>
      <w:r w:rsidR="002F1E50">
        <w:rPr>
          <w:lang w:eastAsia="zh-CN"/>
        </w:rPr>
        <w:t>that</w:t>
      </w:r>
    </w:p>
    <w:p w14:paraId="574E328E" w14:textId="7D993502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6C8638D">
          <v:shape id="_x0000_i1178" type="#_x0000_t75" style="width:39.9pt;height:32.8pt" o:ole="">
            <v:imagedata r:id="rId310" o:title=""/>
          </v:shape>
          <o:OLEObject Type="Embed" ProgID="Equation.DSMT4" ShapeID="_x0000_i1178" DrawAspect="Content" ObjectID="_1777834058" r:id="rId31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90</w:instrText>
        </w:r>
      </w:fldSimple>
      <w:r>
        <w:instrText>)</w:instrText>
      </w:r>
      <w:r>
        <w:fldChar w:fldCharType="end"/>
      </w:r>
    </w:p>
    <w:p w14:paraId="6DF65490" w14:textId="6083A726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509FC82D">
          <v:shape id="_x0000_i1179" type="#_x0000_t75" style="width:39.9pt;height:32.8pt" o:ole="">
            <v:imagedata r:id="rId312" o:title=""/>
          </v:shape>
          <o:OLEObject Type="Embed" ProgID="Equation.DSMT4" ShapeID="_x0000_i1179" DrawAspect="Content" ObjectID="_1777834059" r:id="rId31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91</w:instrText>
        </w:r>
      </w:fldSimple>
      <w:r>
        <w:instrText>)</w:instrText>
      </w:r>
      <w:r>
        <w:fldChar w:fldCharType="end"/>
      </w:r>
    </w:p>
    <w:p w14:paraId="12DF1B63" w14:textId="4A8B7C77" w:rsidR="003D1618" w:rsidRDefault="00A8521E" w:rsidP="000F53B0">
      <w:pPr>
        <w:pStyle w:val="MTDisplayEquation"/>
      </w:pPr>
      <w:r>
        <w:tab/>
      </w:r>
      <w:r w:rsidR="000F53B0" w:rsidRPr="00A8521E">
        <w:rPr>
          <w:position w:val="-38"/>
        </w:rPr>
        <w:object w:dxaOrig="5760" w:dyaOrig="999" w14:anchorId="089E07FA">
          <v:shape id="_x0000_i1180" type="#_x0000_t75" style="width:4in;height:49.9pt" o:ole="">
            <v:imagedata r:id="rId314" o:title=""/>
          </v:shape>
          <o:OLEObject Type="Embed" ProgID="Equation.DSMT4" ShapeID="_x0000_i1180" DrawAspect="Content" ObjectID="_1777834060" r:id="rId31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92</w:instrText>
        </w:r>
      </w:fldSimple>
      <w:r>
        <w:instrText>)</w:instrText>
      </w:r>
      <w:r>
        <w:fldChar w:fldCharType="end"/>
      </w:r>
    </w:p>
    <w:p w14:paraId="383576A9" w14:textId="477EB7F6" w:rsidR="00F733FE" w:rsidRDefault="00AA45A4" w:rsidP="00F733FE">
      <w:pPr>
        <w:rPr>
          <w:lang w:eastAsia="zh-CN"/>
        </w:rPr>
      </w:pPr>
      <w:r>
        <w:rPr>
          <w:lang w:eastAsia="zh-CN"/>
        </w:rPr>
        <w:t>For brevity, we do not include viscos</w:t>
      </w:r>
      <w:r w:rsidR="004B3B7E">
        <w:rPr>
          <w:lang w:eastAsia="zh-CN"/>
        </w:rPr>
        <w:t>ity</w:t>
      </w:r>
      <w:r>
        <w:rPr>
          <w:lang w:eastAsia="zh-CN"/>
        </w:rPr>
        <w:t xml:space="preserve">. </w:t>
      </w:r>
      <w:r w:rsidR="00F733FE">
        <w:rPr>
          <w:lang w:eastAsia="zh-CN"/>
        </w:rPr>
        <w:t xml:space="preserve">At the wall, </w:t>
      </w:r>
      <w:r w:rsidR="00F733FE" w:rsidRPr="00F733FE">
        <w:rPr>
          <w:position w:val="-6"/>
          <w:lang w:eastAsia="zh-CN"/>
        </w:rPr>
        <w:object w:dxaOrig="620" w:dyaOrig="279" w14:anchorId="727286C6">
          <v:shape id="_x0000_i1181" type="#_x0000_t75" style="width:32.1pt;height:14.25pt" o:ole="">
            <v:imagedata r:id="rId316" o:title=""/>
          </v:shape>
          <o:OLEObject Type="Embed" ProgID="Equation.DSMT4" ShapeID="_x0000_i1181" DrawAspect="Content" ObjectID="_1777834061" r:id="rId317"/>
        </w:object>
      </w:r>
      <w:r w:rsidR="00F733FE">
        <w:rPr>
          <w:lang w:eastAsia="zh-CN"/>
        </w:rPr>
        <w:t>,</w:t>
      </w:r>
      <w:r w:rsidR="002F1E50">
        <w:rPr>
          <w:lang w:eastAsia="zh-CN"/>
        </w:rPr>
        <w:t xml:space="preserve"> and </w:t>
      </w:r>
      <w:r w:rsidR="002F1E50" w:rsidRPr="002F1E50">
        <w:rPr>
          <w:position w:val="-12"/>
        </w:rPr>
        <w:object w:dxaOrig="639" w:dyaOrig="360" w14:anchorId="712FD045">
          <v:shape id="_x0000_i1182" type="#_x0000_t75" style="width:32.1pt;height:17.8pt" o:ole="">
            <v:imagedata r:id="rId318" o:title=""/>
          </v:shape>
          <o:OLEObject Type="Embed" ProgID="Equation.DSMT4" ShapeID="_x0000_i1182" DrawAspect="Content" ObjectID="_1777834062" r:id="rId319"/>
        </w:object>
      </w:r>
      <w:r w:rsidR="00523AE6">
        <w:rPr>
          <w:lang w:eastAsia="zh-CN"/>
        </w:rPr>
        <w:t xml:space="preserve">, </w:t>
      </w:r>
      <w:r w:rsidR="00430245">
        <w:rPr>
          <w:lang w:eastAsia="zh-CN"/>
        </w:rPr>
        <w:t>so</w:t>
      </w:r>
    </w:p>
    <w:p w14:paraId="5007ABC3" w14:textId="6AD31186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540" w:dyaOrig="660" w14:anchorId="37899D6E">
          <v:shape id="_x0000_i1183" type="#_x0000_t75" style="width:77pt;height:32.8pt" o:ole="">
            <v:imagedata r:id="rId320" o:title=""/>
          </v:shape>
          <o:OLEObject Type="Embed" ProgID="Equation.DSMT4" ShapeID="_x0000_i1183" DrawAspect="Content" ObjectID="_1777834063" r:id="rId32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614672"/>
      <w:r>
        <w:instrText>(</w:instrText>
      </w:r>
      <w:fldSimple w:instr=" SEQ MTEqn \c \* Arabic \* MERGEFORMAT ">
        <w:r w:rsidR="00622850">
          <w:rPr>
            <w:noProof/>
          </w:rPr>
          <w:instrText>93</w:instrText>
        </w:r>
      </w:fldSimple>
      <w:r>
        <w:instrText>)</w:instrText>
      </w:r>
      <w:bookmarkEnd w:id="37"/>
      <w:r>
        <w:fldChar w:fldCharType="end"/>
      </w:r>
    </w:p>
    <w:p w14:paraId="51552697" w14:textId="7BDD02EC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480" w:dyaOrig="660" w14:anchorId="35695835">
          <v:shape id="_x0000_i1184" type="#_x0000_t75" style="width:74.85pt;height:32.8pt" o:ole="">
            <v:imagedata r:id="rId322" o:title=""/>
          </v:shape>
          <o:OLEObject Type="Embed" ProgID="Equation.DSMT4" ShapeID="_x0000_i1184" DrawAspect="Content" ObjectID="_1777834064" r:id="rId32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94</w:instrText>
        </w:r>
      </w:fldSimple>
      <w:r>
        <w:instrText>)</w:instrText>
      </w:r>
      <w:r>
        <w:fldChar w:fldCharType="end"/>
      </w:r>
    </w:p>
    <w:p w14:paraId="4AB64506" w14:textId="30CCB040" w:rsidR="00430245" w:rsidRDefault="00430245" w:rsidP="00430245">
      <w:pPr>
        <w:pStyle w:val="MTDisplayEquation"/>
      </w:pPr>
      <w:r>
        <w:tab/>
      </w:r>
      <w:r w:rsidR="002F1E50" w:rsidRPr="00E11D24">
        <w:rPr>
          <w:position w:val="-30"/>
        </w:rPr>
        <w:object w:dxaOrig="2439" w:dyaOrig="780" w14:anchorId="2569BB87">
          <v:shape id="_x0000_i1185" type="#_x0000_t75" style="width:121.9pt;height:39.2pt" o:ole="">
            <v:imagedata r:id="rId324" o:title=""/>
          </v:shape>
          <o:OLEObject Type="Embed" ProgID="Equation.DSMT4" ShapeID="_x0000_i1185" DrawAspect="Content" ObjectID="_1777834065" r:id="rId32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95</w:instrText>
        </w:r>
      </w:fldSimple>
      <w:r>
        <w:instrText>)</w:instrText>
      </w:r>
      <w:r>
        <w:fldChar w:fldCharType="end"/>
      </w:r>
    </w:p>
    <w:p w14:paraId="37684E1E" w14:textId="31BF5FDF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2580" w:dyaOrig="660" w14:anchorId="644BEE73">
          <v:shape id="_x0000_i1186" type="#_x0000_t75" style="width:129.05pt;height:32.8pt" o:ole="">
            <v:imagedata r:id="rId326" o:title=""/>
          </v:shape>
          <o:OLEObject Type="Embed" ProgID="Equation.DSMT4" ShapeID="_x0000_i1186" DrawAspect="Content" ObjectID="_1777834066" r:id="rId32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96</w:instrText>
        </w:r>
      </w:fldSimple>
      <w:r>
        <w:instrText>)</w:instrText>
      </w:r>
      <w:r>
        <w:fldChar w:fldCharType="end"/>
      </w:r>
    </w:p>
    <w:p w14:paraId="757D91C1" w14:textId="0C47BDD5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7402716B">
          <v:shape id="_x0000_i1187" type="#_x0000_t75" style="width:47.05pt;height:32.8pt" o:ole="">
            <v:imagedata r:id="rId328" o:title=""/>
          </v:shape>
          <o:OLEObject Type="Embed" ProgID="Equation.DSMT4" ShapeID="_x0000_i1187" DrawAspect="Content" ObjectID="_1777834067" r:id="rId3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97</w:instrText>
        </w:r>
      </w:fldSimple>
      <w:r>
        <w:instrText>)</w:instrText>
      </w:r>
      <w:r>
        <w:fldChar w:fldCharType="end"/>
      </w:r>
    </w:p>
    <w:p w14:paraId="68147612" w14:textId="3D3C9FAA" w:rsidR="00430245" w:rsidRPr="00430245" w:rsidRDefault="00430245" w:rsidP="00430245">
      <w:pPr>
        <w:pStyle w:val="MTDisplayEquation"/>
      </w:pPr>
      <w:r>
        <w:lastRenderedPageBreak/>
        <w:tab/>
      </w:r>
      <w:r w:rsidR="002F1E50" w:rsidRPr="009A5F34">
        <w:rPr>
          <w:position w:val="-28"/>
        </w:rPr>
        <w:object w:dxaOrig="940" w:dyaOrig="660" w14:anchorId="1CC610C2">
          <v:shape id="_x0000_i1188" type="#_x0000_t75" style="width:47.05pt;height:32.8pt" o:ole="">
            <v:imagedata r:id="rId330" o:title=""/>
          </v:shape>
          <o:OLEObject Type="Embed" ProgID="Equation.DSMT4" ShapeID="_x0000_i1188" DrawAspect="Content" ObjectID="_1777834068" r:id="rId33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98</w:instrText>
        </w:r>
      </w:fldSimple>
      <w:r>
        <w:instrText>)</w:instrText>
      </w:r>
      <w:r>
        <w:fldChar w:fldCharType="end"/>
      </w:r>
    </w:p>
    <w:p w14:paraId="54EDF096" w14:textId="14E493BB" w:rsidR="00F733FE" w:rsidRDefault="00F733FE" w:rsidP="00F733FE">
      <w:pPr>
        <w:pStyle w:val="MTDisplayEquation"/>
      </w:pPr>
      <w:r>
        <w:t xml:space="preserve"> </w:t>
      </w:r>
      <w:r>
        <w:tab/>
      </w:r>
      <w:r w:rsidR="00E11D24" w:rsidRPr="00A8521E">
        <w:rPr>
          <w:position w:val="-38"/>
        </w:rPr>
        <w:object w:dxaOrig="4459" w:dyaOrig="999" w14:anchorId="49AEE0AC">
          <v:shape id="_x0000_i1189" type="#_x0000_t75" style="width:223.85pt;height:49.9pt" o:ole="">
            <v:imagedata r:id="rId332" o:title=""/>
          </v:shape>
          <o:OLEObject Type="Embed" ProgID="Equation.DSMT4" ShapeID="_x0000_i1189" DrawAspect="Content" ObjectID="_1777834069" r:id="rId33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8" w:name="ZEqnNum184962"/>
      <w:r>
        <w:instrText>(</w:instrText>
      </w:r>
      <w:fldSimple w:instr=" SEQ MTEqn \c \* Arabic \* MERGEFORMAT ">
        <w:r w:rsidR="00622850">
          <w:rPr>
            <w:noProof/>
          </w:rPr>
          <w:instrText>99</w:instrText>
        </w:r>
      </w:fldSimple>
      <w:r>
        <w:instrText>)</w:instrText>
      </w:r>
      <w:bookmarkEnd w:id="38"/>
      <w:r>
        <w:fldChar w:fldCharType="end"/>
      </w:r>
    </w:p>
    <w:p w14:paraId="200D2A8A" w14:textId="76D99C6B" w:rsidR="009A5F34" w:rsidRPr="009A5F34" w:rsidRDefault="009A5F34" w:rsidP="009A5F34">
      <w:pPr>
        <w:rPr>
          <w:lang w:eastAsia="zh-CN"/>
        </w:rPr>
      </w:pPr>
      <w:r>
        <w:rPr>
          <w:lang w:eastAsia="zh-CN"/>
        </w:rPr>
        <w:t xml:space="preserve">In equilibrium wall models, we assume that the velocity direction does not vary with </w:t>
      </w:r>
      <w:r w:rsidRPr="009A5F34">
        <w:rPr>
          <w:i/>
          <w:iCs/>
          <w:lang w:eastAsia="zh-CN"/>
        </w:rPr>
        <w:t>y</w:t>
      </w:r>
      <w:r w:rsidR="001E2569" w:rsidRPr="001E2569">
        <w:rPr>
          <w:lang w:eastAsia="zh-CN"/>
        </w:rPr>
        <w:t xml:space="preserve"> within</w:t>
      </w:r>
      <w:r w:rsidR="001E2569">
        <w:rPr>
          <w:lang w:eastAsia="zh-CN"/>
        </w:rPr>
        <w:t xml:space="preserve"> the wall model layer</w:t>
      </w:r>
      <w:r>
        <w:rPr>
          <w:lang w:eastAsia="zh-CN"/>
        </w:rPr>
        <w:t xml:space="preserve">, i.e., </w:t>
      </w:r>
      <w:r w:rsidRPr="009A5F34">
        <w:rPr>
          <w:position w:val="-12"/>
        </w:rPr>
        <w:object w:dxaOrig="760" w:dyaOrig="360" w14:anchorId="204B1741">
          <v:shape id="_x0000_i1190" type="#_x0000_t75" style="width:37.8pt;height:17.8pt" o:ole="">
            <v:imagedata r:id="rId334" o:title=""/>
          </v:shape>
          <o:OLEObject Type="Embed" ProgID="Equation.DSMT4" ShapeID="_x0000_i1190" DrawAspect="Content" ObjectID="_1777834070" r:id="rId335"/>
        </w:object>
      </w:r>
      <w:r w:rsidR="00347A07">
        <w:t>. Consequent</w:t>
      </w:r>
      <w:r w:rsidR="0040501E">
        <w:t>ly</w:t>
      </w:r>
      <w:r w:rsidR="002D2FC9">
        <w:t>,</w:t>
      </w:r>
    </w:p>
    <w:p w14:paraId="25EDE9ED" w14:textId="279D28DF" w:rsidR="000B74B3" w:rsidRDefault="003F03B9" w:rsidP="00C850BB">
      <w:pPr>
        <w:pStyle w:val="MTDisplayEquation"/>
      </w:pPr>
      <w:r>
        <w:tab/>
      </w:r>
      <w:r w:rsidR="009A5F34" w:rsidRPr="009A5F34">
        <w:rPr>
          <w:position w:val="-28"/>
        </w:rPr>
        <w:object w:dxaOrig="1660" w:dyaOrig="660" w14:anchorId="47A43458">
          <v:shape id="_x0000_i1191" type="#_x0000_t75" style="width:82.7pt;height:32.8pt" o:ole="">
            <v:imagedata r:id="rId336" o:title=""/>
          </v:shape>
          <o:OLEObject Type="Embed" ProgID="Equation.DSMT4" ShapeID="_x0000_i1191" DrawAspect="Content" ObjectID="_1777834071" r:id="rId33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443319"/>
      <w:r>
        <w:instrText>(</w:instrText>
      </w:r>
      <w:fldSimple w:instr=" SEQ MTEqn \c \* Arabic \* MERGEFORMAT ">
        <w:r w:rsidR="00622850">
          <w:rPr>
            <w:noProof/>
          </w:rPr>
          <w:instrText>100</w:instrText>
        </w:r>
      </w:fldSimple>
      <w:r>
        <w:instrText>)</w:instrText>
      </w:r>
      <w:bookmarkEnd w:id="39"/>
      <w:r>
        <w:fldChar w:fldCharType="end"/>
      </w:r>
    </w:p>
    <w:p w14:paraId="5055DCAC" w14:textId="22303F81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1620" w:dyaOrig="660" w14:anchorId="3EB30B82">
          <v:shape id="_x0000_i1192" type="#_x0000_t75" style="width:81.25pt;height:32.8pt" o:ole="">
            <v:imagedata r:id="rId338" o:title=""/>
          </v:shape>
          <o:OLEObject Type="Embed" ProgID="Equation.DSMT4" ShapeID="_x0000_i1192" DrawAspect="Content" ObjectID="_1777834072" r:id="rId33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101</w:instrText>
        </w:r>
      </w:fldSimple>
      <w:r>
        <w:instrText>)</w:instrText>
      </w:r>
      <w:r>
        <w:fldChar w:fldCharType="end"/>
      </w:r>
    </w:p>
    <w:p w14:paraId="6907EB8D" w14:textId="43820A11" w:rsidR="009A5F34" w:rsidRDefault="009A5F34" w:rsidP="009A5F34">
      <w:pPr>
        <w:pStyle w:val="MTDisplayEquation"/>
      </w:pPr>
      <w:r>
        <w:tab/>
      </w:r>
      <w:r w:rsidRPr="009A5F34">
        <w:rPr>
          <w:position w:val="-30"/>
        </w:rPr>
        <w:object w:dxaOrig="2439" w:dyaOrig="780" w14:anchorId="6FE47269">
          <v:shape id="_x0000_i1193" type="#_x0000_t75" style="width:121.9pt;height:39.2pt" o:ole="">
            <v:imagedata r:id="rId340" o:title=""/>
          </v:shape>
          <o:OLEObject Type="Embed" ProgID="Equation.DSMT4" ShapeID="_x0000_i1193" DrawAspect="Content" ObjectID="_1777834073" r:id="rId34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102</w:instrText>
        </w:r>
      </w:fldSimple>
      <w:r>
        <w:instrText>)</w:instrText>
      </w:r>
      <w:r>
        <w:fldChar w:fldCharType="end"/>
      </w:r>
    </w:p>
    <w:p w14:paraId="1812B71A" w14:textId="26F0ACC3" w:rsidR="002D2FC9" w:rsidRDefault="009A5F34" w:rsidP="007652D5">
      <w:pPr>
        <w:pStyle w:val="MTDisplayEquation"/>
      </w:pPr>
      <w:r>
        <w:tab/>
      </w:r>
      <w:r w:rsidRPr="009A5F34">
        <w:rPr>
          <w:position w:val="-28"/>
        </w:rPr>
        <w:object w:dxaOrig="2820" w:dyaOrig="660" w14:anchorId="25E00AD9">
          <v:shape id="_x0000_i1194" type="#_x0000_t75" style="width:141.85pt;height:32.8pt" o:ole="">
            <v:imagedata r:id="rId342" o:title=""/>
          </v:shape>
          <o:OLEObject Type="Embed" ProgID="Equation.DSMT4" ShapeID="_x0000_i1194" DrawAspect="Content" ObjectID="_1777834074" r:id="rId34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103</w:instrText>
        </w:r>
      </w:fldSimple>
      <w:r>
        <w:instrText>)</w:instrText>
      </w:r>
      <w:r>
        <w:fldChar w:fldCharType="end"/>
      </w:r>
    </w:p>
    <w:p w14:paraId="7B885DCE" w14:textId="3ED674F7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49015F0">
          <v:shape id="_x0000_i1195" type="#_x0000_t75" style="width:39.9pt;height:32.8pt" o:ole="">
            <v:imagedata r:id="rId310" o:title=""/>
          </v:shape>
          <o:OLEObject Type="Embed" ProgID="Equation.DSMT4" ShapeID="_x0000_i1195" DrawAspect="Content" ObjectID="_1777834075" r:id="rId34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104</w:instrText>
        </w:r>
      </w:fldSimple>
      <w:r>
        <w:instrText>)</w:instrText>
      </w:r>
      <w:r>
        <w:fldChar w:fldCharType="end"/>
      </w:r>
    </w:p>
    <w:p w14:paraId="3983B4DA" w14:textId="003B2DB1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26A63988">
          <v:shape id="_x0000_i1196" type="#_x0000_t75" style="width:39.9pt;height:32.8pt" o:ole="">
            <v:imagedata r:id="rId312" o:title=""/>
          </v:shape>
          <o:OLEObject Type="Embed" ProgID="Equation.DSMT4" ShapeID="_x0000_i1196" DrawAspect="Content" ObjectID="_1777834076" r:id="rId3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105</w:instrText>
        </w:r>
      </w:fldSimple>
      <w:r>
        <w:instrText>)</w:instrText>
      </w:r>
      <w:r>
        <w:fldChar w:fldCharType="end"/>
      </w:r>
    </w:p>
    <w:p w14:paraId="4BDC599F" w14:textId="495E6A5E" w:rsidR="00BE2FA9" w:rsidRDefault="00BE2FA9" w:rsidP="00BE2FA9">
      <w:pPr>
        <w:pStyle w:val="MTDisplayEquation"/>
      </w:pPr>
      <w:r>
        <w:tab/>
      </w:r>
      <w:r w:rsidRPr="00A8521E">
        <w:rPr>
          <w:position w:val="-38"/>
        </w:rPr>
        <w:object w:dxaOrig="4099" w:dyaOrig="999" w14:anchorId="51F9E9BA">
          <v:shape id="_x0000_i1197" type="#_x0000_t75" style="width:204.6pt;height:49.9pt" o:ole="">
            <v:imagedata r:id="rId346" o:title=""/>
          </v:shape>
          <o:OLEObject Type="Embed" ProgID="Equation.DSMT4" ShapeID="_x0000_i1197" DrawAspect="Content" ObjectID="_1777834077" r:id="rId3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894537"/>
      <w:r>
        <w:instrText>(</w:instrText>
      </w:r>
      <w:fldSimple w:instr=" SEQ MTEqn \c \* Arabic \* MERGEFORMAT ">
        <w:r w:rsidR="00622850">
          <w:rPr>
            <w:noProof/>
          </w:rPr>
          <w:instrText>106</w:instrText>
        </w:r>
      </w:fldSimple>
      <w:r>
        <w:instrText>)</w:instrText>
      </w:r>
      <w:bookmarkEnd w:id="40"/>
      <w:r>
        <w:fldChar w:fldCharType="end"/>
      </w:r>
    </w:p>
    <w:p w14:paraId="4BB22590" w14:textId="4BE9203D" w:rsidR="007809DE" w:rsidRPr="007809DE" w:rsidRDefault="007809DE" w:rsidP="007809DE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ZEqnNum443319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ZEqnNum443319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(100)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ZEqnNum894537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ZEqnNum894537 \* Charformat \! \* MERGEFORMAT </w:instrText>
      </w:r>
      <w:r>
        <w:rPr>
          <w:lang w:eastAsia="zh-CN"/>
        </w:rPr>
        <w:fldChar w:fldCharType="separate"/>
      </w:r>
      <w:r w:rsidR="00622850">
        <w:rPr>
          <w:lang w:eastAsia="zh-CN"/>
        </w:rPr>
        <w:instrText>(106)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same as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ZEqnNum614672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ZEqnNum614672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(93)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ZEqnNum184962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ZEqnNum184962 \* Charformat \! \* MERGEFORMAT </w:instrText>
      </w:r>
      <w:r>
        <w:rPr>
          <w:lang w:eastAsia="zh-CN"/>
        </w:rPr>
        <w:fldChar w:fldCharType="separate"/>
      </w:r>
      <w:r w:rsidR="00622850">
        <w:rPr>
          <w:lang w:eastAsia="zh-CN"/>
        </w:rPr>
        <w:instrText>(99)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 w:rsidR="00EC612B">
        <w:rPr>
          <w:lang w:eastAsia="zh-CN"/>
        </w:rPr>
        <w:t xml:space="preserve">, but </w:t>
      </w:r>
      <w:r w:rsidR="00F24474">
        <w:rPr>
          <w:lang w:eastAsia="zh-CN"/>
        </w:rPr>
        <w:t xml:space="preserve">note that </w:t>
      </w:r>
      <w:r w:rsidR="00EC612B" w:rsidRPr="002F1E50">
        <w:rPr>
          <w:position w:val="-12"/>
        </w:rPr>
        <w:object w:dxaOrig="260" w:dyaOrig="360" w14:anchorId="5017A6AA">
          <v:shape id="_x0000_i1198" type="#_x0000_t75" style="width:12.85pt;height:17.8pt" o:ole="">
            <v:imagedata r:id="rId348" o:title=""/>
          </v:shape>
          <o:OLEObject Type="Embed" ProgID="Equation.DSMT4" ShapeID="_x0000_i1198" DrawAspect="Content" ObjectID="_1777834078" r:id="rId349"/>
        </w:object>
      </w:r>
      <w:r w:rsidR="00EC612B">
        <w:t xml:space="preserve"> </w:t>
      </w:r>
      <w:r w:rsidR="001F2983">
        <w:t>is different</w:t>
      </w:r>
      <w:r w:rsidR="00EC612B">
        <w:t xml:space="preserve"> from</w:t>
      </w:r>
      <w:r w:rsidR="001F2983">
        <w:t xml:space="preserve"> </w:t>
      </w:r>
      <w:r w:rsidR="00EC612B" w:rsidRPr="002F1E50">
        <w:rPr>
          <w:position w:val="-12"/>
        </w:rPr>
        <w:object w:dxaOrig="380" w:dyaOrig="360" w14:anchorId="63281406">
          <v:shape id="_x0000_i1199" type="#_x0000_t75" style="width:19.25pt;height:17.8pt" o:ole="">
            <v:imagedata r:id="rId350" o:title=""/>
          </v:shape>
          <o:OLEObject Type="Embed" ProgID="Equation.DSMT4" ShapeID="_x0000_i1199" DrawAspect="Content" ObjectID="_1777834079" r:id="rId351"/>
        </w:object>
      </w:r>
      <w:r w:rsidR="001F2983">
        <w:t xml:space="preserve"> </w:t>
      </w:r>
      <w:r w:rsidR="00F24474">
        <w:t>in</w:t>
      </w:r>
      <w:r w:rsidR="001F2983">
        <w:t xml:space="preserve"> 3D TBL</w:t>
      </w:r>
      <w:r w:rsidR="00F24474">
        <w:t>s</w:t>
      </w:r>
      <w:r w:rsidR="001F2983">
        <w:t>.</w:t>
      </w:r>
      <w:r w:rsidR="00F24474">
        <w:t xml:space="preserve"> Hence, one possible strategy of wall modeling for 3D TBL is to predict the magnitude of wall shear stress and its direction, respectively. </w:t>
      </w:r>
      <w:r w:rsidR="00AF017E">
        <w:t xml:space="preserve">In the current log-law wall model, </w:t>
      </w:r>
      <w:r w:rsidR="00AF017E" w:rsidRPr="009A5F34">
        <w:rPr>
          <w:position w:val="-12"/>
        </w:rPr>
        <w:object w:dxaOrig="760" w:dyaOrig="360" w14:anchorId="2F04DE7F">
          <v:shape id="_x0000_i1200" type="#_x0000_t75" style="width:37.8pt;height:17.8pt" o:ole="">
            <v:imagedata r:id="rId334" o:title=""/>
          </v:shape>
          <o:OLEObject Type="Embed" ProgID="Equation.DSMT4" ShapeID="_x0000_i1200" DrawAspect="Content" ObjectID="_1777834080" r:id="rId352"/>
        </w:object>
      </w:r>
      <w:r w:rsidR="00AF017E">
        <w:t xml:space="preserve"> is assumed, </w:t>
      </w:r>
      <w:r w:rsidR="00D36C31">
        <w:t xml:space="preserve">that is, </w:t>
      </w:r>
      <w:r w:rsidR="00AF017E">
        <w:t>the direction of velocity does not vary in the wall model layer</w:t>
      </w:r>
      <w:r w:rsidR="00D36C31">
        <w:t xml:space="preserve">, while its magnitude varies as a classical near-wall </w:t>
      </w:r>
      <w:r w:rsidR="008331E6">
        <w:t>law.</w:t>
      </w:r>
    </w:p>
    <w:p w14:paraId="649730C6" w14:textId="3E58D1EF" w:rsidR="00243D23" w:rsidRDefault="004F05C3" w:rsidP="00771C89">
      <w:pPr>
        <w:rPr>
          <w:lang w:eastAsia="zh-CN"/>
        </w:rPr>
      </w:pPr>
      <w:r>
        <w:t xml:space="preserve">For varying eddy viscosity, the viscous </w:t>
      </w:r>
      <w:r w:rsidR="00943F21">
        <w:t>term</w:t>
      </w:r>
      <w:r w:rsidR="006F4CD7">
        <w:rPr>
          <w:lang w:eastAsia="zh-CN"/>
        </w:rPr>
        <w:t xml:space="preserve"> </w:t>
      </w:r>
      <w:r w:rsidR="00550491">
        <w:rPr>
          <w:rFonts w:hint="eastAsia"/>
          <w:lang w:eastAsia="zh-CN"/>
        </w:rPr>
        <w:t>becomes</w:t>
      </w:r>
    </w:p>
    <w:p w14:paraId="429201ED" w14:textId="0302D813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400" w:dyaOrig="760" w14:anchorId="30EBF74F">
          <v:shape id="_x0000_i1201" type="#_x0000_t75" style="width:469.8pt;height:37.8pt" o:ole="">
            <v:imagedata r:id="rId353" o:title=""/>
          </v:shape>
          <o:OLEObject Type="Embed" ProgID="Equation.DSMT4" ShapeID="_x0000_i1201" DrawAspect="Content" ObjectID="_1777834081" r:id="rId3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670283"/>
      <w:r>
        <w:instrText>(</w:instrText>
      </w:r>
      <w:fldSimple w:instr=" SEQ MTEqn \c \* Arabic \* MERGEFORMAT ">
        <w:r w:rsidR="00622850">
          <w:rPr>
            <w:noProof/>
          </w:rPr>
          <w:instrText>107</w:instrText>
        </w:r>
      </w:fldSimple>
      <w:r>
        <w:instrText>)</w:instrText>
      </w:r>
      <w:bookmarkEnd w:id="41"/>
      <w:r>
        <w:fldChar w:fldCharType="end"/>
      </w:r>
    </w:p>
    <w:p w14:paraId="6247CFFA" w14:textId="24F584C6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360" w:dyaOrig="760" w14:anchorId="6F210EF5">
          <v:shape id="_x0000_i1202" type="#_x0000_t75" style="width:469.05pt;height:37.8pt" o:ole="">
            <v:imagedata r:id="rId355" o:title=""/>
          </v:shape>
          <o:OLEObject Type="Embed" ProgID="Equation.DSMT4" ShapeID="_x0000_i1202" DrawAspect="Content" ObjectID="_1777834082" r:id="rId3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108</w:instrText>
        </w:r>
      </w:fldSimple>
      <w:r>
        <w:instrText>)</w:instrText>
      </w:r>
      <w:r>
        <w:fldChar w:fldCharType="end"/>
      </w:r>
    </w:p>
    <w:p w14:paraId="0CC65CE0" w14:textId="3C3DC139" w:rsidR="00243D23" w:rsidRPr="00243D23" w:rsidRDefault="001236FF" w:rsidP="00243D23">
      <w:pPr>
        <w:pStyle w:val="MTDisplayEquation"/>
        <w:ind w:firstLine="0"/>
      </w:pPr>
      <w:r w:rsidRPr="00243D23">
        <w:rPr>
          <w:position w:val="-32"/>
        </w:rPr>
        <w:object w:dxaOrig="9460" w:dyaOrig="760" w14:anchorId="5229CCE8">
          <v:shape id="_x0000_i1203" type="#_x0000_t75" style="width:474.05pt;height:37.8pt" o:ole="">
            <v:imagedata r:id="rId357" o:title=""/>
          </v:shape>
          <o:OLEObject Type="Embed" ProgID="Equation.DSMT4" ShapeID="_x0000_i1203" DrawAspect="Content" ObjectID="_1777834083" r:id="rId358"/>
        </w:object>
      </w:r>
      <w:r w:rsidR="00243D23">
        <w:t xml:space="preserve"> </w:t>
      </w:r>
      <w:r w:rsidR="00243D23">
        <w:tab/>
      </w:r>
      <w:r w:rsidR="00243D23">
        <w:fldChar w:fldCharType="begin"/>
      </w:r>
      <w:r w:rsidR="00243D23">
        <w:instrText xml:space="preserve"> MACROBUTTON MTPlaceRef \* MERGEFORMAT </w:instrText>
      </w:r>
      <w:r w:rsidR="00243D23">
        <w:fldChar w:fldCharType="begin"/>
      </w:r>
      <w:r w:rsidR="00243D23">
        <w:instrText xml:space="preserve"> SEQ MTEqn \h \* MERGEFORMAT </w:instrText>
      </w:r>
      <w:r w:rsidR="00243D23">
        <w:fldChar w:fldCharType="end"/>
      </w:r>
      <w:bookmarkStart w:id="42" w:name="ZEqnNum603276"/>
      <w:r w:rsidR="00243D23">
        <w:instrText>(</w:instrText>
      </w:r>
      <w:fldSimple w:instr=" SEQ MTEqn \c \* Arabic \* MERGEFORMAT ">
        <w:r w:rsidR="00622850">
          <w:rPr>
            <w:noProof/>
          </w:rPr>
          <w:instrText>109</w:instrText>
        </w:r>
      </w:fldSimple>
      <w:r w:rsidR="00243D23">
        <w:instrText>)</w:instrText>
      </w:r>
      <w:bookmarkEnd w:id="42"/>
      <w:r w:rsidR="00243D23">
        <w:fldChar w:fldCharType="end"/>
      </w:r>
    </w:p>
    <w:p w14:paraId="17F3CE02" w14:textId="644ED0A0" w:rsidR="00F230A3" w:rsidRDefault="00C3224B" w:rsidP="00771C89">
      <w:pPr>
        <w:rPr>
          <w:lang w:eastAsia="zh-CN"/>
        </w:rPr>
      </w:pPr>
      <w:r>
        <w:t>It can also be expressed</w:t>
      </w:r>
      <w:r w:rsidR="00E20455">
        <w:rPr>
          <w:rFonts w:hint="eastAsia"/>
          <w:lang w:eastAsia="zh-CN"/>
        </w:rPr>
        <w:t xml:space="preserve"> as</w:t>
      </w:r>
    </w:p>
    <w:p w14:paraId="392A9D44" w14:textId="6D3E68C9" w:rsidR="00F230A3" w:rsidRDefault="00C3224B" w:rsidP="00F230A3">
      <w:pPr>
        <w:pStyle w:val="MTDisplayEquation"/>
        <w:ind w:firstLine="0"/>
      </w:pPr>
      <w:r w:rsidRPr="00C3224B">
        <w:rPr>
          <w:position w:val="-32"/>
        </w:rPr>
        <w:object w:dxaOrig="9980" w:dyaOrig="760" w14:anchorId="32D8CB0C">
          <v:shape id="_x0000_i1204" type="#_x0000_t75" style="width:499pt;height:37.8pt" o:ole="">
            <v:imagedata r:id="rId359" o:title=""/>
          </v:shape>
          <o:OLEObject Type="Embed" ProgID="Equation.DSMT4" ShapeID="_x0000_i1204" DrawAspect="Content" ObjectID="_1777834084" r:id="rId360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622850">
          <w:rPr>
            <w:noProof/>
          </w:rPr>
          <w:instrText>110</w:instrText>
        </w:r>
      </w:fldSimple>
      <w:r w:rsidR="00F230A3">
        <w:instrText>)</w:instrText>
      </w:r>
      <w:r w:rsidR="00F230A3">
        <w:fldChar w:fldCharType="end"/>
      </w:r>
    </w:p>
    <w:p w14:paraId="32DFFBCA" w14:textId="2A7AA42F" w:rsidR="00F230A3" w:rsidRDefault="003A0867" w:rsidP="00F230A3">
      <w:pPr>
        <w:pStyle w:val="MTDisplayEquation"/>
        <w:ind w:firstLine="0"/>
      </w:pPr>
      <w:r w:rsidRPr="003A0867">
        <w:rPr>
          <w:position w:val="-32"/>
        </w:rPr>
        <w:object w:dxaOrig="9880" w:dyaOrig="760" w14:anchorId="41F26A72">
          <v:shape id="_x0000_i1205" type="#_x0000_t75" style="width:495.45pt;height:37.8pt" o:ole="">
            <v:imagedata r:id="rId361" o:title=""/>
          </v:shape>
          <o:OLEObject Type="Embed" ProgID="Equation.DSMT4" ShapeID="_x0000_i1205" DrawAspect="Content" ObjectID="_1777834085" r:id="rId362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622850">
          <w:rPr>
            <w:noProof/>
          </w:rPr>
          <w:instrText>111</w:instrText>
        </w:r>
      </w:fldSimple>
      <w:r w:rsidR="00F230A3">
        <w:instrText>)</w:instrText>
      </w:r>
      <w:r w:rsidR="00F230A3">
        <w:fldChar w:fldCharType="end"/>
      </w:r>
    </w:p>
    <w:p w14:paraId="55CB562A" w14:textId="688EECF9" w:rsidR="00F230A3" w:rsidRDefault="0074301D" w:rsidP="00F230A3">
      <w:pPr>
        <w:pStyle w:val="MTDisplayEquation"/>
        <w:ind w:firstLine="0"/>
      </w:pPr>
      <w:r w:rsidRPr="0074301D">
        <w:rPr>
          <w:position w:val="-32"/>
        </w:rPr>
        <w:object w:dxaOrig="10140" w:dyaOrig="760" w14:anchorId="0BEA5E26">
          <v:shape id="_x0000_i1206" type="#_x0000_t75" style="width:507.55pt;height:37.8pt" o:ole="">
            <v:imagedata r:id="rId363" o:title=""/>
          </v:shape>
          <o:OLEObject Type="Embed" ProgID="Equation.DSMT4" ShapeID="_x0000_i1206" DrawAspect="Content" ObjectID="_1777834086" r:id="rId364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622850">
          <w:rPr>
            <w:noProof/>
          </w:rPr>
          <w:instrText>112</w:instrText>
        </w:r>
      </w:fldSimple>
      <w:r w:rsidR="00F230A3">
        <w:instrText>)</w:instrText>
      </w:r>
      <w:r w:rsidR="00F230A3">
        <w:fldChar w:fldCharType="end"/>
      </w:r>
    </w:p>
    <w:p w14:paraId="2BA1B4C3" w14:textId="1A63BF01" w:rsidR="00BB5836" w:rsidRDefault="00CB1067" w:rsidP="00771C89">
      <w:pPr>
        <w:rPr>
          <w:iCs/>
          <w:color w:val="FF0000"/>
          <w:lang w:eastAsia="zh-CN"/>
        </w:rPr>
      </w:pPr>
      <w:r>
        <w:t xml:space="preserve">where the stress tensor </w:t>
      </w:r>
      <w:r w:rsidRPr="00CB1067">
        <w:rPr>
          <w:position w:val="-24"/>
        </w:rPr>
        <w:object w:dxaOrig="2500" w:dyaOrig="620" w14:anchorId="6070C120">
          <v:shape id="_x0000_i1207" type="#_x0000_t75" style="width:125.45pt;height:31.35pt" o:ole="">
            <v:imagedata r:id="rId365" o:title=""/>
          </v:shape>
          <o:OLEObject Type="Embed" ProgID="Equation.DSMT4" ShapeID="_x0000_i1207" DrawAspect="Content" ObjectID="_1777834087" r:id="rId366"/>
        </w:object>
      </w:r>
      <w:r>
        <w:rPr>
          <w:rFonts w:hint="eastAsia"/>
          <w:lang w:eastAsia="zh-CN"/>
        </w:rPr>
        <w:t>. T</w:t>
      </w:r>
      <w:r>
        <w:t xml:space="preserve">he isotropic part </w:t>
      </w:r>
      <w:r w:rsidR="00C453A3">
        <w:rPr>
          <w:rFonts w:hint="eastAsia"/>
          <w:lang w:eastAsia="zh-CN"/>
        </w:rPr>
        <w:t>is</w:t>
      </w:r>
      <w:r>
        <w:rPr>
          <w:rFonts w:hint="eastAsia"/>
          <w:lang w:eastAsia="zh-CN"/>
        </w:rPr>
        <w:t xml:space="preserve"> </w:t>
      </w:r>
      <w:r>
        <w:t>ignored</w:t>
      </w:r>
      <w:r>
        <w:rPr>
          <w:rFonts w:hint="eastAsia"/>
          <w:lang w:eastAsia="zh-CN"/>
        </w:rPr>
        <w:t xml:space="preserve"> in CaNS</w:t>
      </w:r>
      <w:r>
        <w:t xml:space="preserve">. </w:t>
      </w:r>
      <w:r w:rsidR="005A1DDC">
        <w:rPr>
          <w:lang w:eastAsia="zh-CN"/>
        </w:rPr>
        <w:t>The resolved viscous terms can be treated either explicitly or implicitly, whereas the modelled</w:t>
      </w:r>
      <w:r w:rsidR="009C35BF">
        <w:rPr>
          <w:lang w:eastAsia="zh-CN"/>
        </w:rPr>
        <w:t xml:space="preserve"> </w:t>
      </w:r>
      <w:r w:rsidR="005A1DDC">
        <w:rPr>
          <w:lang w:eastAsia="zh-CN"/>
        </w:rPr>
        <w:t xml:space="preserve">terms, like the inviscid terms, are always treated explicitly. </w:t>
      </w:r>
      <w:r w:rsidR="009C35BF">
        <w:rPr>
          <w:lang w:eastAsia="zh-CN"/>
        </w:rPr>
        <w:t xml:space="preserve">It is convenient to lump the modelled terms together with the inviscid </w:t>
      </w:r>
      <w:r w:rsidR="00E20455">
        <w:rPr>
          <w:rFonts w:hint="eastAsia"/>
          <w:lang w:eastAsia="zh-CN"/>
        </w:rPr>
        <w:t xml:space="preserve">terms. </w:t>
      </w:r>
      <w:r w:rsidR="00B92B23">
        <w:rPr>
          <w:rFonts w:hint="eastAsia"/>
          <w:lang w:eastAsia="zh-CN"/>
        </w:rPr>
        <w:t>Consequently, we only need to add the modelled terms to the right hand side even if the viscous terms are treated implicitly. In contra</w:t>
      </w:r>
      <w:r w:rsidR="00F251C5">
        <w:rPr>
          <w:rFonts w:hint="eastAsia"/>
          <w:lang w:eastAsia="zh-CN"/>
        </w:rPr>
        <w:t>st</w:t>
      </w:r>
      <w:r w:rsidR="00B92B23">
        <w:rPr>
          <w:rFonts w:hint="eastAsia"/>
          <w:lang w:eastAsia="zh-CN"/>
        </w:rPr>
        <w:t>, if a wall model is used to chan</w:t>
      </w:r>
      <w:r w:rsidR="00F251C5">
        <w:rPr>
          <w:rFonts w:hint="eastAsia"/>
          <w:lang w:eastAsia="zh-CN"/>
        </w:rPr>
        <w:t>ge</w:t>
      </w:r>
      <w:r w:rsidR="00B92B23">
        <w:rPr>
          <w:rFonts w:hint="eastAsia"/>
          <w:lang w:eastAsia="zh-CN"/>
        </w:rPr>
        <w:t xml:space="preserve"> the boundary </w:t>
      </w:r>
      <w:r w:rsidR="00F251C5">
        <w:rPr>
          <w:lang w:eastAsia="zh-CN"/>
        </w:rPr>
        <w:t>conditions</w:t>
      </w:r>
      <w:r w:rsidR="00F251C5">
        <w:rPr>
          <w:rFonts w:hint="eastAsia"/>
          <w:lang w:eastAsia="zh-CN"/>
        </w:rPr>
        <w:t xml:space="preserve"> and an implicit scheme is used, we have to further modify the right hand side at boundary cells to </w:t>
      </w:r>
      <w:r w:rsidR="00F251C5">
        <w:rPr>
          <w:lang w:eastAsia="zh-CN"/>
        </w:rPr>
        <w:t>reflect</w:t>
      </w:r>
      <w:r w:rsidR="00F251C5">
        <w:rPr>
          <w:rFonts w:hint="eastAsia"/>
          <w:lang w:eastAsia="zh-CN"/>
        </w:rPr>
        <w:t xml:space="preserve"> the change of boundary condition values, assuming that a Neumann boundary condition is already set. When adding a wall model, we do not need to consider that homogeneous boundary conditions must be used in the FT direction, because the </w:t>
      </w:r>
      <w:r w:rsidR="00F251C5">
        <w:rPr>
          <w:lang w:eastAsia="zh-CN"/>
        </w:rPr>
        <w:t>modification</w:t>
      </w:r>
      <w:r w:rsidR="00F251C5">
        <w:rPr>
          <w:rFonts w:hint="eastAsia"/>
          <w:lang w:eastAsia="zh-CN"/>
        </w:rPr>
        <w:t xml:space="preserve"> to the right hand side is irrelevant to FT. </w:t>
      </w:r>
      <w:r w:rsidR="00013A6E">
        <w:rPr>
          <w:rFonts w:hint="eastAsia"/>
          <w:lang w:eastAsia="zh-CN"/>
        </w:rPr>
        <w:t xml:space="preserve">Before FT, all aspects have been </w:t>
      </w:r>
      <w:r w:rsidR="00013A6E">
        <w:rPr>
          <w:rFonts w:hint="eastAsia"/>
          <w:lang w:eastAsia="zh-CN"/>
        </w:rPr>
        <w:lastRenderedPageBreak/>
        <w:t xml:space="preserve">considered in the physical space. </w:t>
      </w:r>
      <w:r w:rsidR="00F251C5">
        <w:rPr>
          <w:rFonts w:hint="eastAsia"/>
          <w:lang w:eastAsia="zh-CN"/>
        </w:rPr>
        <w:t xml:space="preserve">We just need to </w:t>
      </w:r>
      <w:r w:rsidR="00013A6E">
        <w:rPr>
          <w:rFonts w:hint="eastAsia"/>
          <w:lang w:eastAsia="zh-CN"/>
        </w:rPr>
        <w:t>be aware</w:t>
      </w:r>
      <w:r w:rsidR="00F251C5">
        <w:rPr>
          <w:rFonts w:hint="eastAsia"/>
          <w:lang w:eastAsia="zh-CN"/>
        </w:rPr>
        <w:t xml:space="preserve"> that the resulting wall model should not be used in the FT directions.</w:t>
      </w:r>
      <w:r w:rsidR="00013A6E">
        <w:rPr>
          <w:rFonts w:hint="eastAsia"/>
          <w:lang w:eastAsia="zh-CN"/>
        </w:rPr>
        <w:t xml:space="preserve"> </w:t>
      </w:r>
      <w:r w:rsidR="009435E4" w:rsidRPr="008C75F8">
        <w:rPr>
          <w:color w:val="FF0000"/>
        </w:rPr>
        <w:t xml:space="preserve">Due to the </w:t>
      </w:r>
      <w:r w:rsidR="003A6546" w:rsidRPr="008C75F8">
        <w:rPr>
          <w:color w:val="FF0000"/>
        </w:rPr>
        <w:t>added</w:t>
      </w:r>
      <w:r w:rsidR="009435E4" w:rsidRPr="008C75F8">
        <w:rPr>
          <w:color w:val="FF0000"/>
        </w:rPr>
        <w:t xml:space="preserve"> </w:t>
      </w:r>
      <w:r w:rsidR="003A0867" w:rsidRPr="008C75F8">
        <w:rPr>
          <w:color w:val="FF0000"/>
        </w:rPr>
        <w:t>eddy</w:t>
      </w:r>
      <w:r w:rsidR="009435E4" w:rsidRPr="008C75F8">
        <w:rPr>
          <w:color w:val="FF0000"/>
        </w:rPr>
        <w:t xml:space="preserve"> viscosity, the time step </w:t>
      </w:r>
      <w:r w:rsidR="000B6EFD">
        <w:rPr>
          <w:rFonts w:hint="eastAsia"/>
          <w:color w:val="FF0000"/>
          <w:lang w:eastAsia="zh-CN"/>
        </w:rPr>
        <w:t>criterion</w:t>
      </w:r>
      <w:r w:rsidR="009435E4" w:rsidRPr="008C75F8">
        <w:rPr>
          <w:color w:val="FF0000"/>
        </w:rPr>
        <w:t xml:space="preserve"> </w:t>
      </w:r>
      <w:r w:rsidR="00E61A25" w:rsidRPr="008C75F8">
        <w:rPr>
          <w:color w:val="FF0000"/>
        </w:rPr>
        <w:t xml:space="preserve">has to </w:t>
      </w:r>
      <w:r w:rsidR="00F11B11" w:rsidRPr="008C75F8">
        <w:rPr>
          <w:color w:val="FF0000"/>
        </w:rPr>
        <w:t xml:space="preserve">be </w:t>
      </w:r>
      <w:r w:rsidR="009A6963" w:rsidRPr="008C75F8">
        <w:rPr>
          <w:rFonts w:hint="eastAsia"/>
          <w:color w:val="FF0000"/>
          <w:lang w:eastAsia="zh-CN"/>
        </w:rPr>
        <w:t>altered.</w: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5A1DDC" w:rsidRPr="008C75F8">
        <w:rPr>
          <w:color w:val="FF0000"/>
          <w:lang w:eastAsia="zh-CN"/>
        </w:rPr>
        <w:t>Specifically, v</w:t>
      </w:r>
      <w:r w:rsidR="00026D1B" w:rsidRPr="008C75F8">
        <w:rPr>
          <w:rFonts w:hint="eastAsia"/>
          <w:color w:val="FF0000"/>
          <w:lang w:eastAsia="zh-CN"/>
        </w:rPr>
        <w:t xml:space="preserve">ariable </w:t>
      </w:r>
      <w:r w:rsidR="00026D1B" w:rsidRPr="008C75F8">
        <w:rPr>
          <w:color w:val="FF0000"/>
          <w:position w:val="-12"/>
        </w:rPr>
        <w:object w:dxaOrig="240" w:dyaOrig="360" w14:anchorId="3165A366">
          <v:shape id="_x0000_i1208" type="#_x0000_t75" style="width:11.4pt;height:17.8pt" o:ole="">
            <v:imagedata r:id="rId367" o:title=""/>
          </v:shape>
          <o:OLEObject Type="Embed" ProgID="Equation.DSMT4" ShapeID="_x0000_i1208" DrawAspect="Content" ObjectID="_1777834088" r:id="rId368"/>
        </w:objec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026D1B" w:rsidRPr="008C75F8">
        <w:rPr>
          <w:color w:val="FF0000"/>
          <w:lang w:eastAsia="zh-CN"/>
        </w:rPr>
        <w:t>should</w:t>
      </w:r>
      <w:r w:rsidR="00026D1B" w:rsidRPr="008C75F8">
        <w:rPr>
          <w:rFonts w:hint="eastAsia"/>
          <w:color w:val="FF0000"/>
          <w:lang w:eastAsia="zh-CN"/>
        </w:rPr>
        <w:t xml:space="preserve"> be added </w:t>
      </w:r>
      <w:r w:rsidR="000B6EFD">
        <w:rPr>
          <w:rFonts w:hint="eastAsia"/>
          <w:color w:val="FF0000"/>
          <w:lang w:eastAsia="zh-CN"/>
        </w:rPr>
        <w:t>to</w:t>
      </w:r>
      <w:r w:rsidR="00026D1B" w:rsidRPr="008C75F8">
        <w:rPr>
          <w:rFonts w:hint="eastAsia"/>
          <w:color w:val="FF0000"/>
          <w:lang w:eastAsia="zh-CN"/>
        </w:rPr>
        <w:t xml:space="preserve"> Eq. </w: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GOTOBUTTON ZEqnNum859532  \* MERGEFORMAT </w:instrTex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REF ZEqnNum859532 \* Charformat \! \* MERGEFORMAT </w:instrText>
      </w:r>
      <w:r w:rsidR="00026D1B" w:rsidRPr="008C75F8">
        <w:rPr>
          <w:iCs/>
          <w:color w:val="FF0000"/>
          <w:lang w:eastAsia="zh-CN"/>
        </w:rPr>
        <w:fldChar w:fldCharType="separate"/>
      </w:r>
      <w:r w:rsidR="00622850" w:rsidRPr="00622850">
        <w:rPr>
          <w:iCs/>
          <w:color w:val="FF0000"/>
          <w:lang w:eastAsia="zh-CN"/>
        </w:rPr>
        <w:instrText>(54)</w:instrText>
      </w:r>
      <w:r w:rsidR="00026D1B" w:rsidRPr="008C75F8">
        <w:rPr>
          <w:iCs/>
          <w:color w:val="FF0000"/>
          <w:lang w:eastAsia="zh-CN"/>
        </w:rPr>
        <w:fldChar w:fldCharType="end"/>
      </w:r>
      <w:r w:rsidR="00026D1B" w:rsidRPr="008C75F8">
        <w:rPr>
          <w:iCs/>
          <w:color w:val="FF0000"/>
          <w:lang w:eastAsia="zh-CN"/>
        </w:rPr>
        <w:fldChar w:fldCharType="end"/>
      </w:r>
      <w:r w:rsidR="000B6EFD">
        <w:rPr>
          <w:rFonts w:hint="eastAsia"/>
          <w:iCs/>
          <w:color w:val="FF0000"/>
          <w:lang w:eastAsia="zh-CN"/>
        </w:rPr>
        <w:t>.</w:t>
      </w:r>
      <w:r w:rsidR="00683527">
        <w:rPr>
          <w:rFonts w:hint="eastAsia"/>
          <w:iCs/>
          <w:color w:val="FF0000"/>
          <w:lang w:eastAsia="zh-CN"/>
        </w:rPr>
        <w:t xml:space="preserve"> However, this may not be important when the viscous term is treated implicitly, though it may be </w:t>
      </w:r>
      <w:r w:rsidR="00683527">
        <w:rPr>
          <w:iCs/>
          <w:color w:val="FF0000"/>
          <w:lang w:eastAsia="zh-CN"/>
        </w:rPr>
        <w:t>necessary</w:t>
      </w:r>
      <w:r w:rsidR="00683527">
        <w:rPr>
          <w:rFonts w:hint="eastAsia"/>
          <w:iCs/>
          <w:color w:val="FF0000"/>
          <w:lang w:eastAsia="zh-CN"/>
        </w:rPr>
        <w:t xml:space="preserve"> when the viscous </w:t>
      </w:r>
      <w:r w:rsidR="00683527">
        <w:rPr>
          <w:iCs/>
          <w:color w:val="FF0000"/>
          <w:lang w:eastAsia="zh-CN"/>
        </w:rPr>
        <w:t>term</w:t>
      </w:r>
      <w:r w:rsidR="00683527">
        <w:rPr>
          <w:rFonts w:hint="eastAsia"/>
          <w:iCs/>
          <w:color w:val="FF0000"/>
          <w:lang w:eastAsia="zh-CN"/>
        </w:rPr>
        <w:t xml:space="preserve"> is treated explicitly.</w:t>
      </w:r>
    </w:p>
    <w:p w14:paraId="197C9C8A" w14:textId="5F5E030B" w:rsidR="00400D6B" w:rsidRDefault="00400D6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Now, we discuss </w:t>
      </w:r>
      <w:r w:rsidR="00D71C3A">
        <w:rPr>
          <w:rFonts w:hint="eastAsia"/>
          <w:lang w:eastAsia="zh-CN"/>
        </w:rPr>
        <w:t xml:space="preserve">various </w:t>
      </w:r>
      <w:r w:rsidR="00DE1B03">
        <w:rPr>
          <w:rFonts w:hint="eastAsia"/>
          <w:lang w:eastAsia="zh-CN"/>
        </w:rPr>
        <w:t xml:space="preserve">sources of error </w:t>
      </w:r>
      <w:r w:rsidR="00BA53A3">
        <w:rPr>
          <w:rFonts w:hint="eastAsia"/>
          <w:lang w:eastAsia="zh-CN"/>
        </w:rPr>
        <w:t xml:space="preserve">in </w:t>
      </w:r>
      <w:r w:rsidR="00E462E6">
        <w:rPr>
          <w:rFonts w:hint="eastAsia"/>
          <w:lang w:eastAsia="zh-CN"/>
        </w:rPr>
        <w:t xml:space="preserve">LES. </w:t>
      </w:r>
      <w:r w:rsidR="00987847">
        <w:rPr>
          <w:rFonts w:hint="eastAsia"/>
          <w:lang w:eastAsia="zh-CN"/>
        </w:rPr>
        <w:t>First, we discuss the errors in the analytical form. Then, we discuss the errors from numerical discretization.</w:t>
      </w:r>
      <w:r w:rsidR="00274A56">
        <w:rPr>
          <w:rFonts w:hint="eastAsia"/>
          <w:lang w:eastAsia="zh-CN"/>
        </w:rPr>
        <w:t xml:space="preserve"> The incompressible NS equations</w:t>
      </w:r>
      <w:r w:rsidR="00011C1E">
        <w:rPr>
          <w:rFonts w:hint="eastAsia"/>
          <w:lang w:eastAsia="zh-CN"/>
        </w:rPr>
        <w:t xml:space="preserve"> </w:t>
      </w:r>
      <w:r w:rsidR="00755350">
        <w:rPr>
          <w:rFonts w:hint="eastAsia"/>
          <w:lang w:eastAsia="zh-CN"/>
        </w:rPr>
        <w:t>are</w:t>
      </w:r>
    </w:p>
    <w:p w14:paraId="6AFFC152" w14:textId="67BFC033" w:rsidR="00274A56" w:rsidRDefault="00274A56" w:rsidP="00274A56">
      <w:pPr>
        <w:pStyle w:val="MTDisplayEquation"/>
      </w:pPr>
      <w:r>
        <w:tab/>
      </w:r>
      <w:r w:rsidRPr="00274A56">
        <w:rPr>
          <w:position w:val="-30"/>
        </w:rPr>
        <w:object w:dxaOrig="840" w:dyaOrig="680" w14:anchorId="2A692027">
          <v:shape id="_x0000_i1209" type="#_x0000_t75" style="width:42.05pt;height:34.2pt" o:ole="">
            <v:imagedata r:id="rId369" o:title=""/>
          </v:shape>
          <o:OLEObject Type="Embed" ProgID="Equation.DSMT4" ShapeID="_x0000_i1209" DrawAspect="Content" ObjectID="_1777834089" r:id="rId3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113</w:instrText>
        </w:r>
      </w:fldSimple>
      <w:r>
        <w:instrText>)</w:instrText>
      </w:r>
      <w:r>
        <w:fldChar w:fldCharType="end"/>
      </w:r>
    </w:p>
    <w:p w14:paraId="4F2027B0" w14:textId="671B1305" w:rsidR="00274A56" w:rsidRPr="00274A56" w:rsidRDefault="00274A56" w:rsidP="00274A56">
      <w:pPr>
        <w:pStyle w:val="MTDisplayEquation"/>
      </w:pPr>
      <w:r>
        <w:tab/>
      </w:r>
      <w:r w:rsidRPr="00274A56">
        <w:rPr>
          <w:position w:val="-32"/>
        </w:rPr>
        <w:object w:dxaOrig="3720" w:dyaOrig="740" w14:anchorId="61E593FB">
          <v:shape id="_x0000_i1210" type="#_x0000_t75" style="width:186.05pt;height:37.05pt" o:ole="">
            <v:imagedata r:id="rId371" o:title=""/>
          </v:shape>
          <o:OLEObject Type="Embed" ProgID="Equation.DSMT4" ShapeID="_x0000_i1210" DrawAspect="Content" ObjectID="_1777834090" r:id="rId3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114</w:instrText>
        </w:r>
      </w:fldSimple>
      <w:r>
        <w:instrText>)</w:instrText>
      </w:r>
      <w:r>
        <w:fldChar w:fldCharType="end"/>
      </w:r>
    </w:p>
    <w:p w14:paraId="249DBC2D" w14:textId="7B12938D" w:rsidR="00987847" w:rsidRDefault="00011C1E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We apply </w:t>
      </w:r>
      <w:r w:rsidR="003C5945">
        <w:rPr>
          <w:rFonts w:hint="eastAsia"/>
          <w:lang w:eastAsia="zh-CN"/>
        </w:rPr>
        <w:t>filter</w:t>
      </w:r>
      <w:r w:rsidR="00DC624D">
        <w:rPr>
          <w:rFonts w:hint="eastAsia"/>
          <w:lang w:eastAsia="zh-CN"/>
        </w:rPr>
        <w:t>ing,</w:t>
      </w:r>
    </w:p>
    <w:p w14:paraId="2AE398F0" w14:textId="7C07D063" w:rsidR="00011C1E" w:rsidRDefault="00011C1E" w:rsidP="00011C1E">
      <w:pPr>
        <w:pStyle w:val="MTDisplayEquation"/>
      </w:pPr>
      <w:r>
        <w:tab/>
      </w:r>
      <w:r w:rsidRPr="00011C1E">
        <w:rPr>
          <w:position w:val="-32"/>
        </w:rPr>
        <w:object w:dxaOrig="1080" w:dyaOrig="800" w14:anchorId="3E05AE75">
          <v:shape id="_x0000_i1211" type="#_x0000_t75" style="width:54.2pt;height:39.9pt" o:ole="">
            <v:imagedata r:id="rId373" o:title=""/>
          </v:shape>
          <o:OLEObject Type="Embed" ProgID="Equation.DSMT4" ShapeID="_x0000_i1211" DrawAspect="Content" ObjectID="_1777834091" r:id="rId3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3" w:name="ZEqnNum819202"/>
      <w:r>
        <w:instrText>(</w:instrText>
      </w:r>
      <w:fldSimple w:instr=" SEQ MTEqn \c \* Arabic \* MERGEFORMAT ">
        <w:r w:rsidR="00622850">
          <w:rPr>
            <w:noProof/>
          </w:rPr>
          <w:instrText>115</w:instrText>
        </w:r>
      </w:fldSimple>
      <w:r>
        <w:instrText>)</w:instrText>
      </w:r>
      <w:bookmarkEnd w:id="43"/>
      <w:r>
        <w:fldChar w:fldCharType="end"/>
      </w:r>
    </w:p>
    <w:p w14:paraId="786F086D" w14:textId="532F6FDD" w:rsidR="00011C1E" w:rsidRDefault="00011C1E" w:rsidP="00011C1E">
      <w:pPr>
        <w:pStyle w:val="MTDisplayEquation"/>
      </w:pPr>
      <w:r>
        <w:tab/>
      </w:r>
      <w:r w:rsidR="000568B5" w:rsidRPr="00274A56">
        <w:rPr>
          <w:position w:val="-32"/>
        </w:rPr>
        <w:object w:dxaOrig="3540" w:dyaOrig="780" w14:anchorId="7B028635">
          <v:shape id="_x0000_i1212" type="#_x0000_t75" style="width:176.8pt;height:39.2pt" o:ole="">
            <v:imagedata r:id="rId375" o:title=""/>
          </v:shape>
          <o:OLEObject Type="Embed" ProgID="Equation.DSMT4" ShapeID="_x0000_i1212" DrawAspect="Content" ObjectID="_1777834092" r:id="rId3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4" w:name="ZEqnNum366644"/>
      <w:r>
        <w:instrText>(</w:instrText>
      </w:r>
      <w:fldSimple w:instr=" SEQ MTEqn \c \* Arabic \* MERGEFORMAT ">
        <w:r w:rsidR="00622850">
          <w:rPr>
            <w:noProof/>
          </w:rPr>
          <w:instrText>116</w:instrText>
        </w:r>
      </w:fldSimple>
      <w:r>
        <w:instrText>)</w:instrText>
      </w:r>
      <w:bookmarkEnd w:id="44"/>
      <w:r>
        <w:fldChar w:fldCharType="end"/>
      </w:r>
    </w:p>
    <w:p w14:paraId="64D85930" w14:textId="078C0D1C" w:rsidR="00F75456" w:rsidRDefault="00550882" w:rsidP="00F75456">
      <w:pPr>
        <w:rPr>
          <w:lang w:eastAsia="zh-CN"/>
        </w:rPr>
      </w:pPr>
      <w:r>
        <w:rPr>
          <w:rFonts w:hint="eastAsia"/>
          <w:lang w:eastAsia="zh-CN"/>
        </w:rPr>
        <w:t>P</w:t>
      </w:r>
      <w:r w:rsidR="00361A48">
        <w:rPr>
          <w:rFonts w:hint="eastAsia"/>
          <w:lang w:eastAsia="zh-CN"/>
        </w:rPr>
        <w:t xml:space="preserve">hysical-space box filter is commonly used in practical simulations, </w:t>
      </w:r>
      <w:r>
        <w:rPr>
          <w:rFonts w:hint="eastAsia"/>
          <w:lang w:eastAsia="zh-CN"/>
        </w:rPr>
        <w:t xml:space="preserve">so </w:t>
      </w:r>
      <w:r w:rsidR="00361A48">
        <w:rPr>
          <w:rFonts w:hint="eastAsia"/>
          <w:lang w:eastAsia="zh-CN"/>
        </w:rPr>
        <w:t xml:space="preserve">we use it as an example to discuss the properties of filtering. In box </w:t>
      </w:r>
      <w:r w:rsidR="009407EA">
        <w:rPr>
          <w:rFonts w:hint="eastAsia"/>
          <w:lang w:eastAsia="zh-CN"/>
        </w:rPr>
        <w:t>filtering,</w:t>
      </w:r>
    </w:p>
    <w:p w14:paraId="42929BCE" w14:textId="5A488F8E" w:rsidR="00F75456" w:rsidRDefault="00F75456" w:rsidP="00361A48">
      <w:pPr>
        <w:pStyle w:val="MTDisplayEquation"/>
      </w:pPr>
      <w:r>
        <w:tab/>
      </w:r>
      <w:r w:rsidR="009407EA" w:rsidRPr="007F369F">
        <w:rPr>
          <w:position w:val="-32"/>
        </w:rPr>
        <w:object w:dxaOrig="4120" w:dyaOrig="760" w14:anchorId="24E30A60">
          <v:shape id="_x0000_i1213" type="#_x0000_t75" style="width:206pt;height:37.8pt" o:ole="">
            <v:imagedata r:id="rId377" o:title=""/>
          </v:shape>
          <o:OLEObject Type="Embed" ProgID="Equation.DSMT4" ShapeID="_x0000_i1213" DrawAspect="Content" ObjectID="_1777834093" r:id="rId3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117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426A8947" w14:textId="46CB1CDB" w:rsidR="00361A48" w:rsidRDefault="00E7228C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9407EA">
        <w:rPr>
          <w:rFonts w:hint="eastAsia"/>
          <w:lang w:eastAsia="zh-CN"/>
        </w:rPr>
        <w:t>have</w:t>
      </w:r>
    </w:p>
    <w:p w14:paraId="1ADA44B2" w14:textId="00F4C063" w:rsidR="00361A48" w:rsidRDefault="00361A48" w:rsidP="00361A48">
      <w:pPr>
        <w:pStyle w:val="MTDisplayEquation"/>
      </w:pPr>
      <w:r>
        <w:tab/>
      </w:r>
      <w:r w:rsidR="00850611" w:rsidRPr="00850611">
        <w:rPr>
          <w:position w:val="-28"/>
        </w:rPr>
        <w:object w:dxaOrig="1160" w:dyaOrig="720" w14:anchorId="351C5449">
          <v:shape id="_x0000_i1214" type="#_x0000_t75" style="width:57.75pt;height:36.35pt" o:ole="">
            <v:imagedata r:id="rId379" o:title=""/>
          </v:shape>
          <o:OLEObject Type="Embed" ProgID="Equation.DSMT4" ShapeID="_x0000_i1214" DrawAspect="Content" ObjectID="_1777834094" r:id="rId3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118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0DE02507" w14:textId="5B70E041" w:rsidR="00C35CF9" w:rsidRDefault="00C35CF9" w:rsidP="00C35CF9">
      <w:pPr>
        <w:pStyle w:val="MTDisplayEquation"/>
      </w:pPr>
      <w:r>
        <w:tab/>
      </w:r>
      <w:r w:rsidR="00850611" w:rsidRPr="00850611">
        <w:rPr>
          <w:position w:val="-18"/>
        </w:rPr>
        <w:object w:dxaOrig="1200" w:dyaOrig="499" w14:anchorId="2FAFFF41">
          <v:shape id="_x0000_i1215" type="#_x0000_t75" style="width:59.9pt;height:24.95pt" o:ole="">
            <v:imagedata r:id="rId381" o:title=""/>
          </v:shape>
          <o:OLEObject Type="Embed" ProgID="Equation.DSMT4" ShapeID="_x0000_i1215" DrawAspect="Content" ObjectID="_1777834095" r:id="rId3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119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7C7B0728" w14:textId="539BFAA3" w:rsidR="00550882" w:rsidRDefault="00550882" w:rsidP="00550882">
      <w:pPr>
        <w:pStyle w:val="MTDisplayEquation"/>
      </w:pPr>
      <w:r>
        <w:lastRenderedPageBreak/>
        <w:tab/>
      </w:r>
      <w:r w:rsidR="00B56F84" w:rsidRPr="00B56F84">
        <w:rPr>
          <w:position w:val="-34"/>
        </w:rPr>
        <w:object w:dxaOrig="9660" w:dyaOrig="859" w14:anchorId="7A85DCF8">
          <v:shape id="_x0000_i1216" type="#_x0000_t75" style="width:483.35pt;height:42.75pt" o:ole="">
            <v:imagedata r:id="rId383" o:title=""/>
          </v:shape>
          <o:OLEObject Type="Embed" ProgID="Equation.DSMT4" ShapeID="_x0000_i1216" DrawAspect="Content" ObjectID="_1777834096" r:id="rId3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120</w:instrText>
        </w:r>
      </w:fldSimple>
      <w:r>
        <w:instrText>)</w:instrText>
      </w:r>
      <w:r>
        <w:fldChar w:fldCharType="end"/>
      </w:r>
      <w:r>
        <w:rPr>
          <w:rFonts w:hint="eastAsia"/>
        </w:rPr>
        <w:t xml:space="preserve"> </w:t>
      </w:r>
    </w:p>
    <w:p w14:paraId="1EE26FA3" w14:textId="77777777" w:rsidR="00B56F84" w:rsidRDefault="00B56F84" w:rsidP="00550882">
      <w:pPr>
        <w:rPr>
          <w:lang w:eastAsia="zh-CN"/>
        </w:rPr>
      </w:pPr>
      <w:r>
        <w:rPr>
          <w:rFonts w:hint="eastAsia"/>
          <w:lang w:eastAsia="zh-CN"/>
        </w:rPr>
        <w:t xml:space="preserve">If we have </w:t>
      </w:r>
    </w:p>
    <w:p w14:paraId="5F829046" w14:textId="7E484BED" w:rsidR="00550882" w:rsidRPr="00550882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600" w:dyaOrig="800" w14:anchorId="4B0258B6">
          <v:shape id="_x0000_i1217" type="#_x0000_t75" style="width:79.85pt;height:39.9pt" o:ole="">
            <v:imagedata r:id="rId385" o:title=""/>
          </v:shape>
          <o:OLEObject Type="Embed" ProgID="Equation.DSMT4" ShapeID="_x0000_i1217" DrawAspect="Content" ObjectID="_1777834097" r:id="rId3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121</w:instrText>
        </w:r>
      </w:fldSimple>
      <w:r>
        <w:instrText>)</w:instrText>
      </w:r>
      <w:r>
        <w:fldChar w:fldCharType="end"/>
      </w:r>
    </w:p>
    <w:p w14:paraId="6E7692EF" w14:textId="32C9FBA6" w:rsidR="00361A48" w:rsidRDefault="00B56F84" w:rsidP="00361A48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1D7BBA">
        <w:rPr>
          <w:rFonts w:hint="eastAsia"/>
          <w:lang w:eastAsia="zh-CN"/>
        </w:rPr>
        <w:t>would have</w:t>
      </w:r>
    </w:p>
    <w:p w14:paraId="1199D701" w14:textId="419A2F61" w:rsidR="00B56F84" w:rsidRDefault="00B56F84" w:rsidP="00B56F84">
      <w:pPr>
        <w:pStyle w:val="MTDisplayEquation"/>
      </w:pPr>
      <w:r>
        <w:tab/>
      </w:r>
      <w:r w:rsidRPr="00B56F84">
        <w:rPr>
          <w:position w:val="-34"/>
        </w:rPr>
        <w:object w:dxaOrig="1260" w:dyaOrig="859" w14:anchorId="397EEEAD">
          <v:shape id="_x0000_i1218" type="#_x0000_t75" style="width:62.75pt;height:42.75pt" o:ole="">
            <v:imagedata r:id="rId387" o:title=""/>
          </v:shape>
          <o:OLEObject Type="Embed" ProgID="Equation.DSMT4" ShapeID="_x0000_i1218" DrawAspect="Content" ObjectID="_1777834098" r:id="rId38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122</w:instrText>
        </w:r>
      </w:fldSimple>
      <w:r>
        <w:instrText>)</w:instrText>
      </w:r>
      <w:r>
        <w:fldChar w:fldCharType="end"/>
      </w:r>
    </w:p>
    <w:p w14:paraId="6A717AC9" w14:textId="5D8979A4" w:rsidR="001D7BBA" w:rsidRDefault="00A31E54" w:rsidP="00B56F84">
      <w:pPr>
        <w:rPr>
          <w:lang w:eastAsia="zh-CN"/>
        </w:rPr>
      </w:pPr>
      <w:r>
        <w:rPr>
          <w:rFonts w:hint="eastAsia"/>
          <w:lang w:eastAsia="zh-CN"/>
        </w:rPr>
        <w:t xml:space="preserve">The spatial derivative operator and filtering operator are commutable if </w:t>
      </w:r>
      <w:r w:rsidR="001D7BBA">
        <w:rPr>
          <w:rFonts w:hint="eastAsia"/>
          <w:lang w:eastAsia="zh-CN"/>
        </w:rPr>
        <w:t xml:space="preserve">the integration region is not a function of spatial coordinates. In finite volume, the filtering volume </w:t>
      </w:r>
      <w:r w:rsidR="001D7BBA" w:rsidRPr="001D7BBA">
        <w:rPr>
          <w:position w:val="-14"/>
        </w:rPr>
        <w:object w:dxaOrig="560" w:dyaOrig="380" w14:anchorId="731E1314">
          <v:shape id="_x0000_i1219" type="#_x0000_t75" style="width:27.8pt;height:19.25pt" o:ole="">
            <v:imagedata r:id="rId389" o:title=""/>
          </v:shape>
          <o:OLEObject Type="Embed" ProgID="Equation.DSMT4" ShapeID="_x0000_i1219" DrawAspect="Content" ObjectID="_1777834099" r:id="rId390"/>
        </w:object>
      </w:r>
      <w:r w:rsidR="001D7BBA">
        <w:rPr>
          <w:rFonts w:hint="eastAsia"/>
          <w:lang w:eastAsia="zh-CN"/>
        </w:rPr>
        <w:t xml:space="preserve"> is identical to the control volume. In cartesian grids, this implies uniform </w:t>
      </w:r>
      <w:r w:rsidR="001D7BBA" w:rsidRPr="001D7BBA">
        <w:rPr>
          <w:position w:val="-12"/>
        </w:rPr>
        <w:object w:dxaOrig="300" w:dyaOrig="360" w14:anchorId="502A1FB0">
          <v:shape id="_x0000_i1220" type="#_x0000_t75" style="width:14.95pt;height:17.8pt" o:ole="">
            <v:imagedata r:id="rId391" o:title=""/>
          </v:shape>
          <o:OLEObject Type="Embed" ProgID="Equation.DSMT4" ShapeID="_x0000_i1220" DrawAspect="Content" ObjectID="_1777834100" r:id="rId392"/>
        </w:object>
      </w:r>
      <w:r w:rsidR="001D7BBA">
        <w:rPr>
          <w:rFonts w:hint="eastAsia"/>
          <w:lang w:eastAsia="zh-CN"/>
        </w:rPr>
        <w:t xml:space="preserve"> and </w:t>
      </w:r>
      <w:r w:rsidR="001D7BBA">
        <w:rPr>
          <w:lang w:eastAsia="zh-CN"/>
        </w:rPr>
        <w:t xml:space="preserve"> </w:t>
      </w:r>
      <w:r w:rsidR="001D7BBA" w:rsidRPr="001D7BBA">
        <w:rPr>
          <w:position w:val="-14"/>
        </w:rPr>
        <w:object w:dxaOrig="320" w:dyaOrig="380" w14:anchorId="599DAFFD">
          <v:shape id="_x0000_i1221" type="#_x0000_t75" style="width:15.7pt;height:19.25pt" o:ole="">
            <v:imagedata r:id="rId393" o:title=""/>
          </v:shape>
          <o:OLEObject Type="Embed" ProgID="Equation.DSMT4" ShapeID="_x0000_i1221" DrawAspect="Content" ObjectID="_1777834101" r:id="rId394"/>
        </w:object>
      </w:r>
      <w:r w:rsidR="001D7BBA">
        <w:rPr>
          <w:rFonts w:hint="eastAsia"/>
          <w:lang w:eastAsia="zh-CN"/>
        </w:rPr>
        <w:t xml:space="preserve">, but it does not require </w:t>
      </w:r>
      <w:r w:rsidR="001D7BBA" w:rsidRPr="001D7BBA">
        <w:rPr>
          <w:position w:val="-14"/>
        </w:rPr>
        <w:object w:dxaOrig="820" w:dyaOrig="380" w14:anchorId="2670D98D">
          <v:shape id="_x0000_i1222" type="#_x0000_t75" style="width:41.35pt;height:19.25pt" o:ole="">
            <v:imagedata r:id="rId395" o:title=""/>
          </v:shape>
          <o:OLEObject Type="Embed" ProgID="Equation.DSMT4" ShapeID="_x0000_i1222" DrawAspect="Content" ObjectID="_1777834102" r:id="rId396"/>
        </w:object>
      </w:r>
      <w:r w:rsidR="001D7BBA">
        <w:rPr>
          <w:rFonts w:hint="eastAsia"/>
          <w:lang w:eastAsia="zh-CN"/>
        </w:rPr>
        <w:t xml:space="preserve">. </w:t>
      </w:r>
      <w:r w:rsidR="00012FAE">
        <w:rPr>
          <w:rFonts w:hint="eastAsia"/>
          <w:lang w:eastAsia="zh-CN"/>
        </w:rPr>
        <w:t xml:space="preserve">In CaNS, we have the commute </w:t>
      </w:r>
      <w:r w:rsidR="00012FAE">
        <w:rPr>
          <w:lang w:eastAsia="zh-CN"/>
        </w:rPr>
        <w:t>errors</w:t>
      </w:r>
      <w:r w:rsidR="00012FAE">
        <w:rPr>
          <w:rFonts w:hint="eastAsia"/>
          <w:lang w:eastAsia="zh-CN"/>
        </w:rPr>
        <w:t xml:space="preserve"> since the grid spacing is nonuniform along the z direction. </w:t>
      </w:r>
      <w:r w:rsidR="001D7BBA">
        <w:rPr>
          <w:rFonts w:hint="eastAsia"/>
          <w:lang w:eastAsia="zh-CN"/>
        </w:rPr>
        <w:t xml:space="preserve">We assume uniform grid spacings, then Eq. </w: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GOTOBUTTON ZEqnNum819202  \* MERGEFORMAT </w:instrText>
      </w:r>
      <w:r w:rsidR="001D7BBA">
        <w:rPr>
          <w:iCs/>
          <w:lang w:eastAsia="zh-CN"/>
        </w:rPr>
        <w:fldChar w:fldCharType="begin"/>
      </w:r>
      <w:r w:rsidR="001D7BBA">
        <w:rPr>
          <w:iCs/>
          <w:lang w:eastAsia="zh-CN"/>
        </w:rPr>
        <w:instrText xml:space="preserve"> REF ZEqnNum819202 \* Charformat \! \* MERGEFORMAT </w:instrText>
      </w:r>
      <w:r w:rsidR="001D7BBA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(115)</w:instrText>
      </w:r>
      <w:r w:rsidR="001D7BBA">
        <w:rPr>
          <w:iCs/>
          <w:lang w:eastAsia="zh-CN"/>
        </w:rPr>
        <w:fldChar w:fldCharType="end"/>
      </w:r>
      <w:r w:rsidR="001D7BBA">
        <w:rPr>
          <w:iCs/>
          <w:lang w:eastAsia="zh-CN"/>
        </w:rPr>
        <w:fldChar w:fldCharType="end"/>
      </w:r>
      <w:r w:rsidR="001D7BBA">
        <w:rPr>
          <w:rFonts w:hint="eastAsia"/>
          <w:iCs/>
          <w:lang w:eastAsia="zh-CN"/>
        </w:rPr>
        <w:t xml:space="preserve"> and </w: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GOTOBUTTON ZEqnNum366644  \* MERGEFORMAT </w:instrText>
      </w:r>
      <w:r w:rsidR="001D7BBA">
        <w:rPr>
          <w:lang w:eastAsia="zh-CN"/>
        </w:rPr>
        <w:fldChar w:fldCharType="begin"/>
      </w:r>
      <w:r w:rsidR="001D7BBA">
        <w:rPr>
          <w:lang w:eastAsia="zh-CN"/>
        </w:rPr>
        <w:instrText xml:space="preserve"> REF ZEqnNum366644 \* Charformat \! \* MERGEFORMAT </w:instrText>
      </w:r>
      <w:r w:rsidR="001D7BBA">
        <w:rPr>
          <w:lang w:eastAsia="zh-CN"/>
        </w:rPr>
        <w:fldChar w:fldCharType="separate"/>
      </w:r>
      <w:r w:rsidR="00622850">
        <w:rPr>
          <w:lang w:eastAsia="zh-CN"/>
        </w:rPr>
        <w:instrText>(116)</w:instrText>
      </w:r>
      <w:r w:rsidR="001D7BBA">
        <w:rPr>
          <w:lang w:eastAsia="zh-CN"/>
        </w:rPr>
        <w:fldChar w:fldCharType="end"/>
      </w:r>
      <w:r w:rsidR="001D7BBA">
        <w:rPr>
          <w:lang w:eastAsia="zh-CN"/>
        </w:rPr>
        <w:fldChar w:fldCharType="end"/>
      </w:r>
      <w:r w:rsidR="001D7BBA">
        <w:rPr>
          <w:rFonts w:hint="eastAsia"/>
          <w:lang w:eastAsia="zh-CN"/>
        </w:rPr>
        <w:t xml:space="preserve"> become</w:t>
      </w:r>
    </w:p>
    <w:p w14:paraId="3D76C367" w14:textId="22BEDA08" w:rsidR="001D7BBA" w:rsidRDefault="001D7BBA" w:rsidP="001D7BBA">
      <w:pPr>
        <w:pStyle w:val="MTDisplayEquation"/>
      </w:pPr>
      <w:r>
        <w:rPr>
          <w:rFonts w:hint="eastAsia"/>
        </w:rPr>
        <w:t xml:space="preserve"> </w:t>
      </w:r>
      <w:r>
        <w:tab/>
      </w:r>
      <w:r w:rsidR="000568B5" w:rsidRPr="000568B5">
        <w:rPr>
          <w:position w:val="-30"/>
        </w:rPr>
        <w:object w:dxaOrig="840" w:dyaOrig="700" w14:anchorId="180A2714">
          <v:shape id="_x0000_i1223" type="#_x0000_t75" style="width:42.05pt;height:34.95pt" o:ole="">
            <v:imagedata r:id="rId397" o:title=""/>
          </v:shape>
          <o:OLEObject Type="Embed" ProgID="Equation.DSMT4" ShapeID="_x0000_i1223" DrawAspect="Content" ObjectID="_1777834103" r:id="rId39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123</w:instrText>
        </w:r>
      </w:fldSimple>
      <w:r>
        <w:instrText>)</w:instrText>
      </w:r>
      <w:r>
        <w:fldChar w:fldCharType="end"/>
      </w:r>
    </w:p>
    <w:p w14:paraId="10330B48" w14:textId="56A5737B" w:rsidR="001D7BBA" w:rsidRDefault="001D7BBA" w:rsidP="001D7BBA">
      <w:pPr>
        <w:pStyle w:val="MTDisplayEquation"/>
      </w:pPr>
      <w:r>
        <w:tab/>
      </w:r>
      <w:r w:rsidR="000568B5" w:rsidRPr="00274A56">
        <w:rPr>
          <w:position w:val="-32"/>
        </w:rPr>
        <w:object w:dxaOrig="3320" w:dyaOrig="780" w14:anchorId="5889E72E">
          <v:shape id="_x0000_i1224" type="#_x0000_t75" style="width:166.1pt;height:39.2pt" o:ole="">
            <v:imagedata r:id="rId399" o:title=""/>
          </v:shape>
          <o:OLEObject Type="Embed" ProgID="Equation.DSMT4" ShapeID="_x0000_i1224" DrawAspect="Content" ObjectID="_1777834104" r:id="rId4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124</w:instrText>
        </w:r>
      </w:fldSimple>
      <w:r>
        <w:instrText>)</w:instrText>
      </w:r>
      <w:r>
        <w:fldChar w:fldCharType="end"/>
      </w:r>
    </w:p>
    <w:p w14:paraId="4156A1E1" w14:textId="33478444" w:rsidR="000568B5" w:rsidRDefault="000568B5" w:rsidP="000568B5">
      <w:pPr>
        <w:rPr>
          <w:lang w:eastAsia="zh-CN"/>
        </w:rPr>
      </w:pPr>
      <w:r>
        <w:rPr>
          <w:rFonts w:hint="eastAsia"/>
          <w:lang w:eastAsia="zh-CN"/>
        </w:rPr>
        <w:t>It can be wri</w:t>
      </w:r>
      <w:r w:rsidR="005744AE">
        <w:rPr>
          <w:rFonts w:hint="eastAsia"/>
          <w:lang w:eastAsia="zh-CN"/>
        </w:rPr>
        <w:t>tten</w:t>
      </w:r>
      <w:r w:rsidR="00AC47E7">
        <w:rPr>
          <w:rFonts w:hint="eastAsia"/>
          <w:lang w:eastAsia="zh-CN"/>
        </w:rPr>
        <w:t xml:space="preserve"> as</w:t>
      </w:r>
    </w:p>
    <w:p w14:paraId="762418B1" w14:textId="2AA2D64F" w:rsidR="000568B5" w:rsidRDefault="000568B5" w:rsidP="000568B5">
      <w:pPr>
        <w:pStyle w:val="MTDisplayEquation"/>
      </w:pPr>
      <w:r>
        <w:tab/>
      </w:r>
      <w:r w:rsidR="005744AE" w:rsidRPr="00274A56">
        <w:rPr>
          <w:position w:val="-32"/>
        </w:rPr>
        <w:object w:dxaOrig="3960" w:dyaOrig="760" w14:anchorId="4B2F718D">
          <v:shape id="_x0000_i1225" type="#_x0000_t75" style="width:198.2pt;height:37.8pt" o:ole="">
            <v:imagedata r:id="rId401" o:title=""/>
          </v:shape>
          <o:OLEObject Type="Embed" ProgID="Equation.DSMT4" ShapeID="_x0000_i1225" DrawAspect="Content" ObjectID="_1777834105" r:id="rId4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125</w:instrText>
        </w:r>
      </w:fldSimple>
      <w:r>
        <w:instrText>)</w:instrText>
      </w:r>
      <w:r>
        <w:fldChar w:fldCharType="end"/>
      </w:r>
    </w:p>
    <w:p w14:paraId="2B50F15A" w14:textId="3D814988" w:rsidR="00F75456" w:rsidRDefault="005744AE" w:rsidP="00AC47E7">
      <w:pPr>
        <w:pStyle w:val="MTDisplayEquation"/>
      </w:pPr>
      <w:r>
        <w:tab/>
      </w:r>
      <w:r w:rsidRPr="005744AE">
        <w:rPr>
          <w:position w:val="-14"/>
        </w:rPr>
        <w:object w:dxaOrig="1719" w:dyaOrig="420" w14:anchorId="10C1B477">
          <v:shape id="_x0000_i1226" type="#_x0000_t75" style="width:86.25pt;height:20.65pt" o:ole="">
            <v:imagedata r:id="rId403" o:title=""/>
          </v:shape>
          <o:OLEObject Type="Embed" ProgID="Equation.DSMT4" ShapeID="_x0000_i1226" DrawAspect="Content" ObjectID="_1777834106" r:id="rId40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126</w:instrText>
        </w:r>
      </w:fldSimple>
      <w:r>
        <w:instrText>)</w:instrText>
      </w:r>
      <w:r>
        <w:fldChar w:fldCharType="end"/>
      </w:r>
    </w:p>
    <w:p w14:paraId="4C3329BD" w14:textId="7ED268BE" w:rsidR="002E7C73" w:rsidRDefault="00AC47E7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Then, we need a subgrid model to compute </w:t>
      </w:r>
      <w:r w:rsidRPr="005744AE">
        <w:rPr>
          <w:position w:val="-14"/>
        </w:rPr>
        <w:object w:dxaOrig="260" w:dyaOrig="380" w14:anchorId="6A5C1F1A">
          <v:shape id="_x0000_i1227" type="#_x0000_t75" style="width:12.85pt;height:19.25pt" o:ole="">
            <v:imagedata r:id="rId405" o:title=""/>
          </v:shape>
          <o:OLEObject Type="Embed" ProgID="Equation.DSMT4" ShapeID="_x0000_i1227" DrawAspect="Content" ObjectID="_1777834107" r:id="rId406"/>
        </w:object>
      </w:r>
      <w:r w:rsidR="00763104">
        <w:rPr>
          <w:rFonts w:hint="eastAsia"/>
          <w:lang w:eastAsia="zh-CN"/>
        </w:rPr>
        <w:t xml:space="preserve">, since </w:t>
      </w:r>
      <w:r w:rsidR="00763104" w:rsidRPr="00763104">
        <w:rPr>
          <w:position w:val="-14"/>
        </w:rPr>
        <w:object w:dxaOrig="560" w:dyaOrig="420" w14:anchorId="0D65EE50">
          <v:shape id="_x0000_i1228" type="#_x0000_t75" style="width:27.8pt;height:20.65pt" o:ole="">
            <v:imagedata r:id="rId407" o:title=""/>
          </v:shape>
          <o:OLEObject Type="Embed" ProgID="Equation.DSMT4" ShapeID="_x0000_i1228" DrawAspect="Content" ObjectID="_1777834108" r:id="rId408"/>
        </w:object>
      </w:r>
      <w:r w:rsidR="00763104">
        <w:rPr>
          <w:rFonts w:hint="eastAsia"/>
          <w:lang w:eastAsia="zh-CN"/>
        </w:rPr>
        <w:t xml:space="preserve"> </w:t>
      </w:r>
      <w:r w:rsidR="002E7C73">
        <w:rPr>
          <w:rFonts w:hint="eastAsia"/>
          <w:lang w:eastAsia="zh-CN"/>
        </w:rPr>
        <w:t>is</w:t>
      </w:r>
      <w:r w:rsidR="00763104">
        <w:rPr>
          <w:rFonts w:hint="eastAsia"/>
          <w:lang w:eastAsia="zh-CN"/>
        </w:rPr>
        <w:t xml:space="preserve"> unknown</w:t>
      </w:r>
      <w:r>
        <w:rPr>
          <w:rFonts w:hint="eastAsia"/>
          <w:lang w:eastAsia="zh-CN"/>
        </w:rPr>
        <w:t xml:space="preserve">. </w:t>
      </w:r>
      <w:r w:rsidR="000C0553">
        <w:rPr>
          <w:rFonts w:hint="eastAsia"/>
          <w:lang w:eastAsia="zh-CN"/>
        </w:rPr>
        <w:t>I</w:t>
      </w:r>
      <w:r w:rsidR="000F0847">
        <w:rPr>
          <w:rFonts w:hint="eastAsia"/>
          <w:lang w:eastAsia="zh-CN"/>
        </w:rPr>
        <w:t xml:space="preserve">n practical simulations, the filtering is achieved in the finite-volume </w:t>
      </w:r>
      <w:r w:rsidR="000F0847">
        <w:rPr>
          <w:lang w:eastAsia="zh-CN"/>
        </w:rPr>
        <w:t>discretization</w:t>
      </w:r>
      <w:r w:rsidR="000F0847">
        <w:rPr>
          <w:rFonts w:hint="eastAsia"/>
          <w:lang w:eastAsia="zh-CN"/>
        </w:rPr>
        <w:t xml:space="preserve"> </w:t>
      </w:r>
      <w:r w:rsidR="0013506F">
        <w:rPr>
          <w:rFonts w:hint="eastAsia"/>
          <w:lang w:eastAsia="zh-CN"/>
        </w:rPr>
        <w:t>process.</w:t>
      </w:r>
      <w:r w:rsidR="000C0553">
        <w:rPr>
          <w:rFonts w:hint="eastAsia"/>
          <w:lang w:eastAsia="zh-CN"/>
        </w:rPr>
        <w:t xml:space="preserve"> This is called implicit filtering. </w:t>
      </w:r>
      <w:r w:rsidR="00160A6B">
        <w:rPr>
          <w:rFonts w:hint="eastAsia"/>
          <w:lang w:eastAsia="zh-CN"/>
        </w:rPr>
        <w:t xml:space="preserve">It can be understood in this way. </w:t>
      </w:r>
      <w:r w:rsidR="007C5507">
        <w:rPr>
          <w:rFonts w:hint="eastAsia"/>
          <w:lang w:eastAsia="zh-CN"/>
        </w:rPr>
        <w:t>We</w:t>
      </w:r>
      <w:r w:rsidR="00160A6B">
        <w:rPr>
          <w:rFonts w:hint="eastAsia"/>
          <w:lang w:eastAsia="zh-CN"/>
        </w:rPr>
        <w:t xml:space="preserve"> </w:t>
      </w:r>
      <w:r w:rsidR="007C5507">
        <w:rPr>
          <w:rFonts w:hint="eastAsia"/>
          <w:lang w:eastAsia="zh-CN"/>
        </w:rPr>
        <w:t xml:space="preserve">have </w:t>
      </w:r>
      <w:r w:rsidR="00160A6B">
        <w:rPr>
          <w:rFonts w:hint="eastAsia"/>
          <w:lang w:eastAsia="zh-CN"/>
        </w:rPr>
        <w:t xml:space="preserve">a </w:t>
      </w:r>
      <w:r w:rsidR="00160A6B">
        <w:rPr>
          <w:lang w:eastAsia="zh-CN"/>
        </w:rPr>
        <w:t>continuous</w:t>
      </w:r>
      <w:r w:rsidR="00160A6B">
        <w:rPr>
          <w:rFonts w:hint="eastAsia"/>
          <w:lang w:eastAsia="zh-CN"/>
        </w:rPr>
        <w:t xml:space="preserve"> turbulent field</w:t>
      </w:r>
      <w:r w:rsidR="007C5507">
        <w:rPr>
          <w:rFonts w:hint="eastAsia"/>
          <w:lang w:eastAsia="zh-CN"/>
        </w:rPr>
        <w:t xml:space="preserve">, and we </w:t>
      </w:r>
      <w:r w:rsidR="00160A6B">
        <w:rPr>
          <w:rFonts w:hint="eastAsia"/>
          <w:lang w:eastAsia="zh-CN"/>
        </w:rPr>
        <w:t xml:space="preserve">initialize </w:t>
      </w:r>
      <w:r w:rsidR="00160A6B">
        <w:rPr>
          <w:rFonts w:hint="eastAsia"/>
          <w:lang w:eastAsia="zh-CN"/>
        </w:rPr>
        <w:lastRenderedPageBreak/>
        <w:t xml:space="preserve">FVM </w:t>
      </w:r>
      <w:r w:rsidR="007C5507">
        <w:rPr>
          <w:rFonts w:hint="eastAsia"/>
          <w:lang w:eastAsia="zh-CN"/>
        </w:rPr>
        <w:t>by</w:t>
      </w:r>
      <w:r w:rsidR="00160A6B">
        <w:rPr>
          <w:rFonts w:hint="eastAsia"/>
          <w:lang w:eastAsia="zh-CN"/>
        </w:rPr>
        <w:t xml:space="preserve"> average flow quantities over each cell. </w:t>
      </w:r>
      <w:r w:rsidR="00C143CB">
        <w:rPr>
          <w:rFonts w:hint="eastAsia"/>
          <w:lang w:eastAsia="zh-CN"/>
        </w:rPr>
        <w:t xml:space="preserve">Then, assuming we </w:t>
      </w:r>
      <w:r w:rsidR="007C5507">
        <w:rPr>
          <w:rFonts w:hint="eastAsia"/>
          <w:lang w:eastAsia="zh-CN"/>
        </w:rPr>
        <w:t>use</w:t>
      </w:r>
      <w:r w:rsidR="00C143CB">
        <w:rPr>
          <w:rFonts w:hint="eastAsia"/>
          <w:lang w:eastAsia="zh-CN"/>
        </w:rPr>
        <w:t xml:space="preserve"> accurate SGS </w:t>
      </w:r>
      <w:r w:rsidR="007C5507">
        <w:rPr>
          <w:rFonts w:hint="eastAsia"/>
          <w:lang w:eastAsia="zh-CN"/>
        </w:rPr>
        <w:t xml:space="preserve">and numerical flux and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time step, we can march the first time step without any errors. </w:t>
      </w:r>
      <w:r w:rsidR="007C5507">
        <w:rPr>
          <w:rFonts w:hint="eastAsia"/>
          <w:lang w:eastAsia="zh-CN"/>
        </w:rPr>
        <w:t>Then,</w:t>
      </w:r>
      <w:r w:rsidR="00C143CB">
        <w:rPr>
          <w:rFonts w:hint="eastAsia"/>
          <w:lang w:eastAsia="zh-CN"/>
        </w:rPr>
        <w:t xml:space="preserve"> we can march a second </w:t>
      </w:r>
      <w:r w:rsidR="00C143CB">
        <w:rPr>
          <w:lang w:eastAsia="zh-CN"/>
        </w:rPr>
        <w:t>infinitesimal</w:t>
      </w:r>
      <w:r w:rsidR="00C143CB">
        <w:rPr>
          <w:rFonts w:hint="eastAsia"/>
          <w:lang w:eastAsia="zh-CN"/>
        </w:rPr>
        <w:t xml:space="preserve"> step without any errors, </w:t>
      </w:r>
      <w:r w:rsidR="007C5507">
        <w:rPr>
          <w:rFonts w:hint="eastAsia"/>
          <w:lang w:eastAsia="zh-CN"/>
        </w:rPr>
        <w:t>assuming</w:t>
      </w:r>
      <w:r w:rsidR="00C143CB">
        <w:rPr>
          <w:rFonts w:hint="eastAsia"/>
          <w:lang w:eastAsia="zh-CN"/>
        </w:rPr>
        <w:t xml:space="preserve"> numerical flux and SGS are accurate.</w:t>
      </w:r>
      <w:r w:rsidR="007C5507">
        <w:rPr>
          <w:rFonts w:hint="eastAsia"/>
          <w:lang w:eastAsia="zh-CN"/>
        </w:rPr>
        <w:t xml:space="preserve"> </w:t>
      </w:r>
      <w:r w:rsidR="00166A78">
        <w:rPr>
          <w:rFonts w:hint="eastAsia"/>
          <w:lang w:eastAsia="zh-CN"/>
        </w:rPr>
        <w:t xml:space="preserve">The stored values are always cell-averaged values, which is essentially box-filtered quantities. </w:t>
      </w:r>
      <w:r w:rsidR="005C2A52">
        <w:rPr>
          <w:rFonts w:hint="eastAsia"/>
          <w:lang w:eastAsia="zh-CN"/>
        </w:rPr>
        <w:t xml:space="preserve">Hence, the box filtering is achieved automatically in the discretization process of FVM. </w:t>
      </w:r>
      <w:r w:rsidR="000756DA">
        <w:rPr>
          <w:rFonts w:hint="eastAsia"/>
          <w:lang w:eastAsia="zh-CN"/>
        </w:rPr>
        <w:t xml:space="preserve">In practical simulations, we must have spatial/temporal discretization errors, and SGS errors. If central scheme is applied, we only </w:t>
      </w:r>
      <w:r w:rsidR="00AA5E6E">
        <w:rPr>
          <w:rFonts w:hint="eastAsia"/>
          <w:lang w:eastAsia="zh-CN"/>
        </w:rPr>
        <w:t>have</w:t>
      </w:r>
      <w:r w:rsidR="000756DA">
        <w:rPr>
          <w:rFonts w:hint="eastAsia"/>
          <w:lang w:eastAsia="zh-CN"/>
        </w:rPr>
        <w:t xml:space="preserve"> numerical </w:t>
      </w:r>
      <w:r w:rsidR="000756DA">
        <w:rPr>
          <w:lang w:eastAsia="zh-CN"/>
        </w:rPr>
        <w:t>dispersion</w:t>
      </w:r>
      <w:r w:rsidR="000756DA">
        <w:rPr>
          <w:rFonts w:hint="eastAsia"/>
          <w:lang w:eastAsia="zh-CN"/>
        </w:rPr>
        <w:t xml:space="preserve"> errors </w:t>
      </w:r>
      <w:r w:rsidR="009E4CCF">
        <w:rPr>
          <w:rFonts w:hint="eastAsia"/>
          <w:lang w:eastAsia="zh-CN"/>
        </w:rPr>
        <w:t>and</w:t>
      </w:r>
      <w:r w:rsidR="000756DA">
        <w:rPr>
          <w:rFonts w:hint="eastAsia"/>
          <w:lang w:eastAsia="zh-CN"/>
        </w:rPr>
        <w:t xml:space="preserve"> SGS dissipation </w:t>
      </w:r>
      <w:r w:rsidR="009E4CCF">
        <w:rPr>
          <w:rFonts w:hint="eastAsia"/>
          <w:lang w:eastAsia="zh-CN"/>
        </w:rPr>
        <w:t xml:space="preserve">errors. Here, we use </w:t>
      </w:r>
      <w:r w:rsidR="00023D0F">
        <w:rPr>
          <w:rFonts w:hint="eastAsia"/>
          <w:lang w:eastAsia="zh-CN"/>
        </w:rPr>
        <w:t>1D viscous Burgers equa</w:t>
      </w:r>
      <w:r w:rsidR="00BF7E36">
        <w:rPr>
          <w:rFonts w:hint="eastAsia"/>
          <w:lang w:eastAsia="zh-CN"/>
        </w:rPr>
        <w:t>tion</w:t>
      </w:r>
      <w:r w:rsidR="00023D0F">
        <w:rPr>
          <w:rFonts w:hint="eastAsia"/>
          <w:lang w:eastAsia="zh-CN"/>
        </w:rPr>
        <w:t xml:space="preserve"> </w:t>
      </w:r>
      <w:r w:rsidR="00A35533">
        <w:rPr>
          <w:rFonts w:hint="eastAsia"/>
          <w:lang w:eastAsia="zh-CN"/>
        </w:rPr>
        <w:t xml:space="preserve">to demonstrate </w:t>
      </w:r>
      <w:r w:rsidR="00A35533">
        <w:rPr>
          <w:lang w:eastAsia="zh-CN"/>
        </w:rPr>
        <w:t>discretization</w:t>
      </w:r>
      <w:r w:rsidR="00A35533">
        <w:rPr>
          <w:rFonts w:hint="eastAsia"/>
          <w:lang w:eastAsia="zh-CN"/>
        </w:rPr>
        <w:t xml:space="preserve"> </w:t>
      </w:r>
      <w:r w:rsidR="00A7739D">
        <w:rPr>
          <w:rFonts w:hint="eastAsia"/>
          <w:lang w:eastAsia="zh-CN"/>
        </w:rPr>
        <w:t>e</w:t>
      </w:r>
      <w:r w:rsidR="00A35533">
        <w:rPr>
          <w:rFonts w:hint="eastAsia"/>
          <w:lang w:eastAsia="zh-CN"/>
        </w:rPr>
        <w:t>rrors and SGS dissipation.</w:t>
      </w:r>
      <w:r w:rsidR="00ED1064">
        <w:rPr>
          <w:rFonts w:hint="eastAsia"/>
          <w:lang w:eastAsia="zh-CN"/>
        </w:rPr>
        <w:t xml:space="preserve"> T</w:t>
      </w:r>
      <w:r w:rsidR="00A35533">
        <w:rPr>
          <w:rFonts w:hint="eastAsia"/>
          <w:lang w:eastAsia="zh-CN"/>
        </w:rPr>
        <w:t xml:space="preserve">he </w:t>
      </w:r>
      <w:r w:rsidR="00FA0C01">
        <w:rPr>
          <w:rFonts w:hint="eastAsia"/>
          <w:lang w:eastAsia="zh-CN"/>
        </w:rPr>
        <w:t xml:space="preserve">filtered </w:t>
      </w:r>
      <w:r w:rsidR="00A35533">
        <w:rPr>
          <w:rFonts w:hint="eastAsia"/>
          <w:lang w:eastAsia="zh-CN"/>
        </w:rPr>
        <w:t>Burgers equation</w:t>
      </w:r>
      <w:r w:rsidR="001F5808">
        <w:rPr>
          <w:lang w:eastAsia="zh-CN"/>
        </w:rPr>
        <w:t xml:space="preserve"> is</w:t>
      </w:r>
    </w:p>
    <w:p w14:paraId="78A3F115" w14:textId="387D282C" w:rsidR="00A22D71" w:rsidRDefault="00A35533" w:rsidP="005579E0">
      <w:pPr>
        <w:pStyle w:val="MTDisplayEquation"/>
      </w:pPr>
      <w:r>
        <w:tab/>
      </w:r>
      <w:r w:rsidR="00C26E41" w:rsidRPr="00C26E41">
        <w:rPr>
          <w:position w:val="-30"/>
        </w:rPr>
        <w:object w:dxaOrig="3260" w:dyaOrig="720" w14:anchorId="6F435E29">
          <v:shape id="_x0000_i1229" type="#_x0000_t75" style="width:163.25pt;height:36.35pt" o:ole="">
            <v:imagedata r:id="rId409" o:title=""/>
          </v:shape>
          <o:OLEObject Type="Embed" ProgID="Equation.DSMT4" ShapeID="_x0000_i1229" DrawAspect="Content" ObjectID="_1777834109" r:id="rId4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5" w:name="ZEqnNum165868"/>
      <w:r>
        <w:instrText>(</w:instrText>
      </w:r>
      <w:fldSimple w:instr=" SEQ MTEqn \c \* Arabic \* MERGEFORMAT ">
        <w:r w:rsidR="00622850">
          <w:rPr>
            <w:noProof/>
          </w:rPr>
          <w:instrText>127</w:instrText>
        </w:r>
      </w:fldSimple>
      <w:r>
        <w:instrText>)</w:instrText>
      </w:r>
      <w:bookmarkEnd w:id="45"/>
      <w:r>
        <w:fldChar w:fldCharType="end"/>
      </w:r>
    </w:p>
    <w:p w14:paraId="636B8259" w14:textId="14095E58" w:rsidR="005579B9" w:rsidRDefault="006D27F9" w:rsidP="005579B9">
      <w:pPr>
        <w:rPr>
          <w:lang w:eastAsia="zh-CN"/>
        </w:rPr>
      </w:pPr>
      <w:r>
        <w:rPr>
          <w:rFonts w:hint="eastAsia"/>
          <w:lang w:eastAsia="zh-CN"/>
        </w:rPr>
        <w:t>In</w:t>
      </w:r>
      <w:r w:rsidR="005579B9">
        <w:rPr>
          <w:rFonts w:hint="eastAsia"/>
          <w:lang w:eastAsia="zh-CN"/>
        </w:rPr>
        <w:t xml:space="preserve"> the framework </w:t>
      </w:r>
      <w:r w:rsidR="008A42CE">
        <w:rPr>
          <w:lang w:eastAsia="zh-CN"/>
        </w:rPr>
        <w:t xml:space="preserve">of </w:t>
      </w:r>
      <w:r w:rsidR="005579E0">
        <w:rPr>
          <w:rFonts w:hint="eastAsia"/>
          <w:lang w:eastAsia="zh-CN"/>
        </w:rPr>
        <w:t xml:space="preserve">FVM, </w:t>
      </w:r>
      <w:r w:rsidR="00C26E41">
        <w:rPr>
          <w:rFonts w:hint="eastAsia"/>
          <w:lang w:eastAsia="zh-CN"/>
        </w:rPr>
        <w:t>the filtering</w:t>
      </w:r>
      <w:r w:rsidR="00FB338A">
        <w:rPr>
          <w:rFonts w:hint="eastAsia"/>
          <w:lang w:eastAsia="zh-CN"/>
        </w:rPr>
        <w:t xml:space="preserve"> (cell averaging)</w:t>
      </w:r>
      <w:r w:rsidR="00C26E41">
        <w:rPr>
          <w:rFonts w:hint="eastAsia"/>
          <w:lang w:eastAsia="zh-CN"/>
        </w:rPr>
        <w:t xml:space="preserve"> is implicit, and can be </w:t>
      </w:r>
      <w:r w:rsidR="009C3407">
        <w:rPr>
          <w:rFonts w:hint="eastAsia"/>
          <w:lang w:eastAsia="zh-CN"/>
        </w:rPr>
        <w:t>interpreted</w:t>
      </w:r>
      <w:r w:rsidR="00C26E41">
        <w:rPr>
          <w:rFonts w:hint="eastAsia"/>
          <w:lang w:eastAsia="zh-CN"/>
        </w:rPr>
        <w:t xml:space="preserve"> as a top hat filter in the physical </w:t>
      </w:r>
      <w:r w:rsidR="009C3407">
        <w:rPr>
          <w:rFonts w:hint="eastAsia"/>
          <w:lang w:eastAsia="zh-CN"/>
        </w:rPr>
        <w:t xml:space="preserve">space. </w:t>
      </w:r>
      <w:r w:rsidR="00EB136F">
        <w:rPr>
          <w:lang w:eastAsia="zh-CN"/>
        </w:rPr>
        <w:t xml:space="preserve">Note that, there is no numerical approximation in Eq. </w: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GOTOBUTTON ZEqnNum165868  \* MERGEFORMAT </w:instrText>
      </w:r>
      <w:r w:rsidR="00EB136F">
        <w:rPr>
          <w:iCs/>
          <w:lang w:eastAsia="zh-CN"/>
        </w:rPr>
        <w:fldChar w:fldCharType="begin"/>
      </w:r>
      <w:r w:rsidR="00EB136F">
        <w:rPr>
          <w:iCs/>
          <w:lang w:eastAsia="zh-CN"/>
        </w:rPr>
        <w:instrText xml:space="preserve"> REF ZEqnNum165868 \* Charformat \! \* MERGEFORMAT </w:instrText>
      </w:r>
      <w:r w:rsidR="00EB136F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(127)</w:instrText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fldChar w:fldCharType="end"/>
      </w:r>
      <w:r w:rsidR="00EB136F">
        <w:rPr>
          <w:iCs/>
          <w:lang w:eastAsia="zh-CN"/>
        </w:rPr>
        <w:t>.</w:t>
      </w:r>
      <w:r w:rsidR="00EB136F">
        <w:rPr>
          <w:lang w:eastAsia="zh-CN"/>
        </w:rPr>
        <w:t xml:space="preserve"> </w:t>
      </w:r>
      <w:r w:rsidR="006C1FA7">
        <w:rPr>
          <w:lang w:eastAsia="zh-CN"/>
        </w:rPr>
        <w:t>An a</w:t>
      </w:r>
      <w:r w:rsidR="006737E7">
        <w:rPr>
          <w:lang w:eastAsia="zh-CN"/>
        </w:rPr>
        <w:t>pproximation</w:t>
      </w:r>
      <w:r w:rsidR="009C3407">
        <w:rPr>
          <w:rFonts w:hint="eastAsia"/>
          <w:lang w:eastAsia="zh-CN"/>
        </w:rPr>
        <w:t xml:space="preserve"> </w:t>
      </w:r>
      <w:r w:rsidR="00B47183">
        <w:rPr>
          <w:rFonts w:hint="eastAsia"/>
          <w:lang w:eastAsia="zh-CN"/>
        </w:rPr>
        <w:t xml:space="preserve">of Eq. </w: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GOTOBUTTON ZEqnNum165868  \* MERGEFORMAT </w:instrText>
      </w:r>
      <w:r w:rsidR="00B47183">
        <w:rPr>
          <w:iCs/>
          <w:lang w:eastAsia="zh-CN"/>
        </w:rPr>
        <w:fldChar w:fldCharType="begin"/>
      </w:r>
      <w:r w:rsidR="00B47183">
        <w:rPr>
          <w:iCs/>
          <w:lang w:eastAsia="zh-CN"/>
        </w:rPr>
        <w:instrText xml:space="preserve"> REF ZEqnNum165868 \* Charformat \! \* MERGEFORMAT </w:instrText>
      </w:r>
      <w:r w:rsidR="00B47183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(127)</w:instrText>
      </w:r>
      <w:r w:rsidR="00B47183">
        <w:rPr>
          <w:iCs/>
          <w:lang w:eastAsia="zh-CN"/>
        </w:rPr>
        <w:fldChar w:fldCharType="end"/>
      </w:r>
      <w:r w:rsidR="00B47183">
        <w:rPr>
          <w:iCs/>
          <w:lang w:eastAsia="zh-CN"/>
        </w:rPr>
        <w:fldChar w:fldCharType="end"/>
      </w:r>
      <w:r w:rsidR="00B47183">
        <w:rPr>
          <w:rFonts w:hint="eastAsia"/>
          <w:iCs/>
          <w:lang w:eastAsia="zh-CN"/>
        </w:rPr>
        <w:t xml:space="preserve"> by</w:t>
      </w:r>
      <w:r w:rsidR="009C3407">
        <w:rPr>
          <w:rFonts w:hint="eastAsia"/>
          <w:lang w:eastAsia="zh-CN"/>
        </w:rPr>
        <w:t xml:space="preserve"> </w:t>
      </w:r>
      <w:r w:rsidR="005579E0">
        <w:rPr>
          <w:rFonts w:hint="eastAsia"/>
          <w:lang w:eastAsia="zh-CN"/>
        </w:rPr>
        <w:t xml:space="preserve">first-order upwind scheme </w:t>
      </w:r>
      <w:r w:rsidR="009C3407">
        <w:rPr>
          <w:rFonts w:hint="eastAsia"/>
          <w:lang w:eastAsia="zh-CN"/>
        </w:rPr>
        <w:t>would yield</w:t>
      </w:r>
    </w:p>
    <w:p w14:paraId="54E8CEEF" w14:textId="3A07C53C" w:rsidR="008830C7" w:rsidRDefault="005579B9" w:rsidP="008830C7">
      <w:pPr>
        <w:pStyle w:val="MTDisplayEquation"/>
      </w:pPr>
      <w:r>
        <w:tab/>
      </w:r>
      <w:r w:rsidR="004B33C1" w:rsidRPr="004B33C1">
        <w:rPr>
          <w:position w:val="-30"/>
        </w:rPr>
        <w:object w:dxaOrig="4200" w:dyaOrig="720" w14:anchorId="6672B17A">
          <v:shape id="_x0000_i1230" type="#_x0000_t75" style="width:210.3pt;height:36.35pt" o:ole="">
            <v:imagedata r:id="rId411" o:title=""/>
          </v:shape>
          <o:OLEObject Type="Embed" ProgID="Equation.DSMT4" ShapeID="_x0000_i1230" DrawAspect="Content" ObjectID="_1777834110" r:id="rId41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266737"/>
      <w:r>
        <w:instrText>(</w:instrText>
      </w:r>
      <w:fldSimple w:instr=" SEQ MTEqn \c \* Arabic \* MERGEFORMAT ">
        <w:r w:rsidR="00622850">
          <w:rPr>
            <w:noProof/>
          </w:rPr>
          <w:instrText>128</w:instrText>
        </w:r>
      </w:fldSimple>
      <w:r>
        <w:instrText>)</w:instrText>
      </w:r>
      <w:bookmarkEnd w:id="46"/>
      <w:r>
        <w:fldChar w:fldCharType="end"/>
      </w:r>
    </w:p>
    <w:p w14:paraId="7E2B230E" w14:textId="00AE07C9" w:rsidR="005579E0" w:rsidRDefault="00B47183" w:rsidP="005579E0">
      <w:pPr>
        <w:rPr>
          <w:lang w:eastAsia="zh-CN"/>
        </w:rPr>
      </w:pPr>
      <w:r>
        <w:rPr>
          <w:rFonts w:hint="eastAsia"/>
          <w:lang w:eastAsia="zh-CN"/>
        </w:rPr>
        <w:t>A</w:t>
      </w:r>
      <w:r w:rsidR="005579E0">
        <w:rPr>
          <w:rFonts w:hint="eastAsia"/>
          <w:lang w:eastAsia="zh-CN"/>
        </w:rPr>
        <w:t xml:space="preserve"> second-order central scheme </w:t>
      </w:r>
      <w:r w:rsidR="004B33C1">
        <w:rPr>
          <w:rFonts w:hint="eastAsia"/>
          <w:lang w:eastAsia="zh-CN"/>
        </w:rPr>
        <w:t>yields</w:t>
      </w:r>
    </w:p>
    <w:p w14:paraId="6D03A02F" w14:textId="26E38A86" w:rsidR="00204F97" w:rsidRDefault="00204F97" w:rsidP="00204F97">
      <w:pPr>
        <w:pStyle w:val="MTDisplayEquation"/>
      </w:pPr>
      <w:r>
        <w:tab/>
      </w:r>
      <w:r w:rsidR="006C0EA0" w:rsidRPr="006C0EA0">
        <w:rPr>
          <w:position w:val="-30"/>
        </w:rPr>
        <w:object w:dxaOrig="4480" w:dyaOrig="720" w14:anchorId="6E988A6E">
          <v:shape id="_x0000_i1231" type="#_x0000_t75" style="width:223.85pt;height:36.35pt" o:ole="">
            <v:imagedata r:id="rId413" o:title=""/>
          </v:shape>
          <o:OLEObject Type="Embed" ProgID="Equation.DSMT4" ShapeID="_x0000_i1231" DrawAspect="Content" ObjectID="_1777834111" r:id="rId4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129</w:instrText>
        </w:r>
      </w:fldSimple>
      <w:r>
        <w:instrText>)</w:instrText>
      </w:r>
      <w:r>
        <w:fldChar w:fldCharType="end"/>
      </w:r>
    </w:p>
    <w:p w14:paraId="363AE96D" w14:textId="0B25EFE1" w:rsidR="009E5553" w:rsidRDefault="009E5553" w:rsidP="009E5553">
      <w:pPr>
        <w:rPr>
          <w:lang w:eastAsia="zh-CN"/>
        </w:rPr>
      </w:pPr>
      <w:r>
        <w:rPr>
          <w:rFonts w:hint="eastAsia"/>
          <w:lang w:eastAsia="zh-CN"/>
        </w:rPr>
        <w:t xml:space="preserve">Since the two schemes are not </w:t>
      </w:r>
      <w:r w:rsidR="00757A59">
        <w:rPr>
          <w:rFonts w:hint="eastAsia"/>
          <w:lang w:eastAsia="zh-CN"/>
        </w:rPr>
        <w:t>higher</w:t>
      </w:r>
      <w:r>
        <w:rPr>
          <w:rFonts w:hint="eastAsia"/>
          <w:lang w:eastAsia="zh-CN"/>
        </w:rPr>
        <w:t xml:space="preserve"> than second </w:t>
      </w:r>
      <w:r w:rsidR="00B47183">
        <w:rPr>
          <w:rFonts w:hint="eastAsia"/>
          <w:lang w:eastAsia="zh-CN"/>
        </w:rPr>
        <w:t>order</w:t>
      </w:r>
      <w:r>
        <w:rPr>
          <w:rFonts w:hint="eastAsia"/>
          <w:lang w:eastAsia="zh-CN"/>
        </w:rPr>
        <w:t xml:space="preserve">, they are equivalent to FDM with </w:t>
      </w:r>
      <w:r>
        <w:rPr>
          <w:lang w:eastAsia="zh-CN"/>
        </w:rPr>
        <w:t>the</w:t>
      </w:r>
      <w:r>
        <w:rPr>
          <w:rFonts w:hint="eastAsia"/>
          <w:lang w:eastAsia="zh-CN"/>
        </w:rPr>
        <w:t xml:space="preserve"> variable stored at cell </w:t>
      </w:r>
      <w:r w:rsidR="003340DD">
        <w:rPr>
          <w:lang w:eastAsia="zh-CN"/>
        </w:rPr>
        <w:t>centers.</w:t>
      </w:r>
    </w:p>
    <w:p w14:paraId="4EEAAEEB" w14:textId="411ADA8F" w:rsidR="009E5553" w:rsidRDefault="009E5553" w:rsidP="009E5553">
      <w:pPr>
        <w:pStyle w:val="MTDisplayEquation"/>
      </w:pPr>
      <w:r>
        <w:tab/>
      </w:r>
      <w:r w:rsidR="000D41A1" w:rsidRPr="009E5553">
        <w:rPr>
          <w:position w:val="-24"/>
        </w:rPr>
        <w:object w:dxaOrig="5120" w:dyaOrig="720" w14:anchorId="4E813C14">
          <v:shape id="_x0000_i1232" type="#_x0000_t75" style="width:255.9pt;height:36.35pt" o:ole="">
            <v:imagedata r:id="rId415" o:title=""/>
          </v:shape>
          <o:OLEObject Type="Embed" ProgID="Equation.DSMT4" ShapeID="_x0000_i1232" DrawAspect="Content" ObjectID="_1777834112" r:id="rId41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130</w:instrText>
        </w:r>
      </w:fldSimple>
      <w:r>
        <w:instrText>)</w:instrText>
      </w:r>
      <w:r>
        <w:fldChar w:fldCharType="end"/>
      </w:r>
    </w:p>
    <w:p w14:paraId="4F67F1EA" w14:textId="33FC1E1A" w:rsidR="00572B3D" w:rsidRPr="00572B3D" w:rsidRDefault="00572B3D" w:rsidP="00572B3D">
      <w:pPr>
        <w:pStyle w:val="MTDisplayEquation"/>
      </w:pPr>
      <w:r>
        <w:tab/>
      </w:r>
      <w:r w:rsidR="000D41A1" w:rsidRPr="00F348BF">
        <w:rPr>
          <w:position w:val="-24"/>
        </w:rPr>
        <w:object w:dxaOrig="5340" w:dyaOrig="720" w14:anchorId="355CF2DF">
          <v:shape id="_x0000_i1233" type="#_x0000_t75" style="width:267.35pt;height:36.35pt" o:ole="">
            <v:imagedata r:id="rId417" o:title=""/>
          </v:shape>
          <o:OLEObject Type="Embed" ProgID="Equation.DSMT4" ShapeID="_x0000_i1233" DrawAspect="Content" ObjectID="_1777834113" r:id="rId4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131</w:instrText>
        </w:r>
      </w:fldSimple>
      <w:r>
        <w:instrText>)</w:instrText>
      </w:r>
      <w:r>
        <w:fldChar w:fldCharType="end"/>
      </w:r>
    </w:p>
    <w:p w14:paraId="5788B844" w14:textId="76F92153" w:rsidR="0007385E" w:rsidRDefault="0007385E" w:rsidP="0007385E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Then,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ZEqnNum266737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ZEqnNum266737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(128)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</w:t>
      </w:r>
      <w:r w:rsidR="000D41A1">
        <w:rPr>
          <w:iCs/>
          <w:lang w:eastAsia="zh-CN"/>
        </w:rPr>
        <w:t>becomes</w:t>
      </w:r>
    </w:p>
    <w:p w14:paraId="7448DBF7" w14:textId="3FFA3A65" w:rsidR="0007385E" w:rsidRDefault="0007385E" w:rsidP="0007385E">
      <w:pPr>
        <w:pStyle w:val="MTDisplayEquation"/>
      </w:pPr>
      <w:r>
        <w:tab/>
      </w:r>
      <w:r w:rsidR="00967B03" w:rsidRPr="0007385E">
        <w:rPr>
          <w:position w:val="-30"/>
        </w:rPr>
        <w:object w:dxaOrig="5319" w:dyaOrig="760" w14:anchorId="0E3A7937">
          <v:shape id="_x0000_i1234" type="#_x0000_t75" style="width:265.9pt;height:37.8pt" o:ole="">
            <v:imagedata r:id="rId419" o:title=""/>
          </v:shape>
          <o:OLEObject Type="Embed" ProgID="Equation.DSMT4" ShapeID="_x0000_i1234" DrawAspect="Content" ObjectID="_1777834114" r:id="rId42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132</w:instrText>
        </w:r>
      </w:fldSimple>
      <w:r>
        <w:instrText>)</w:instrText>
      </w:r>
      <w:r>
        <w:fldChar w:fldCharType="end"/>
      </w:r>
    </w:p>
    <w:p w14:paraId="5A5F3A11" w14:textId="56F479C8" w:rsidR="00A92CBD" w:rsidRDefault="00A92CBD" w:rsidP="00A92CBD">
      <w:pPr>
        <w:pStyle w:val="MTDisplayEquation"/>
      </w:pPr>
      <w:r>
        <w:lastRenderedPageBreak/>
        <w:tab/>
      </w:r>
      <w:r w:rsidR="00967B03" w:rsidRPr="00967B03">
        <w:rPr>
          <w:position w:val="-30"/>
        </w:rPr>
        <w:object w:dxaOrig="6100" w:dyaOrig="760" w14:anchorId="6C2173AA">
          <v:shape id="_x0000_i1235" type="#_x0000_t75" style="width:305.1pt;height:37.8pt" o:ole="">
            <v:imagedata r:id="rId421" o:title=""/>
          </v:shape>
          <o:OLEObject Type="Embed" ProgID="Equation.DSMT4" ShapeID="_x0000_i1235" DrawAspect="Content" ObjectID="_1777834115" r:id="rId42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133</w:instrText>
        </w:r>
      </w:fldSimple>
      <w:r>
        <w:instrText>)</w:instrText>
      </w:r>
      <w:r>
        <w:fldChar w:fldCharType="end"/>
      </w:r>
    </w:p>
    <w:p w14:paraId="75BB9EDB" w14:textId="772FD56A" w:rsidR="00D51C4B" w:rsidRDefault="00D51C4B" w:rsidP="00D51C4B">
      <w:pPr>
        <w:rPr>
          <w:lang w:eastAsia="zh-CN"/>
        </w:rPr>
      </w:pPr>
      <w:r>
        <w:rPr>
          <w:rFonts w:hint="eastAsia"/>
          <w:lang w:eastAsia="zh-CN"/>
        </w:rPr>
        <w:t xml:space="preserve">The numerical viscosity from the first-order upwind discretization </w:t>
      </w:r>
      <w:r w:rsidR="00B71FBA">
        <w:rPr>
          <w:lang w:eastAsia="zh-CN"/>
        </w:rPr>
        <w:t>is</w:t>
      </w:r>
    </w:p>
    <w:p w14:paraId="2A065675" w14:textId="2C16B437" w:rsidR="00D51C4B" w:rsidRDefault="00D51C4B" w:rsidP="00D51C4B">
      <w:pPr>
        <w:pStyle w:val="MTDisplayEquation"/>
      </w:pPr>
      <w:r>
        <w:tab/>
      </w:r>
      <w:r w:rsidR="006737E7" w:rsidRPr="00D51C4B">
        <w:rPr>
          <w:position w:val="-24"/>
        </w:rPr>
        <w:object w:dxaOrig="1440" w:dyaOrig="620" w14:anchorId="55E434AB">
          <v:shape id="_x0000_i1236" type="#_x0000_t75" style="width:1in;height:30.65pt" o:ole="">
            <v:imagedata r:id="rId423" o:title=""/>
          </v:shape>
          <o:OLEObject Type="Embed" ProgID="Equation.DSMT4" ShapeID="_x0000_i1236" DrawAspect="Content" ObjectID="_1777834116" r:id="rId42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134</w:instrText>
        </w:r>
      </w:fldSimple>
      <w:r>
        <w:instrText>)</w:instrText>
      </w:r>
      <w:r>
        <w:fldChar w:fldCharType="end"/>
      </w:r>
    </w:p>
    <w:p w14:paraId="758EAC86" w14:textId="131C0F6B" w:rsidR="00442D33" w:rsidRPr="00AB73C4" w:rsidRDefault="00D51C4B" w:rsidP="001E7365">
      <w:pPr>
        <w:rPr>
          <w:lang w:eastAsia="zh-CN"/>
        </w:rPr>
      </w:pPr>
      <w:r>
        <w:rPr>
          <w:rFonts w:hint="eastAsia"/>
          <w:lang w:eastAsia="zh-CN"/>
        </w:rPr>
        <w:t xml:space="preserve">It is proportional to grid space </w:t>
      </w:r>
      <w:r w:rsidRPr="00D51C4B">
        <w:rPr>
          <w:position w:val="-6"/>
        </w:rPr>
        <w:object w:dxaOrig="340" w:dyaOrig="279" w14:anchorId="34B5E74B">
          <v:shape id="_x0000_i1237" type="#_x0000_t75" style="width:17.1pt;height:14.25pt" o:ole="">
            <v:imagedata r:id="rId425" o:title=""/>
          </v:shape>
          <o:OLEObject Type="Embed" ProgID="Equation.DSMT4" ShapeID="_x0000_i1237" DrawAspect="Content" ObjectID="_1777834117" r:id="rId426"/>
        </w:object>
      </w:r>
      <w:r>
        <w:rPr>
          <w:rFonts w:hint="eastAsia"/>
          <w:lang w:eastAsia="zh-CN"/>
        </w:rPr>
        <w:t xml:space="preserve"> and velocity magnitude </w:t>
      </w:r>
      <w:r w:rsidR="006737E7" w:rsidRPr="006737E7">
        <w:rPr>
          <w:position w:val="-16"/>
        </w:rPr>
        <w:object w:dxaOrig="340" w:dyaOrig="440" w14:anchorId="55987C7A">
          <v:shape id="_x0000_i1238" type="#_x0000_t75" style="width:17.1pt;height:22.1pt" o:ole="">
            <v:imagedata r:id="rId427" o:title=""/>
          </v:shape>
          <o:OLEObject Type="Embed" ProgID="Equation.DSMT4" ShapeID="_x0000_i1238" DrawAspect="Content" ObjectID="_1777834118" r:id="rId428"/>
        </w:object>
      </w:r>
      <w:r w:rsidR="0062329F">
        <w:rPr>
          <w:rFonts w:hint="eastAsia"/>
          <w:lang w:eastAsia="zh-CN"/>
        </w:rPr>
        <w:t xml:space="preserve">. </w:t>
      </w:r>
      <w:r w:rsidR="008C490E">
        <w:rPr>
          <w:rFonts w:hint="eastAsia"/>
          <w:lang w:eastAsia="zh-CN"/>
        </w:rPr>
        <w:t xml:space="preserve">Hence, the </w:t>
      </w:r>
      <w:r w:rsidR="00AB73C4">
        <w:rPr>
          <w:rFonts w:hint="eastAsia"/>
          <w:lang w:eastAsia="zh-CN"/>
        </w:rPr>
        <w:t>total</w:t>
      </w:r>
      <w:r w:rsidR="008C490E">
        <w:rPr>
          <w:rFonts w:hint="eastAsia"/>
          <w:lang w:eastAsia="zh-CN"/>
        </w:rPr>
        <w:t xml:space="preserve"> viscosity is molecular viscosity, subgrid viscosity, and numerical viscosity.</w:t>
      </w:r>
      <w:r w:rsidR="001F3214">
        <w:rPr>
          <w:rFonts w:hint="eastAsia"/>
          <w:lang w:eastAsia="zh-CN"/>
        </w:rPr>
        <w:t xml:space="preserve"> In CaNS, we use a second-order central scheme, so </w:t>
      </w:r>
      <w:r w:rsidR="001703ED">
        <w:rPr>
          <w:rFonts w:hint="eastAsia"/>
          <w:lang w:eastAsia="zh-CN"/>
        </w:rPr>
        <w:t xml:space="preserve">the </w:t>
      </w:r>
      <w:r w:rsidR="001F3214">
        <w:rPr>
          <w:rFonts w:hint="eastAsia"/>
          <w:lang w:eastAsia="zh-CN"/>
        </w:rPr>
        <w:t xml:space="preserve">numerical </w:t>
      </w:r>
      <w:r w:rsidR="001F3214">
        <w:rPr>
          <w:lang w:eastAsia="zh-CN"/>
        </w:rPr>
        <w:t>visco</w:t>
      </w:r>
      <w:r w:rsidR="001F3214">
        <w:rPr>
          <w:rFonts w:hint="eastAsia"/>
          <w:lang w:eastAsia="zh-CN"/>
        </w:rPr>
        <w:t>sity</w:t>
      </w:r>
      <w:r w:rsidR="001703ED">
        <w:rPr>
          <w:rFonts w:hint="eastAsia"/>
          <w:lang w:eastAsia="zh-CN"/>
        </w:rPr>
        <w:t xml:space="preserve"> is zero, which helps us concentrate on SGS viscosity and numerical </w:t>
      </w:r>
      <w:r w:rsidR="003D4885">
        <w:rPr>
          <w:rFonts w:hint="eastAsia"/>
          <w:lang w:eastAsia="zh-CN"/>
        </w:rPr>
        <w:t>disper</w:t>
      </w:r>
      <w:r w:rsidR="00285552">
        <w:rPr>
          <w:rFonts w:hint="eastAsia"/>
          <w:lang w:eastAsia="zh-CN"/>
        </w:rPr>
        <w:t>sion.</w:t>
      </w:r>
      <w:r w:rsidR="00A5079E">
        <w:rPr>
          <w:rFonts w:hint="eastAsia"/>
          <w:lang w:eastAsia="zh-CN"/>
        </w:rPr>
        <w:t xml:space="preserve"> Since numerical dispersion is unavoidable and depends on numerical schemes, an optimal SGS model </w:t>
      </w:r>
      <w:r w:rsidR="000226FF">
        <w:rPr>
          <w:lang w:eastAsia="zh-CN"/>
        </w:rPr>
        <w:t>must</w:t>
      </w:r>
      <w:r w:rsidR="00A5079E">
        <w:rPr>
          <w:rFonts w:hint="eastAsia"/>
          <w:lang w:eastAsia="zh-CN"/>
        </w:rPr>
        <w:t xml:space="preserve"> depend on the numeri</w:t>
      </w:r>
      <w:r w:rsidR="00A42F87">
        <w:rPr>
          <w:rFonts w:hint="eastAsia"/>
          <w:lang w:eastAsia="zh-CN"/>
        </w:rPr>
        <w:t>cal</w:t>
      </w:r>
      <w:r w:rsidR="00A5079E">
        <w:rPr>
          <w:rFonts w:hint="eastAsia"/>
          <w:lang w:eastAsia="zh-CN"/>
        </w:rPr>
        <w:t xml:space="preserve"> </w:t>
      </w:r>
      <w:r w:rsidR="002310AC">
        <w:rPr>
          <w:rFonts w:hint="eastAsia"/>
          <w:lang w:eastAsia="zh-CN"/>
        </w:rPr>
        <w:t>errors (including mesh</w:t>
      </w:r>
      <w:r w:rsidR="000226FF">
        <w:rPr>
          <w:lang w:eastAsia="zh-CN"/>
        </w:rPr>
        <w:t xml:space="preserve"> resolutions</w:t>
      </w:r>
      <w:r w:rsidR="002310AC">
        <w:rPr>
          <w:rFonts w:hint="eastAsia"/>
          <w:lang w:eastAsia="zh-CN"/>
        </w:rPr>
        <w:t xml:space="preserve"> and </w:t>
      </w:r>
      <w:r w:rsidR="000226FF">
        <w:rPr>
          <w:lang w:eastAsia="zh-CN"/>
        </w:rPr>
        <w:t xml:space="preserve">numerical </w:t>
      </w:r>
      <w:r w:rsidR="002310AC">
        <w:rPr>
          <w:rFonts w:hint="eastAsia"/>
          <w:lang w:eastAsia="zh-CN"/>
        </w:rPr>
        <w:t>scheme)</w:t>
      </w:r>
      <w:r w:rsidR="00AB73C4">
        <w:rPr>
          <w:rFonts w:hint="eastAsia"/>
          <w:lang w:eastAsia="zh-CN"/>
        </w:rPr>
        <w:t xml:space="preserve">, which is why the coefficient takes different values for second- and fourth-order numerical </w:t>
      </w:r>
      <w:r w:rsidR="007348D1">
        <w:rPr>
          <w:rFonts w:hint="eastAsia"/>
          <w:lang w:eastAsia="zh-CN"/>
        </w:rPr>
        <w:t>schemes.</w:t>
      </w:r>
    </w:p>
    <w:p w14:paraId="768262AB" w14:textId="7D6BA175" w:rsidR="001E7365" w:rsidRDefault="002310AC" w:rsidP="001E7365">
      <w:pPr>
        <w:rPr>
          <w:lang w:eastAsia="zh-CN"/>
        </w:rPr>
      </w:pPr>
      <w:r>
        <w:rPr>
          <w:rFonts w:hint="eastAsia"/>
          <w:lang w:eastAsia="zh-CN"/>
        </w:rPr>
        <w:t>Ne</w:t>
      </w:r>
      <w:r w:rsidR="005D233F">
        <w:rPr>
          <w:rFonts w:hint="eastAsia"/>
          <w:lang w:eastAsia="zh-CN"/>
        </w:rPr>
        <w:t>xt</w:t>
      </w:r>
      <w:r>
        <w:rPr>
          <w:rFonts w:hint="eastAsia"/>
          <w:lang w:eastAsia="zh-CN"/>
        </w:rPr>
        <w:t xml:space="preserve">, we </w:t>
      </w:r>
      <w:r w:rsidR="005D233F">
        <w:rPr>
          <w:rFonts w:hint="eastAsia"/>
          <w:lang w:eastAsia="zh-CN"/>
        </w:rPr>
        <w:t xml:space="preserve">discuss </w:t>
      </w:r>
      <w:r w:rsidR="003340DD">
        <w:rPr>
          <w:lang w:eastAsia="zh-CN"/>
        </w:rPr>
        <w:t>two</w:t>
      </w:r>
      <w:r w:rsidR="005D233F">
        <w:rPr>
          <w:rFonts w:hint="eastAsia"/>
          <w:lang w:eastAsia="zh-CN"/>
        </w:rPr>
        <w:t xml:space="preserve"> SGS models. </w:t>
      </w:r>
      <w:r w:rsidR="001E7365">
        <w:rPr>
          <w:lang w:eastAsia="zh-CN"/>
        </w:rPr>
        <w:t xml:space="preserve">The classical Smagorinsky model </w:t>
      </w:r>
      <w:r w:rsidR="00AE399F">
        <w:rPr>
          <w:lang w:eastAsia="zh-CN"/>
        </w:rPr>
        <w:t>read as</w:t>
      </w:r>
    </w:p>
    <w:p w14:paraId="03102D24" w14:textId="31AD580A" w:rsidR="001E7365" w:rsidRDefault="001E7365" w:rsidP="001E7365">
      <w:pPr>
        <w:pStyle w:val="MTDisplayEquation"/>
        <w:spacing w:line="360" w:lineRule="auto"/>
      </w:pPr>
      <w:r>
        <w:tab/>
      </w:r>
      <w:r w:rsidR="003513C9" w:rsidRPr="00B63BF5">
        <w:rPr>
          <w:position w:val="-14"/>
        </w:rPr>
        <w:object w:dxaOrig="1920" w:dyaOrig="460" w14:anchorId="62E77B24">
          <v:shape id="_x0000_i1239" type="#_x0000_t75" style="width:95.5pt;height:25.65pt" o:ole="">
            <v:imagedata r:id="rId429" o:title=""/>
          </v:shape>
          <o:OLEObject Type="Embed" ProgID="Equation.DSMT4" ShapeID="_x0000_i1239" DrawAspect="Content" ObjectID="_1777834119" r:id="rId4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135</w:instrText>
        </w:r>
      </w:fldSimple>
      <w:r>
        <w:instrText>)</w:instrText>
      </w:r>
      <w:r>
        <w:fldChar w:fldCharType="end"/>
      </w:r>
    </w:p>
    <w:p w14:paraId="1EA06AAA" w14:textId="6F39C23A" w:rsidR="001E7365" w:rsidRDefault="001E7365" w:rsidP="001E7365">
      <w:pPr>
        <w:rPr>
          <w:lang w:eastAsia="zh-CN"/>
        </w:rPr>
      </w:pPr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656BF542">
          <v:shape id="_x0000_i1240" type="#_x0000_t75" style="width:61.3pt;height:24.25pt" o:ole="">
            <v:imagedata r:id="rId431" o:title=""/>
          </v:shape>
          <o:OLEObject Type="Embed" ProgID="Equation.DSMT4" ShapeID="_x0000_i1240" DrawAspect="Content" ObjectID="_1777834120" r:id="rId432"/>
        </w:object>
      </w:r>
      <w:r w:rsidR="005A3E4E">
        <w:rPr>
          <w:rFonts w:hint="eastAsia"/>
          <w:lang w:eastAsia="zh-CN"/>
        </w:rPr>
        <w:t xml:space="preserve"> and </w:t>
      </w:r>
      <w:r>
        <w:t>, and v</w:t>
      </w:r>
      <w:r w:rsidRPr="00FB1824">
        <w:t>an Driest damping</w:t>
      </w:r>
      <w:r>
        <w:t xml:space="preserve"> </w:t>
      </w:r>
      <w:r w:rsidR="00A92C48">
        <w:rPr>
          <w:rFonts w:hint="eastAsia"/>
          <w:lang w:eastAsia="zh-CN"/>
        </w:rPr>
        <w:t>function,</w:t>
      </w:r>
    </w:p>
    <w:p w14:paraId="0B28B229" w14:textId="29375547" w:rsidR="001E7365" w:rsidRDefault="001E7365" w:rsidP="001E7365">
      <w:pPr>
        <w:pStyle w:val="MTDisplayEquation"/>
        <w:spacing w:line="360" w:lineRule="auto"/>
      </w:pPr>
      <w:r>
        <w:tab/>
      </w:r>
      <w:r w:rsidRPr="00D61856">
        <w:rPr>
          <w:position w:val="-32"/>
        </w:rPr>
        <w:object w:dxaOrig="2200" w:dyaOrig="760" w14:anchorId="79ACD55E">
          <v:shape id="_x0000_i1241" type="#_x0000_t75" style="width:109.8pt;height:42.05pt" o:ole="">
            <v:imagedata r:id="rId433" o:title=""/>
          </v:shape>
          <o:OLEObject Type="Embed" ProgID="Equation.DSMT4" ShapeID="_x0000_i1241" DrawAspect="Content" ObjectID="_1777834121" r:id="rId4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136</w:instrText>
        </w:r>
      </w:fldSimple>
      <w:r>
        <w:instrText>)</w:instrText>
      </w:r>
      <w:r>
        <w:fldChar w:fldCharType="end"/>
      </w:r>
    </w:p>
    <w:p w14:paraId="562D908D" w14:textId="5D91203A" w:rsidR="001E7365" w:rsidRDefault="001E7365" w:rsidP="001E7365">
      <w:pPr>
        <w:rPr>
          <w:lang w:eastAsia="zh-CN"/>
        </w:rPr>
      </w:pPr>
      <w:r>
        <w:rPr>
          <w:rFonts w:hint="eastAsia"/>
          <w:lang w:eastAsia="zh-CN"/>
        </w:rPr>
        <w:t>The test</w:t>
      </w:r>
      <w:r w:rsidR="00942C82">
        <w:rPr>
          <w:rFonts w:hint="eastAsia"/>
          <w:lang w:eastAsia="zh-CN"/>
        </w:rPr>
        <w:t xml:space="preserve"> cases</w:t>
      </w:r>
      <w:r w:rsidR="007652E0">
        <w:rPr>
          <w:rFonts w:hint="eastAsia"/>
          <w:lang w:eastAsia="zh-CN"/>
        </w:rPr>
        <w:t xml:space="preserve"> of a channel</w:t>
      </w:r>
      <w:r>
        <w:rPr>
          <w:rFonts w:hint="eastAsia"/>
          <w:lang w:eastAsia="zh-CN"/>
        </w:rPr>
        <w:t xml:space="preserve"> without a wall model </w:t>
      </w:r>
      <w:r>
        <w:rPr>
          <w:lang w:eastAsia="zh-CN"/>
        </w:rPr>
        <w:t>demons</w:t>
      </w:r>
      <w:r>
        <w:rPr>
          <w:rFonts w:hint="eastAsia"/>
          <w:lang w:eastAsia="zh-CN"/>
        </w:rPr>
        <w:t xml:space="preserve">trate that the </w:t>
      </w:r>
      <w:r>
        <w:rPr>
          <w:lang w:eastAsia="zh-CN"/>
        </w:rPr>
        <w:t>performance</w:t>
      </w:r>
      <w:r>
        <w:rPr>
          <w:rFonts w:hint="eastAsia"/>
          <w:lang w:eastAsia="zh-CN"/>
        </w:rPr>
        <w:t xml:space="preserve"> of the static Smagorinsky model is very sensitive to grid resolutions, grid anisotropy and model </w:t>
      </w:r>
      <w:r>
        <w:rPr>
          <w:lang w:eastAsia="zh-CN"/>
        </w:rPr>
        <w:t>constant</w:t>
      </w:r>
      <w:r>
        <w:rPr>
          <w:rFonts w:hint="eastAsia"/>
          <w:lang w:eastAsia="zh-CN"/>
        </w:rPr>
        <w:t xml:space="preserve"> </w:t>
      </w:r>
      <w:r w:rsidRPr="001E7365">
        <w:rPr>
          <w:rFonts w:hint="eastAsia"/>
          <w:i/>
          <w:iCs/>
          <w:lang w:eastAsia="zh-CN"/>
        </w:rPr>
        <w:t>C</w:t>
      </w:r>
      <w:r w:rsidRPr="001E7365">
        <w:rPr>
          <w:rFonts w:hint="eastAsia"/>
          <w:i/>
          <w:iCs/>
          <w:vertAlign w:val="subscript"/>
          <w:lang w:eastAsia="zh-CN"/>
        </w:rPr>
        <w:t>s</w:t>
      </w:r>
      <w:r w:rsidR="00070B28">
        <w:rPr>
          <w:lang w:eastAsia="zh-CN"/>
        </w:rPr>
        <w:t xml:space="preserve">. </w:t>
      </w:r>
      <w:r>
        <w:rPr>
          <w:rFonts w:hint="eastAsia"/>
          <w:lang w:eastAsia="zh-CN"/>
        </w:rPr>
        <w:t xml:space="preserve">This drives us to implement its dynamic </w:t>
      </w:r>
      <w:r w:rsidR="00374199">
        <w:rPr>
          <w:lang w:eastAsia="zh-CN"/>
        </w:rPr>
        <w:t>version.</w:t>
      </w:r>
      <w:r w:rsidR="00D37A65">
        <w:rPr>
          <w:lang w:eastAsia="zh-CN"/>
        </w:rPr>
        <w:t xml:space="preserve"> Here, </w:t>
      </w:r>
      <w:r w:rsidR="00A71EFD">
        <w:rPr>
          <w:lang w:eastAsia="zh-CN"/>
        </w:rPr>
        <w:t>t</w:t>
      </w:r>
      <w:r w:rsidR="00D37A65">
        <w:rPr>
          <w:lang w:eastAsia="zh-CN"/>
        </w:rPr>
        <w:t>he formula</w:t>
      </w:r>
      <w:r w:rsidR="003513C9">
        <w:rPr>
          <w:rFonts w:hint="eastAsia"/>
          <w:lang w:eastAsia="zh-CN"/>
        </w:rPr>
        <w:t>s</w:t>
      </w:r>
      <w:r w:rsidR="00D37A65">
        <w:rPr>
          <w:lang w:eastAsia="zh-CN"/>
        </w:rPr>
        <w:t xml:space="preserve"> in Pope’s </w:t>
      </w:r>
      <w:r w:rsidR="008A5F41">
        <w:rPr>
          <w:lang w:eastAsia="zh-CN"/>
        </w:rPr>
        <w:t>book</w:t>
      </w:r>
      <w:r w:rsidR="006146A0">
        <w:rPr>
          <w:rFonts w:hint="eastAsia"/>
          <w:lang w:eastAsia="zh-CN"/>
        </w:rPr>
        <w:t xml:space="preserve"> </w:t>
      </w:r>
      <w:r w:rsidR="0051331D">
        <w:rPr>
          <w:rFonts w:hint="eastAsia"/>
          <w:lang w:eastAsia="zh-CN"/>
        </w:rPr>
        <w:t>are</w:t>
      </w:r>
    </w:p>
    <w:p w14:paraId="29FC678F" w14:textId="35DC8F61" w:rsidR="00A71EFD" w:rsidRDefault="00A71EFD" w:rsidP="00A71EFD">
      <w:pPr>
        <w:pStyle w:val="MTDisplayEquation"/>
        <w:spacing w:line="360" w:lineRule="auto"/>
      </w:pPr>
      <w:r>
        <w:tab/>
      </w:r>
      <w:r w:rsidR="006146A0" w:rsidRPr="00A71EFD">
        <w:rPr>
          <w:position w:val="-12"/>
        </w:rPr>
        <w:object w:dxaOrig="1080" w:dyaOrig="380" w14:anchorId="531D9364">
          <v:shape id="_x0000_i1242" type="#_x0000_t75" style="width:53.45pt;height:21.4pt" o:ole="">
            <v:imagedata r:id="rId435" o:title=""/>
          </v:shape>
          <o:OLEObject Type="Embed" ProgID="Equation.DSMT4" ShapeID="_x0000_i1242" DrawAspect="Content" ObjectID="_1777834122" r:id="rId4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137</w:instrText>
        </w:r>
      </w:fldSimple>
      <w:r>
        <w:instrText>)</w:instrText>
      </w:r>
      <w:r>
        <w:fldChar w:fldCharType="end"/>
      </w:r>
    </w:p>
    <w:p w14:paraId="5B8F9AC4" w14:textId="0185A79B" w:rsidR="008A5F41" w:rsidRDefault="00A71EFD" w:rsidP="00A71EFD">
      <w:pPr>
        <w:pStyle w:val="MTDisplayEquation"/>
      </w:pPr>
      <w:r>
        <w:tab/>
      </w:r>
      <w:r w:rsidR="0071641A" w:rsidRPr="00A71EFD">
        <w:rPr>
          <w:position w:val="-32"/>
        </w:rPr>
        <w:object w:dxaOrig="1680" w:dyaOrig="740" w14:anchorId="0557B067">
          <v:shape id="_x0000_i1243" type="#_x0000_t75" style="width:84.1pt;height:37.05pt" o:ole="">
            <v:imagedata r:id="rId437" o:title=""/>
          </v:shape>
          <o:OLEObject Type="Embed" ProgID="Equation.DSMT4" ShapeID="_x0000_i1243" DrawAspect="Content" ObjectID="_1777834123" r:id="rId4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138</w:instrText>
        </w:r>
      </w:fldSimple>
      <w:r>
        <w:instrText>)</w:instrText>
      </w:r>
      <w:r>
        <w:fldChar w:fldCharType="end"/>
      </w:r>
    </w:p>
    <w:p w14:paraId="4A141520" w14:textId="5FCD59E8" w:rsidR="00A71EFD" w:rsidRDefault="00A71EFD" w:rsidP="00A71EFD">
      <w:pPr>
        <w:pStyle w:val="MTDisplayEquation"/>
      </w:pPr>
      <w:r>
        <w:tab/>
      </w:r>
      <w:r w:rsidR="006146A0" w:rsidRPr="00A71EFD">
        <w:rPr>
          <w:position w:val="-14"/>
        </w:rPr>
        <w:object w:dxaOrig="1780" w:dyaOrig="460" w14:anchorId="6177C02B">
          <v:shape id="_x0000_i1244" type="#_x0000_t75" style="width:89.1pt;height:22.8pt" o:ole="">
            <v:imagedata r:id="rId439" o:title=""/>
          </v:shape>
          <o:OLEObject Type="Embed" ProgID="Equation.DSMT4" ShapeID="_x0000_i1244" DrawAspect="Content" ObjectID="_1777834124" r:id="rId44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139</w:instrText>
        </w:r>
      </w:fldSimple>
      <w:r>
        <w:instrText>)</w:instrText>
      </w:r>
      <w:r>
        <w:fldChar w:fldCharType="end"/>
      </w:r>
    </w:p>
    <w:p w14:paraId="57B8A250" w14:textId="2E814584" w:rsidR="00A71EFD" w:rsidRDefault="00A71EFD" w:rsidP="00A71EFD">
      <w:pPr>
        <w:pStyle w:val="MTDisplayEquation"/>
      </w:pPr>
      <w:r>
        <w:tab/>
      </w:r>
      <w:r w:rsidR="0080357E" w:rsidRPr="00A71EFD">
        <w:rPr>
          <w:position w:val="-14"/>
        </w:rPr>
        <w:object w:dxaOrig="2780" w:dyaOrig="460" w14:anchorId="3B416B28">
          <v:shape id="_x0000_i1245" type="#_x0000_t75" style="width:139pt;height:22.8pt" o:ole="">
            <v:imagedata r:id="rId441" o:title=""/>
          </v:shape>
          <o:OLEObject Type="Embed" ProgID="Equation.DSMT4" ShapeID="_x0000_i1245" DrawAspect="Content" ObjectID="_1777834125" r:id="rId44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140</w:instrText>
        </w:r>
      </w:fldSimple>
      <w:r>
        <w:instrText>)</w:instrText>
      </w:r>
      <w:r>
        <w:fldChar w:fldCharType="end"/>
      </w:r>
    </w:p>
    <w:p w14:paraId="143BAA12" w14:textId="61CD01B9" w:rsidR="00761ADC" w:rsidRDefault="00761ADC" w:rsidP="004A3833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0C9EE812" w14:textId="43D40CE8" w:rsidR="00761ADC" w:rsidRDefault="00761ADC" w:rsidP="00761ADC">
      <w:pPr>
        <w:pStyle w:val="MTDisplayEquation"/>
        <w:spacing w:line="360" w:lineRule="auto"/>
      </w:pPr>
      <w:r>
        <w:lastRenderedPageBreak/>
        <w:tab/>
      </w:r>
      <w:r w:rsidRPr="00A71EFD">
        <w:rPr>
          <w:position w:val="-12"/>
        </w:rPr>
        <w:object w:dxaOrig="760" w:dyaOrig="380" w14:anchorId="4739AE77">
          <v:shape id="_x0000_i1246" type="#_x0000_t75" style="width:37.8pt;height:21.4pt" o:ole="">
            <v:imagedata r:id="rId443" o:title=""/>
          </v:shape>
          <o:OLEObject Type="Embed" ProgID="Equation.DSMT4" ShapeID="_x0000_i1246" DrawAspect="Content" ObjectID="_1777834126" r:id="rId44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141</w:instrText>
        </w:r>
      </w:fldSimple>
      <w:r>
        <w:instrText>)</w:instrText>
      </w:r>
      <w:r>
        <w:fldChar w:fldCharType="end"/>
      </w:r>
    </w:p>
    <w:p w14:paraId="5FD2049A" w14:textId="3586ECEA" w:rsidR="004A3833" w:rsidRDefault="004A3833" w:rsidP="004A3833">
      <w:pPr>
        <w:rPr>
          <w:lang w:eastAsia="zh-CN"/>
        </w:rPr>
      </w:pPr>
      <w:r>
        <w:rPr>
          <w:lang w:eastAsia="zh-CN"/>
        </w:rPr>
        <w:t xml:space="preserve">We first discuss the derivation of the dynamic Smagorinsky </w:t>
      </w:r>
      <w:r w:rsidR="005D4A33">
        <w:rPr>
          <w:rFonts w:hint="eastAsia"/>
          <w:lang w:eastAsia="zh-CN"/>
        </w:rPr>
        <w:t>model</w:t>
      </w:r>
      <w:r>
        <w:rPr>
          <w:lang w:eastAsia="zh-CN"/>
        </w:rPr>
        <w:t xml:space="preserve">, then we discuss the details </w:t>
      </w:r>
      <w:r>
        <w:rPr>
          <w:rFonts w:hint="eastAsia"/>
          <w:lang w:eastAsia="zh-CN"/>
        </w:rPr>
        <w:t>of</w:t>
      </w:r>
      <w:r>
        <w:rPr>
          <w:lang w:eastAsia="zh-CN"/>
        </w:rPr>
        <w:t xml:space="preserve"> its implemen</w:t>
      </w:r>
      <w:r>
        <w:rPr>
          <w:rFonts w:hint="eastAsia"/>
          <w:lang w:eastAsia="zh-CN"/>
        </w:rPr>
        <w:t>tation. Here, we use the symbols in Pope</w:t>
      </w:r>
      <w:r>
        <w:rPr>
          <w:lang w:eastAsia="zh-CN"/>
        </w:rPr>
        <w:t>’</w:t>
      </w:r>
      <w:r>
        <w:rPr>
          <w:rFonts w:hint="eastAsia"/>
          <w:lang w:eastAsia="zh-CN"/>
        </w:rPr>
        <w:t>s book.</w:t>
      </w:r>
      <w:r>
        <w:rPr>
          <w:lang w:eastAsia="zh-CN"/>
        </w:rPr>
        <w:t xml:space="preserve"> The bar denotes the first filtering operation, and the </w:t>
      </w:r>
      <w:r w:rsidRPr="00E95EED">
        <w:rPr>
          <w:lang w:eastAsia="zh-CN"/>
        </w:rPr>
        <w:t>tilde</w:t>
      </w:r>
      <w:r>
        <w:rPr>
          <w:rFonts w:hint="eastAsia"/>
          <w:lang w:eastAsia="zh-CN"/>
        </w:rPr>
        <w:t xml:space="preserve"> denotes the second filtering operation.</w:t>
      </w:r>
      <w:r w:rsidR="00181CDE">
        <w:rPr>
          <w:rFonts w:hint="eastAsia"/>
          <w:lang w:eastAsia="zh-CN"/>
        </w:rPr>
        <w:t xml:space="preserve"> The </w:t>
      </w:r>
      <w:r w:rsidR="00E27262">
        <w:rPr>
          <w:rFonts w:hint="eastAsia"/>
          <w:lang w:eastAsia="zh-CN"/>
        </w:rPr>
        <w:t>second</w:t>
      </w:r>
      <w:r w:rsidR="00181CDE">
        <w:rPr>
          <w:rFonts w:hint="eastAsia"/>
          <w:lang w:eastAsia="zh-CN"/>
        </w:rPr>
        <w:t xml:space="preserve"> filter has a larger filer size. </w:t>
      </w:r>
      <w:r w:rsidR="00DA5E6F">
        <w:rPr>
          <w:rFonts w:hint="eastAsia"/>
          <w:lang w:eastAsia="zh-CN"/>
        </w:rPr>
        <w:t>For</w:t>
      </w:r>
      <w:r>
        <w:rPr>
          <w:rFonts w:hint="eastAsia"/>
          <w:lang w:eastAsia="zh-CN"/>
        </w:rPr>
        <w:t xml:space="preserve"> </w:t>
      </w:r>
      <w:r w:rsidR="00DA5E6F">
        <w:rPr>
          <w:rFonts w:hint="eastAsia"/>
          <w:lang w:eastAsia="zh-CN"/>
        </w:rPr>
        <w:t>a low-pass</w:t>
      </w:r>
      <w:r w:rsidR="00006215">
        <w:rPr>
          <w:rFonts w:hint="eastAsia"/>
          <w:lang w:eastAsia="zh-CN"/>
        </w:rPr>
        <w:t xml:space="preserve"> </w:t>
      </w:r>
      <w:r>
        <w:rPr>
          <w:lang w:eastAsia="zh-CN"/>
        </w:rPr>
        <w:t>spectral</w:t>
      </w:r>
      <w:r>
        <w:rPr>
          <w:rFonts w:hint="eastAsia"/>
          <w:lang w:eastAsia="zh-CN"/>
        </w:rPr>
        <w:t xml:space="preserve"> filter, </w:t>
      </w:r>
      <w:r w:rsidR="009D78EF">
        <w:rPr>
          <w:rFonts w:hint="eastAsia"/>
          <w:lang w:eastAsia="zh-CN"/>
        </w:rPr>
        <w:t>we</w:t>
      </w:r>
      <w:r w:rsidR="00006215">
        <w:rPr>
          <w:rFonts w:hint="eastAsia"/>
          <w:lang w:eastAsia="zh-CN"/>
        </w:rPr>
        <w:t xml:space="preserve"> have</w:t>
      </w:r>
    </w:p>
    <w:p w14:paraId="170783CE" w14:textId="1A7C27AD" w:rsidR="004A3833" w:rsidRDefault="004A3833" w:rsidP="004A3833">
      <w:pPr>
        <w:pStyle w:val="MTDisplayEquation"/>
        <w:ind w:firstLine="0"/>
      </w:pPr>
      <w:r>
        <w:tab/>
      </w:r>
      <w:r w:rsidRPr="00D438FA">
        <w:rPr>
          <w:position w:val="-12"/>
        </w:rPr>
        <w:object w:dxaOrig="780" w:dyaOrig="440" w14:anchorId="26E49530">
          <v:shape id="_x0000_i1247" type="#_x0000_t75" style="width:39.2pt;height:22.1pt" o:ole="">
            <v:imagedata r:id="rId445" o:title=""/>
          </v:shape>
          <o:OLEObject Type="Embed" ProgID="Equation.DSMT4" ShapeID="_x0000_i1247" DrawAspect="Content" ObjectID="_1777834127" r:id="rId44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7" w:name="ZEqnNum818775"/>
      <w:r>
        <w:instrText>(</w:instrText>
      </w:r>
      <w:fldSimple w:instr=" SEQ MTEqn \c \* Arabic \* MERGEFORMAT ">
        <w:r w:rsidR="00622850">
          <w:rPr>
            <w:noProof/>
          </w:rPr>
          <w:instrText>142</w:instrText>
        </w:r>
      </w:fldSimple>
      <w:r>
        <w:instrText>)</w:instrText>
      </w:r>
      <w:bookmarkEnd w:id="47"/>
      <w:r>
        <w:fldChar w:fldCharType="end"/>
      </w:r>
    </w:p>
    <w:p w14:paraId="165832FB" w14:textId="7D7B9551" w:rsidR="004A3833" w:rsidRDefault="004A3833" w:rsidP="004A3833">
      <w:pPr>
        <w:pStyle w:val="MTDisplayEquation"/>
      </w:pPr>
      <w:r>
        <w:tab/>
      </w:r>
      <w:r w:rsidRPr="00E95EED">
        <w:rPr>
          <w:position w:val="-4"/>
        </w:rPr>
        <w:object w:dxaOrig="639" w:dyaOrig="360" w14:anchorId="2A3C2130">
          <v:shape id="_x0000_i1248" type="#_x0000_t75" style="width:32.1pt;height:17.8pt" o:ole="">
            <v:imagedata r:id="rId447" o:title=""/>
          </v:shape>
          <o:OLEObject Type="Embed" ProgID="Equation.DSMT4" ShapeID="_x0000_i1248" DrawAspect="Content" ObjectID="_1777834128" r:id="rId4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8" w:name="ZEqnNum682656"/>
      <w:r>
        <w:instrText>(</w:instrText>
      </w:r>
      <w:fldSimple w:instr=" SEQ MTEqn \c \* Arabic \* MERGEFORMAT ">
        <w:r w:rsidR="00622850">
          <w:rPr>
            <w:noProof/>
          </w:rPr>
          <w:instrText>143</w:instrText>
        </w:r>
      </w:fldSimple>
      <w:r>
        <w:instrText>)</w:instrText>
      </w:r>
      <w:bookmarkEnd w:id="48"/>
      <w:r>
        <w:fldChar w:fldCharType="end"/>
      </w:r>
    </w:p>
    <w:p w14:paraId="7D31CBA8" w14:textId="2EDCCB50" w:rsidR="00006215" w:rsidRDefault="00006215" w:rsidP="00006215">
      <w:pPr>
        <w:rPr>
          <w:lang w:eastAsia="zh-CN"/>
        </w:rPr>
      </w:pPr>
      <w:r>
        <w:rPr>
          <w:rFonts w:hint="eastAsia"/>
          <w:lang w:eastAsia="zh-CN"/>
        </w:rPr>
        <w:t xml:space="preserve">Note that for </w:t>
      </w:r>
      <w:r w:rsidR="00DA5E6F">
        <w:rPr>
          <w:rFonts w:hint="eastAsia"/>
          <w:lang w:eastAsia="zh-CN"/>
        </w:rPr>
        <w:t xml:space="preserve">other filters, we do not have Eq. </w: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GOTOBUTTON ZEqnNum818775  \* MERGEFORMAT </w:instrText>
      </w:r>
      <w:r w:rsidR="00DA5E6F">
        <w:rPr>
          <w:iCs/>
          <w:lang w:eastAsia="zh-CN"/>
        </w:rPr>
        <w:fldChar w:fldCharType="begin"/>
      </w:r>
      <w:r w:rsidR="00DA5E6F">
        <w:rPr>
          <w:iCs/>
          <w:lang w:eastAsia="zh-CN"/>
        </w:rPr>
        <w:instrText xml:space="preserve"> REF ZEqnNum818775 \* Charformat \! \* MERGEFORMAT </w:instrText>
      </w:r>
      <w:r w:rsidR="00DA5E6F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(142)</w:instrText>
      </w:r>
      <w:r w:rsidR="00DA5E6F">
        <w:rPr>
          <w:iCs/>
          <w:lang w:eastAsia="zh-CN"/>
        </w:rPr>
        <w:fldChar w:fldCharType="end"/>
      </w:r>
      <w:r w:rsidR="00DA5E6F">
        <w:rPr>
          <w:iCs/>
          <w:lang w:eastAsia="zh-CN"/>
        </w:rPr>
        <w:fldChar w:fldCharType="end"/>
      </w:r>
      <w:r w:rsidR="00DA5E6F">
        <w:rPr>
          <w:rFonts w:hint="eastAsia"/>
          <w:iCs/>
          <w:lang w:eastAsia="zh-CN"/>
        </w:rPr>
        <w:t xml:space="preserve"> and </w: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GOTOBUTTON ZEqnNum682656  \* MERGEFORMAT </w:instrText>
      </w:r>
      <w:r w:rsidR="00DA5E6F">
        <w:rPr>
          <w:lang w:eastAsia="zh-CN"/>
        </w:rPr>
        <w:fldChar w:fldCharType="begin"/>
      </w:r>
      <w:r w:rsidR="00DA5E6F">
        <w:rPr>
          <w:lang w:eastAsia="zh-CN"/>
        </w:rPr>
        <w:instrText xml:space="preserve"> REF ZEqnNum682656 \* Charformat \! \* MERGEFORMAT </w:instrText>
      </w:r>
      <w:r w:rsidR="00DA5E6F">
        <w:rPr>
          <w:lang w:eastAsia="zh-CN"/>
        </w:rPr>
        <w:fldChar w:fldCharType="separate"/>
      </w:r>
      <w:r w:rsidR="00622850">
        <w:rPr>
          <w:lang w:eastAsia="zh-CN"/>
        </w:rPr>
        <w:instrText>(143)</w:instrText>
      </w:r>
      <w:r w:rsidR="00DA5E6F">
        <w:rPr>
          <w:lang w:eastAsia="zh-CN"/>
        </w:rPr>
        <w:fldChar w:fldCharType="end"/>
      </w:r>
      <w:r w:rsidR="00DA5E6F">
        <w:rPr>
          <w:lang w:eastAsia="zh-CN"/>
        </w:rPr>
        <w:fldChar w:fldCharType="end"/>
      </w:r>
      <w:r w:rsidR="00DA5E6F">
        <w:rPr>
          <w:rFonts w:hint="eastAsia"/>
          <w:lang w:eastAsia="zh-CN"/>
        </w:rPr>
        <w:t>.</w:t>
      </w:r>
      <w:r w:rsidR="00121E34">
        <w:rPr>
          <w:rFonts w:hint="eastAsia"/>
          <w:lang w:eastAsia="zh-CN"/>
        </w:rPr>
        <w:t xml:space="preserve"> We use the first filter to filter the NS equation,</w:t>
      </w:r>
    </w:p>
    <w:p w14:paraId="4A05A3B5" w14:textId="3930777B" w:rsidR="005A2A0E" w:rsidRDefault="00121E34" w:rsidP="005A2A0E">
      <w:pPr>
        <w:pStyle w:val="MTDisplayEquation"/>
      </w:pPr>
      <w:r>
        <w:tab/>
      </w:r>
      <w:r w:rsidR="005A2A0E" w:rsidRPr="00274A56">
        <w:rPr>
          <w:position w:val="-32"/>
        </w:rPr>
        <w:object w:dxaOrig="3960" w:dyaOrig="760" w14:anchorId="4EA706D8">
          <v:shape id="_x0000_i1249" type="#_x0000_t75" style="width:198.2pt;height:37.8pt" o:ole="">
            <v:imagedata r:id="rId449" o:title=""/>
          </v:shape>
          <o:OLEObject Type="Embed" ProgID="Equation.DSMT4" ShapeID="_x0000_i1249" DrawAspect="Content" ObjectID="_1777834129" r:id="rId45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9" w:name="ZEqnNum400262"/>
      <w:r>
        <w:instrText>(</w:instrText>
      </w:r>
      <w:fldSimple w:instr=" SEQ MTEqn \c \* Arabic \* MERGEFORMAT ">
        <w:r w:rsidR="00622850">
          <w:rPr>
            <w:noProof/>
          </w:rPr>
          <w:instrText>144</w:instrText>
        </w:r>
      </w:fldSimple>
      <w:r>
        <w:instrText>)</w:instrText>
      </w:r>
      <w:bookmarkEnd w:id="49"/>
      <w:r>
        <w:fldChar w:fldCharType="end"/>
      </w:r>
    </w:p>
    <w:p w14:paraId="62CDBB50" w14:textId="654343DE" w:rsidR="005A2A0E" w:rsidRPr="005A2A0E" w:rsidRDefault="005A2A0E" w:rsidP="005A2A0E">
      <w:pPr>
        <w:pStyle w:val="MTDisplayEquation"/>
      </w:pPr>
      <w:r>
        <w:tab/>
      </w:r>
      <w:r w:rsidRPr="005A2A0E">
        <w:rPr>
          <w:position w:val="-14"/>
        </w:rPr>
        <w:object w:dxaOrig="1719" w:dyaOrig="420" w14:anchorId="7AE4D81B">
          <v:shape id="_x0000_i1250" type="#_x0000_t75" style="width:86.25pt;height:20.65pt" o:ole="">
            <v:imagedata r:id="rId451" o:title=""/>
          </v:shape>
          <o:OLEObject Type="Embed" ProgID="Equation.DSMT4" ShapeID="_x0000_i1250" DrawAspect="Content" ObjectID="_1777834130" r:id="rId4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145</w:instrText>
        </w:r>
      </w:fldSimple>
      <w:r>
        <w:instrText>)</w:instrText>
      </w:r>
      <w:r>
        <w:fldChar w:fldCharType="end"/>
      </w:r>
    </w:p>
    <w:p w14:paraId="6FFA00FD" w14:textId="69B9D1BC" w:rsidR="00B841DA" w:rsidRDefault="00B841DA" w:rsidP="00B841DA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We further do a filtering operation on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ZEqnNum400262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ZEqnNum400262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(144)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633F81">
        <w:rPr>
          <w:iCs/>
          <w:lang w:eastAsia="zh-CN"/>
        </w:rPr>
        <w:t>,</w:t>
      </w:r>
    </w:p>
    <w:p w14:paraId="40D9BDE5" w14:textId="53C953C3" w:rsidR="003350CA" w:rsidRDefault="00B841DA" w:rsidP="003350CA">
      <w:pPr>
        <w:pStyle w:val="MTDisplayEquation"/>
      </w:pPr>
      <w:r>
        <w:tab/>
      </w:r>
      <w:r w:rsidR="003350CA" w:rsidRPr="00274A56">
        <w:rPr>
          <w:position w:val="-32"/>
        </w:rPr>
        <w:object w:dxaOrig="3960" w:dyaOrig="800" w14:anchorId="6021139B">
          <v:shape id="_x0000_i1251" type="#_x0000_t75" style="width:198.2pt;height:39.9pt" o:ole="">
            <v:imagedata r:id="rId453" o:title=""/>
          </v:shape>
          <o:OLEObject Type="Embed" ProgID="Equation.DSMT4" ShapeID="_x0000_i1251" DrawAspect="Content" ObjectID="_1777834131" r:id="rId4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0" w:name="ZEqnNum260352"/>
      <w:r>
        <w:instrText>(</w:instrText>
      </w:r>
      <w:fldSimple w:instr=" SEQ MTEqn \c \* Arabic \* MERGEFORMAT ">
        <w:r w:rsidR="00622850">
          <w:rPr>
            <w:noProof/>
          </w:rPr>
          <w:instrText>146</w:instrText>
        </w:r>
      </w:fldSimple>
      <w:r>
        <w:instrText>)</w:instrText>
      </w:r>
      <w:bookmarkEnd w:id="50"/>
      <w:r>
        <w:fldChar w:fldCharType="end"/>
      </w:r>
    </w:p>
    <w:p w14:paraId="721940EC" w14:textId="5A25F67D" w:rsidR="003350CA" w:rsidRPr="003350CA" w:rsidRDefault="003350CA" w:rsidP="003350CA">
      <w:pPr>
        <w:pStyle w:val="MTDisplayEquation"/>
      </w:pPr>
      <w:r>
        <w:tab/>
      </w:r>
      <w:r w:rsidR="005E0836" w:rsidRPr="00AC0ADC">
        <w:rPr>
          <w:position w:val="-14"/>
        </w:rPr>
        <w:object w:dxaOrig="3620" w:dyaOrig="460" w14:anchorId="26574197">
          <v:shape id="_x0000_i1252" type="#_x0000_t75" style="width:181.05pt;height:22.8pt" o:ole="">
            <v:imagedata r:id="rId455" o:title=""/>
          </v:shape>
          <o:OLEObject Type="Embed" ProgID="Equation.DSMT4" ShapeID="_x0000_i1252" DrawAspect="Content" ObjectID="_1777834132" r:id="rId4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147</w:instrText>
        </w:r>
      </w:fldSimple>
      <w:r>
        <w:instrText>)</w:instrText>
      </w:r>
      <w:r>
        <w:fldChar w:fldCharType="end"/>
      </w:r>
    </w:p>
    <w:p w14:paraId="44240AFB" w14:textId="6EA3D7E3" w:rsidR="005A2A0E" w:rsidRDefault="005A2A0E" w:rsidP="005A2A0E">
      <w:pPr>
        <w:rPr>
          <w:lang w:eastAsia="zh-CN"/>
        </w:rPr>
      </w:pPr>
      <w:r>
        <w:rPr>
          <w:rFonts w:hint="eastAsia"/>
          <w:lang w:eastAsia="zh-CN"/>
        </w:rPr>
        <w:t>Con</w:t>
      </w:r>
      <w:r w:rsidR="003350CA">
        <w:rPr>
          <w:rFonts w:hint="eastAsia"/>
          <w:lang w:eastAsia="zh-CN"/>
        </w:rPr>
        <w:t>seque</w:t>
      </w:r>
      <w:r w:rsidR="00FD5872">
        <w:rPr>
          <w:rFonts w:hint="eastAsia"/>
          <w:lang w:eastAsia="zh-CN"/>
        </w:rPr>
        <w:t>nt</w:t>
      </w:r>
      <w:r w:rsidR="005823E9">
        <w:rPr>
          <w:lang w:eastAsia="zh-CN"/>
        </w:rPr>
        <w:t>ly,</w:t>
      </w:r>
    </w:p>
    <w:p w14:paraId="61156F06" w14:textId="4121788F" w:rsidR="00FD5872" w:rsidRDefault="00FD5872" w:rsidP="00FD5872">
      <w:pPr>
        <w:pStyle w:val="MTDisplayEquation"/>
      </w:pPr>
      <w:r>
        <w:tab/>
      </w:r>
      <w:r w:rsidR="00554B24" w:rsidRPr="00AC0ADC">
        <w:rPr>
          <w:position w:val="-14"/>
        </w:rPr>
        <w:object w:dxaOrig="2640" w:dyaOrig="460" w14:anchorId="470D3775">
          <v:shape id="_x0000_i1253" type="#_x0000_t75" style="width:131.9pt;height:22.8pt" o:ole="">
            <v:imagedata r:id="rId457" o:title=""/>
          </v:shape>
          <o:OLEObject Type="Embed" ProgID="Equation.DSMT4" ShapeID="_x0000_i1253" DrawAspect="Content" ObjectID="_1777834133" r:id="rId4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1" w:name="ZEqnNum722703"/>
      <w:r>
        <w:instrText>(</w:instrText>
      </w:r>
      <w:fldSimple w:instr=" SEQ MTEqn \c \* Arabic \* MERGEFORMAT ">
        <w:r w:rsidR="00622850">
          <w:rPr>
            <w:noProof/>
          </w:rPr>
          <w:instrText>148</w:instrText>
        </w:r>
      </w:fldSimple>
      <w:r>
        <w:instrText>)</w:instrText>
      </w:r>
      <w:bookmarkEnd w:id="51"/>
      <w:r>
        <w:fldChar w:fldCharType="end"/>
      </w:r>
    </w:p>
    <w:p w14:paraId="26FF7699" w14:textId="5C16AC63" w:rsidR="00F51914" w:rsidRDefault="00554B24" w:rsidP="00554B24">
      <w:pPr>
        <w:rPr>
          <w:lang w:eastAsia="zh-CN"/>
        </w:rPr>
      </w:pPr>
      <w:r>
        <w:rPr>
          <w:rFonts w:hint="eastAsia"/>
          <w:lang w:eastAsia="zh-CN"/>
        </w:rPr>
        <w:t xml:space="preserve">The significance of the identity is that </w:t>
      </w:r>
      <w:r w:rsidRPr="00AC0ADC">
        <w:rPr>
          <w:position w:val="-14"/>
        </w:rPr>
        <w:object w:dxaOrig="300" w:dyaOrig="380" w14:anchorId="0BADF577">
          <v:shape id="_x0000_i1254" type="#_x0000_t75" style="width:14.95pt;height:19.25pt" o:ole="">
            <v:imagedata r:id="rId459" o:title=""/>
          </v:shape>
          <o:OLEObject Type="Embed" ProgID="Equation.DSMT4" ShapeID="_x0000_i1254" DrawAspect="Content" ObjectID="_1777834134" r:id="rId460"/>
        </w:object>
      </w:r>
      <w:r w:rsidR="003E0096">
        <w:rPr>
          <w:rFonts w:hint="eastAsia"/>
          <w:lang w:eastAsia="zh-CN"/>
        </w:rPr>
        <w:t xml:space="preserve"> is known.</w:t>
      </w:r>
      <w:r w:rsidR="00404E8B">
        <w:rPr>
          <w:rFonts w:hint="eastAsia"/>
          <w:lang w:eastAsia="zh-CN"/>
        </w:rPr>
        <w:t xml:space="preserve"> </w:t>
      </w:r>
      <w:r w:rsidR="0098297C">
        <w:rPr>
          <w:rFonts w:hint="eastAsia"/>
          <w:lang w:eastAsia="zh-CN"/>
        </w:rPr>
        <w:t>Note that the assumption</w:t>
      </w:r>
      <w:r w:rsidR="00DA422C">
        <w:rPr>
          <w:rFonts w:hint="eastAsia"/>
          <w:lang w:eastAsia="zh-CN"/>
        </w:rPr>
        <w:t>s</w:t>
      </w:r>
      <w:r w:rsidR="0098297C">
        <w:rPr>
          <w:rFonts w:hint="eastAsia"/>
          <w:lang w:eastAsia="zh-CN"/>
        </w:rPr>
        <w:t xml:space="preserve"> in the derivation of Germano</w:t>
      </w:r>
      <w:r w:rsidR="0098297C">
        <w:rPr>
          <w:lang w:eastAsia="zh-CN"/>
        </w:rPr>
        <w:t>’</w:t>
      </w:r>
      <w:r w:rsidR="0098297C">
        <w:rPr>
          <w:rFonts w:hint="eastAsia"/>
          <w:lang w:eastAsia="zh-CN"/>
        </w:rPr>
        <w:t xml:space="preserve">s identity </w:t>
      </w:r>
      <w:r w:rsidR="00DA422C">
        <w:rPr>
          <w:rFonts w:hint="eastAsia"/>
          <w:lang w:eastAsia="zh-CN"/>
        </w:rPr>
        <w:t>are</w:t>
      </w:r>
      <w:r w:rsidR="00B62C3D">
        <w:rPr>
          <w:rFonts w:hint="eastAsia"/>
          <w:lang w:eastAsia="zh-CN"/>
        </w:rPr>
        <w:t xml:space="preserve"> </w:t>
      </w:r>
      <w:r w:rsidR="00DA422C">
        <w:rPr>
          <w:rFonts w:hint="eastAsia"/>
          <w:lang w:eastAsia="zh-CN"/>
        </w:rPr>
        <w:t xml:space="preserve">uniform grid </w:t>
      </w:r>
      <w:r w:rsidR="00387F09">
        <w:rPr>
          <w:rFonts w:hint="eastAsia"/>
          <w:lang w:eastAsia="zh-CN"/>
        </w:rPr>
        <w:t>and</w:t>
      </w:r>
      <w:r w:rsidR="00DA422C">
        <w:rPr>
          <w:rFonts w:hint="eastAsia"/>
          <w:lang w:eastAsia="zh-CN"/>
        </w:rPr>
        <w:t xml:space="preserve"> </w:t>
      </w:r>
      <w:r w:rsidR="00EB4A87">
        <w:rPr>
          <w:rFonts w:hint="eastAsia"/>
          <w:lang w:eastAsia="zh-CN"/>
        </w:rPr>
        <w:t>G</w:t>
      </w:r>
      <w:r w:rsidR="00DA422C">
        <w:rPr>
          <w:rFonts w:hint="eastAsia"/>
          <w:lang w:eastAsia="zh-CN"/>
        </w:rPr>
        <w:t xml:space="preserve">aussian </w:t>
      </w:r>
      <w:r w:rsidR="00491CB2">
        <w:rPr>
          <w:rFonts w:hint="eastAsia"/>
          <w:lang w:eastAsia="zh-CN"/>
        </w:rPr>
        <w:t>filter.</w:t>
      </w:r>
      <w:r w:rsidR="00404E8B">
        <w:rPr>
          <w:rFonts w:hint="eastAsia"/>
          <w:lang w:eastAsia="zh-CN"/>
        </w:rPr>
        <w:t xml:space="preserve"> </w:t>
      </w:r>
      <w:r w:rsidR="00D659F1">
        <w:rPr>
          <w:rFonts w:hint="eastAsia"/>
          <w:lang w:eastAsia="zh-CN"/>
        </w:rPr>
        <w:t>It is easy to determine the coefficient of SGS models by Germano</w:t>
      </w:r>
      <w:r w:rsidR="00FD63B9">
        <w:rPr>
          <w:lang w:eastAsia="zh-CN"/>
        </w:rPr>
        <w:t>’</w:t>
      </w:r>
      <w:r w:rsidR="00D659F1">
        <w:rPr>
          <w:rFonts w:hint="eastAsia"/>
          <w:lang w:eastAsia="zh-CN"/>
        </w:rPr>
        <w:t xml:space="preserve">s </w:t>
      </w:r>
      <w:r w:rsidR="00F17AC6">
        <w:rPr>
          <w:rFonts w:hint="eastAsia"/>
          <w:lang w:eastAsia="zh-CN"/>
        </w:rPr>
        <w:t>i</w:t>
      </w:r>
      <w:r w:rsidR="00202D43">
        <w:rPr>
          <w:rFonts w:hint="eastAsia"/>
          <w:lang w:eastAsia="zh-CN"/>
        </w:rPr>
        <w:t>dentity</w:t>
      </w:r>
      <w:r w:rsidR="00116E46">
        <w:rPr>
          <w:rFonts w:hint="eastAsia"/>
          <w:lang w:eastAsia="zh-CN"/>
        </w:rPr>
        <w:t>.</w:t>
      </w:r>
      <w:r w:rsidR="00202D43">
        <w:rPr>
          <w:rFonts w:hint="eastAsia"/>
          <w:lang w:eastAsia="zh-CN"/>
        </w:rPr>
        <w:t xml:space="preserve"> </w:t>
      </w:r>
      <w:r w:rsidR="007713AD">
        <w:rPr>
          <w:rFonts w:hint="eastAsia"/>
          <w:lang w:eastAsia="zh-CN"/>
        </w:rPr>
        <w:t xml:space="preserve">In the following, we assume </w:t>
      </w:r>
      <w:r w:rsidR="00C54D37" w:rsidRPr="00C54D37">
        <w:rPr>
          <w:position w:val="-14"/>
        </w:rPr>
        <w:object w:dxaOrig="760" w:dyaOrig="400" w14:anchorId="30CEB179">
          <v:shape id="_x0000_i1255" type="#_x0000_t75" style="width:37.8pt;height:19.95pt" o:ole="">
            <v:imagedata r:id="rId461" o:title=""/>
          </v:shape>
          <o:OLEObject Type="Embed" ProgID="Equation.DSMT4" ShapeID="_x0000_i1255" DrawAspect="Content" ObjectID="_1777834135" r:id="rId462"/>
        </w:object>
      </w:r>
      <w:r w:rsidR="007713AD">
        <w:rPr>
          <w:rFonts w:hint="eastAsia"/>
          <w:lang w:eastAsia="zh-CN"/>
        </w:rPr>
        <w:t xml:space="preserve"> is constant within </w:t>
      </w:r>
      <w:r w:rsidR="00EE017C">
        <w:rPr>
          <w:rFonts w:hint="eastAsia"/>
          <w:lang w:eastAsia="zh-CN"/>
        </w:rPr>
        <w:t xml:space="preserve">a filter </w:t>
      </w:r>
      <w:r w:rsidR="003E4D5D">
        <w:rPr>
          <w:lang w:eastAsia="zh-CN"/>
        </w:rPr>
        <w:t>width</w:t>
      </w:r>
      <w:r w:rsidR="00F51914">
        <w:rPr>
          <w:lang w:eastAsia="zh-CN"/>
        </w:rPr>
        <w:t xml:space="preserve"> </w:t>
      </w:r>
      <w:r w:rsidR="00EE017C">
        <w:rPr>
          <w:rFonts w:hint="eastAsia"/>
          <w:lang w:eastAsia="zh-CN"/>
        </w:rPr>
        <w:t>and also that</w:t>
      </w:r>
      <w:r w:rsidR="00540B83">
        <w:rPr>
          <w:rFonts w:hint="eastAsia"/>
          <w:lang w:eastAsia="zh-CN"/>
        </w:rPr>
        <w:t xml:space="preserve"> </w:t>
      </w:r>
      <w:r w:rsidR="00EE017C">
        <w:rPr>
          <w:rFonts w:hint="eastAsia"/>
          <w:lang w:eastAsia="zh-CN"/>
        </w:rPr>
        <w:t xml:space="preserve">it is </w:t>
      </w:r>
      <w:r w:rsidR="00540B83">
        <w:rPr>
          <w:rFonts w:hint="eastAsia"/>
          <w:lang w:eastAsia="zh-CN"/>
        </w:rPr>
        <w:t>the same for the first and second filter</w:t>
      </w:r>
      <w:r w:rsidR="004718E5">
        <w:rPr>
          <w:lang w:eastAsia="zh-CN"/>
        </w:rPr>
        <w:t>ing</w:t>
      </w:r>
      <w:r w:rsidR="00540B83">
        <w:rPr>
          <w:rFonts w:hint="eastAsia"/>
          <w:lang w:eastAsia="zh-CN"/>
        </w:rPr>
        <w:t xml:space="preserve"> operation</w:t>
      </w:r>
      <w:r w:rsidR="00EE017C">
        <w:rPr>
          <w:rFonts w:hint="eastAsia"/>
          <w:lang w:eastAsia="zh-CN"/>
        </w:rPr>
        <w:t>s</w:t>
      </w:r>
      <w:r w:rsidR="00540B83">
        <w:rPr>
          <w:rFonts w:hint="eastAsia"/>
          <w:lang w:eastAsia="zh-CN"/>
        </w:rPr>
        <w:t>.</w:t>
      </w:r>
      <w:r w:rsidR="007713AD">
        <w:rPr>
          <w:rFonts w:hint="eastAsia"/>
          <w:lang w:eastAsia="zh-CN"/>
        </w:rPr>
        <w:t xml:space="preserve"> </w:t>
      </w:r>
      <w:r w:rsidR="00F51914">
        <w:rPr>
          <w:lang w:eastAsia="zh-CN"/>
        </w:rPr>
        <w:t>In practice, this is satisfied when averaging is applied in the homogeneous (or temporal) direc</w:t>
      </w:r>
      <w:r w:rsidR="00FD3981">
        <w:rPr>
          <w:lang w:eastAsia="zh-CN"/>
        </w:rPr>
        <w:t>tions.</w:t>
      </w:r>
    </w:p>
    <w:p w14:paraId="1837192A" w14:textId="3264EF9E" w:rsidR="00554B24" w:rsidRDefault="005B150A" w:rsidP="00554B24">
      <w:pPr>
        <w:rPr>
          <w:lang w:eastAsia="zh-CN"/>
        </w:rPr>
      </w:pPr>
      <w:r>
        <w:rPr>
          <w:rFonts w:hint="eastAsia"/>
          <w:lang w:eastAsia="zh-CN"/>
        </w:rPr>
        <w:t>Take</w:t>
      </w:r>
      <w:r w:rsidR="00202D43">
        <w:rPr>
          <w:rFonts w:hint="eastAsia"/>
          <w:lang w:eastAsia="zh-CN"/>
        </w:rPr>
        <w:t xml:space="preserve"> </w:t>
      </w:r>
      <w:r w:rsidR="002F354C">
        <w:rPr>
          <w:rFonts w:hint="eastAsia"/>
          <w:lang w:eastAsia="zh-CN"/>
        </w:rPr>
        <w:t>Sma</w:t>
      </w:r>
      <w:r w:rsidR="00202D43">
        <w:rPr>
          <w:rFonts w:hint="eastAsia"/>
          <w:lang w:eastAsia="zh-CN"/>
        </w:rPr>
        <w:t>gorin</w:t>
      </w:r>
      <w:r w:rsidR="00404E8B">
        <w:rPr>
          <w:rFonts w:hint="eastAsia"/>
          <w:lang w:eastAsia="zh-CN"/>
        </w:rPr>
        <w:t>sky</w:t>
      </w:r>
      <w:r w:rsidR="00F17AC6">
        <w:rPr>
          <w:rFonts w:hint="eastAsia"/>
          <w:lang w:eastAsia="zh-CN"/>
        </w:rPr>
        <w:t xml:space="preserve"> model</w:t>
      </w:r>
      <w:r w:rsidR="00202D43">
        <w:rPr>
          <w:rFonts w:hint="eastAsia"/>
          <w:lang w:eastAsia="zh-CN"/>
        </w:rPr>
        <w:t xml:space="preserve"> </w:t>
      </w:r>
      <w:r w:rsidR="00FD3981">
        <w:rPr>
          <w:lang w:eastAsia="zh-CN"/>
        </w:rPr>
        <w:t>as an example.</w:t>
      </w:r>
    </w:p>
    <w:p w14:paraId="62DAF528" w14:textId="36DCD8D0" w:rsidR="00147C8F" w:rsidRDefault="00147C8F" w:rsidP="00147C8F">
      <w:pPr>
        <w:pStyle w:val="MTDisplayEquation"/>
      </w:pPr>
      <w:r>
        <w:tab/>
      </w:r>
      <w:r w:rsidR="006727E7" w:rsidRPr="005B150A">
        <w:rPr>
          <w:position w:val="-24"/>
        </w:rPr>
        <w:object w:dxaOrig="2460" w:dyaOrig="620" w14:anchorId="6A914A44">
          <v:shape id="_x0000_i1256" type="#_x0000_t75" style="width:123.35pt;height:30.65pt" o:ole="">
            <v:imagedata r:id="rId463" o:title=""/>
          </v:shape>
          <o:OLEObject Type="Embed" ProgID="Equation.DSMT4" ShapeID="_x0000_i1256" DrawAspect="Content" ObjectID="_1777834136" r:id="rId46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2" w:name="ZEqnNum632260"/>
      <w:r>
        <w:instrText>(</w:instrText>
      </w:r>
      <w:fldSimple w:instr=" SEQ MTEqn \c \* Arabic \* MERGEFORMAT ">
        <w:r w:rsidR="00622850">
          <w:rPr>
            <w:noProof/>
          </w:rPr>
          <w:instrText>149</w:instrText>
        </w:r>
      </w:fldSimple>
      <w:r>
        <w:instrText>)</w:instrText>
      </w:r>
      <w:bookmarkEnd w:id="52"/>
      <w:r>
        <w:fldChar w:fldCharType="end"/>
      </w:r>
    </w:p>
    <w:p w14:paraId="2C4AC948" w14:textId="22DBBC1B" w:rsidR="00410173" w:rsidRPr="00410173" w:rsidRDefault="00410173" w:rsidP="00410173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Assume </w:t>
      </w:r>
      <w:r w:rsidR="00356BEC">
        <w:rPr>
          <w:rFonts w:hint="eastAsia"/>
          <w:lang w:eastAsia="zh-CN"/>
        </w:rPr>
        <w:t xml:space="preserve">the </w:t>
      </w:r>
      <w:r w:rsidR="003A6308">
        <w:rPr>
          <w:lang w:eastAsia="zh-CN"/>
        </w:rPr>
        <w:t xml:space="preserve">two </w:t>
      </w:r>
      <w:r w:rsidR="00356BEC">
        <w:rPr>
          <w:rFonts w:hint="eastAsia"/>
          <w:lang w:eastAsia="zh-CN"/>
        </w:rPr>
        <w:t xml:space="preserve">filtering </w:t>
      </w:r>
      <w:r w:rsidR="00356BEC">
        <w:rPr>
          <w:lang w:eastAsia="zh-CN"/>
        </w:rPr>
        <w:t>operation</w:t>
      </w:r>
      <w:r w:rsidR="003A6308">
        <w:rPr>
          <w:lang w:eastAsia="zh-CN"/>
        </w:rPr>
        <w:t>s are</w:t>
      </w:r>
      <w:r w:rsidR="00356BEC">
        <w:rPr>
          <w:rFonts w:hint="eastAsia"/>
          <w:lang w:eastAsia="zh-CN"/>
        </w:rPr>
        <w:t xml:space="preserve"> low-</w:t>
      </w:r>
      <w:r w:rsidR="00F4759B">
        <w:rPr>
          <w:lang w:eastAsia="zh-CN"/>
        </w:rPr>
        <w:t>pass</w:t>
      </w:r>
      <w:r w:rsidR="00356BEC">
        <w:rPr>
          <w:rFonts w:hint="eastAsia"/>
          <w:lang w:eastAsia="zh-CN"/>
        </w:rPr>
        <w:t xml:space="preserve"> spectral </w:t>
      </w:r>
      <w:r w:rsidR="005B4FD1">
        <w:rPr>
          <w:rFonts w:hint="eastAsia"/>
          <w:lang w:eastAsia="zh-CN"/>
        </w:rPr>
        <w:t>filters</w:t>
      </w:r>
      <w:r w:rsidR="00404E8B">
        <w:rPr>
          <w:rFonts w:hint="eastAsia"/>
          <w:lang w:eastAsia="zh-CN"/>
        </w:rPr>
        <w:t xml:space="preserve"> (</w:t>
      </w:r>
      <w:r w:rsidR="00404E8B" w:rsidRPr="00404E8B">
        <w:rPr>
          <w:position w:val="-14"/>
        </w:rPr>
        <w:object w:dxaOrig="1719" w:dyaOrig="420" w14:anchorId="795C099E">
          <v:shape id="_x0000_i1257" type="#_x0000_t75" style="width:86.25pt;height:20.65pt" o:ole="">
            <v:imagedata r:id="rId465" o:title=""/>
          </v:shape>
          <o:OLEObject Type="Embed" ProgID="Equation.DSMT4" ShapeID="_x0000_i1257" DrawAspect="Content" ObjectID="_1777834137" r:id="rId466"/>
        </w:object>
      </w:r>
      <w:r w:rsidR="00404E8B">
        <w:rPr>
          <w:rFonts w:hint="eastAsia"/>
          <w:lang w:eastAsia="zh-CN"/>
        </w:rPr>
        <w:t xml:space="preserve">), </w:t>
      </w:r>
      <w:r w:rsidR="001744E1">
        <w:rPr>
          <w:lang w:eastAsia="zh-CN"/>
        </w:rPr>
        <w:t>then</w:t>
      </w:r>
      <w:r w:rsidR="00404E8B">
        <w:rPr>
          <w:rFonts w:hint="eastAsia"/>
          <w:lang w:eastAsia="zh-CN"/>
        </w:rPr>
        <w:t xml:space="preserve"> </w:t>
      </w:r>
      <w:r w:rsidR="00626923">
        <w:rPr>
          <w:rFonts w:hint="eastAsia"/>
          <w:lang w:eastAsia="zh-CN"/>
        </w:rPr>
        <w:t>we have</w:t>
      </w:r>
    </w:p>
    <w:p w14:paraId="04DAB193" w14:textId="13AB1211" w:rsidR="00FD63B9" w:rsidRDefault="00F41EC3" w:rsidP="00410173">
      <w:pPr>
        <w:pStyle w:val="MTDisplayEquation"/>
      </w:pPr>
      <w:r>
        <w:tab/>
      </w:r>
      <w:r w:rsidR="00EE017C" w:rsidRPr="00404E8B">
        <w:rPr>
          <w:position w:val="-24"/>
        </w:rPr>
        <w:object w:dxaOrig="3820" w:dyaOrig="620" w14:anchorId="0646155C">
          <v:shape id="_x0000_i1258" type="#_x0000_t75" style="width:191.05pt;height:30.65pt" o:ole="">
            <v:imagedata r:id="rId467" o:title=""/>
          </v:shape>
          <o:OLEObject Type="Embed" ProgID="Equation.DSMT4" ShapeID="_x0000_i1258" DrawAspect="Content" ObjectID="_1777834138" r:id="rId46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3" w:name="ZEqnNum680635"/>
      <w:r>
        <w:instrText>(</w:instrText>
      </w:r>
      <w:fldSimple w:instr=" SEQ MTEqn \c \* Arabic \* MERGEFORMAT ">
        <w:r w:rsidR="00622850">
          <w:rPr>
            <w:noProof/>
          </w:rPr>
          <w:instrText>150</w:instrText>
        </w:r>
      </w:fldSimple>
      <w:r>
        <w:instrText>)</w:instrText>
      </w:r>
      <w:bookmarkEnd w:id="53"/>
      <w:r>
        <w:fldChar w:fldCharType="end"/>
      </w:r>
    </w:p>
    <w:p w14:paraId="19D4A6F5" w14:textId="25629723" w:rsidR="00D46454" w:rsidRDefault="008F5656" w:rsidP="006727E7">
      <w:pPr>
        <w:rPr>
          <w:iCs/>
          <w:lang w:eastAsia="zh-CN"/>
        </w:rPr>
      </w:pPr>
      <w:r>
        <w:rPr>
          <w:lang w:eastAsia="zh-CN"/>
        </w:rPr>
        <w:t xml:space="preserve">Substituting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ZEqnNum632260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ZEqnNum632260 \* Charformat \! \* MERGEFORMAT </w:instrText>
      </w:r>
      <w:r w:rsidR="00D46454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(149)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t xml:space="preserve"> </w:t>
      </w:r>
      <w:r w:rsidR="0007018B">
        <w:rPr>
          <w:rFonts w:hint="eastAsia"/>
          <w:iCs/>
          <w:lang w:eastAsia="zh-CN"/>
        </w:rPr>
        <w:t>and</w:t>
      </w:r>
      <w:r w:rsidR="00D46454">
        <w:rPr>
          <w:iCs/>
          <w:lang w:eastAsia="zh-CN"/>
        </w:rPr>
        <w:t xml:space="preserve"> </w: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GOTOBUTTON ZEqnNum680635  \* MERGEFORMAT </w:instrText>
      </w:r>
      <w:r w:rsidR="00D46454">
        <w:rPr>
          <w:lang w:eastAsia="zh-CN"/>
        </w:rPr>
        <w:fldChar w:fldCharType="begin"/>
      </w:r>
      <w:r w:rsidR="00D46454">
        <w:rPr>
          <w:lang w:eastAsia="zh-CN"/>
        </w:rPr>
        <w:instrText xml:space="preserve"> REF ZEqnNum680635 \* Charformat \! \* MERGEFORMAT </w:instrText>
      </w:r>
      <w:r w:rsidR="00D46454">
        <w:rPr>
          <w:lang w:eastAsia="zh-CN"/>
        </w:rPr>
        <w:fldChar w:fldCharType="separate"/>
      </w:r>
      <w:r w:rsidR="00622850">
        <w:rPr>
          <w:lang w:eastAsia="zh-CN"/>
        </w:rPr>
        <w:instrText>(150)</w:instrText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fldChar w:fldCharType="end"/>
      </w:r>
      <w:r w:rsidR="00D46454">
        <w:rPr>
          <w:lang w:eastAsia="zh-CN"/>
        </w:rPr>
        <w:t xml:space="preserve"> into Eq. </w: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GOTOBUTTON ZEqnNum722703  \* MERGEFORMAT </w:instrText>
      </w:r>
      <w:r w:rsidR="00D46454">
        <w:rPr>
          <w:iCs/>
          <w:lang w:eastAsia="zh-CN"/>
        </w:rPr>
        <w:fldChar w:fldCharType="begin"/>
      </w:r>
      <w:r w:rsidR="00D46454">
        <w:rPr>
          <w:iCs/>
          <w:lang w:eastAsia="zh-CN"/>
        </w:rPr>
        <w:instrText xml:space="preserve"> REF ZEqnNum722703 \* Charformat \! \* MERGEFORMAT </w:instrText>
      </w:r>
      <w:r w:rsidR="00D46454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(148)</w:instrText>
      </w:r>
      <w:r w:rsidR="00D46454">
        <w:rPr>
          <w:iCs/>
          <w:lang w:eastAsia="zh-CN"/>
        </w:rPr>
        <w:fldChar w:fldCharType="end"/>
      </w:r>
      <w:r w:rsidR="00D46454">
        <w:rPr>
          <w:iCs/>
          <w:lang w:eastAsia="zh-CN"/>
        </w:rPr>
        <w:fldChar w:fldCharType="end"/>
      </w:r>
      <w:r w:rsidR="004D3C48">
        <w:rPr>
          <w:rFonts w:hint="eastAsia"/>
          <w:iCs/>
          <w:lang w:eastAsia="zh-CN"/>
        </w:rPr>
        <w:t>,</w:t>
      </w:r>
    </w:p>
    <w:p w14:paraId="20E3E70F" w14:textId="05DF9EB8" w:rsidR="00D46454" w:rsidRDefault="00D46454" w:rsidP="00D46454">
      <w:pPr>
        <w:pStyle w:val="MTDisplayEquation"/>
      </w:pPr>
      <w:r>
        <w:tab/>
      </w:r>
      <w:r w:rsidR="00C07597" w:rsidRPr="00562757">
        <w:rPr>
          <w:position w:val="-24"/>
        </w:rPr>
        <w:object w:dxaOrig="4540" w:dyaOrig="620" w14:anchorId="68C67784">
          <v:shape id="_x0000_i1259" type="#_x0000_t75" style="width:226.7pt;height:30.65pt" o:ole="">
            <v:imagedata r:id="rId469" o:title=""/>
          </v:shape>
          <o:OLEObject Type="Embed" ProgID="Equation.DSMT4" ShapeID="_x0000_i1259" DrawAspect="Content" ObjectID="_1777834139" r:id="rId47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4" w:name="ZEqnNum534853"/>
      <w:r>
        <w:instrText>(</w:instrText>
      </w:r>
      <w:fldSimple w:instr=" SEQ MTEqn \c \* Arabic \* MERGEFORMAT ">
        <w:r w:rsidR="00622850">
          <w:rPr>
            <w:noProof/>
          </w:rPr>
          <w:instrText>151</w:instrText>
        </w:r>
      </w:fldSimple>
      <w:r>
        <w:instrText>)</w:instrText>
      </w:r>
      <w:bookmarkEnd w:id="54"/>
      <w:r>
        <w:fldChar w:fldCharType="end"/>
      </w:r>
    </w:p>
    <w:p w14:paraId="0AFD4854" w14:textId="34F96143" w:rsidR="00D46E48" w:rsidRDefault="007713AD" w:rsidP="00D46E48">
      <w:pPr>
        <w:rPr>
          <w:lang w:eastAsia="zh-CN"/>
        </w:rPr>
      </w:pPr>
      <w:r>
        <w:rPr>
          <w:rFonts w:hint="eastAsia"/>
          <w:lang w:eastAsia="zh-CN"/>
        </w:rPr>
        <w:t xml:space="preserve">It is further </w:t>
      </w:r>
      <w:r w:rsidR="00C80E2E">
        <w:rPr>
          <w:rFonts w:hint="eastAsia"/>
          <w:lang w:eastAsia="zh-CN"/>
        </w:rPr>
        <w:t xml:space="preserve">written </w:t>
      </w:r>
      <w:r w:rsidR="00647C2B">
        <w:rPr>
          <w:lang w:eastAsia="zh-CN"/>
        </w:rPr>
        <w:t>that</w:t>
      </w:r>
    </w:p>
    <w:p w14:paraId="4B974EF2" w14:textId="52C3E618" w:rsidR="00B05B86" w:rsidRDefault="00D46E48" w:rsidP="00B05B86">
      <w:pPr>
        <w:pStyle w:val="MTDisplayEquation"/>
      </w:pPr>
      <w:r>
        <w:tab/>
      </w:r>
      <w:r w:rsidR="00C07597" w:rsidRPr="00562757">
        <w:rPr>
          <w:position w:val="-24"/>
        </w:rPr>
        <w:object w:dxaOrig="4260" w:dyaOrig="620" w14:anchorId="3B36E893">
          <v:shape id="_x0000_i1260" type="#_x0000_t75" style="width:213.15pt;height:30.65pt" o:ole="">
            <v:imagedata r:id="rId471" o:title=""/>
          </v:shape>
          <o:OLEObject Type="Embed" ProgID="Equation.DSMT4" ShapeID="_x0000_i1260" DrawAspect="Content" ObjectID="_1777834140" r:id="rId47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5" w:name="ZEqnNum676652"/>
      <w:r>
        <w:instrText>(</w:instrText>
      </w:r>
      <w:fldSimple w:instr=" SEQ MTEqn \c \* Arabic \* MERGEFORMAT ">
        <w:r w:rsidR="00622850">
          <w:rPr>
            <w:noProof/>
          </w:rPr>
          <w:instrText>152</w:instrText>
        </w:r>
      </w:fldSimple>
      <w:r>
        <w:instrText>)</w:instrText>
      </w:r>
      <w:bookmarkEnd w:id="55"/>
      <w:r>
        <w:fldChar w:fldCharType="end"/>
      </w:r>
    </w:p>
    <w:p w14:paraId="05E466B8" w14:textId="127AFBE8" w:rsidR="00432808" w:rsidRDefault="00432808" w:rsidP="00432808">
      <w:pPr>
        <w:rPr>
          <w:lang w:eastAsia="zh-CN"/>
        </w:rPr>
      </w:pPr>
      <w:r>
        <w:rPr>
          <w:rFonts w:hint="eastAsia"/>
          <w:lang w:eastAsia="zh-CN"/>
        </w:rPr>
        <w:t>Since</w:t>
      </w:r>
    </w:p>
    <w:p w14:paraId="29B1E4FF" w14:textId="742676D6" w:rsidR="00432808" w:rsidRDefault="00432808" w:rsidP="00432808">
      <w:pPr>
        <w:pStyle w:val="MTDisplayEquation"/>
      </w:pPr>
      <w:r>
        <w:tab/>
      </w:r>
      <w:r w:rsidRPr="00432808">
        <w:rPr>
          <w:position w:val="-12"/>
        </w:rPr>
        <w:object w:dxaOrig="1340" w:dyaOrig="400" w14:anchorId="2477F9AB">
          <v:shape id="_x0000_i1261" type="#_x0000_t75" style="width:67pt;height:19.95pt" o:ole="">
            <v:imagedata r:id="rId473" o:title=""/>
          </v:shape>
          <o:OLEObject Type="Embed" ProgID="Equation.DSMT4" ShapeID="_x0000_i1261" DrawAspect="Content" ObjectID="_1777834141" r:id="rId47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153</w:instrText>
        </w:r>
      </w:fldSimple>
      <w:r>
        <w:instrText>)</w:instrText>
      </w:r>
      <w:r>
        <w:fldChar w:fldCharType="end"/>
      </w:r>
    </w:p>
    <w:p w14:paraId="32AF938D" w14:textId="020304B2" w:rsidR="00432808" w:rsidRDefault="00432808" w:rsidP="00432808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ZEqnNum676652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ZEqnNum676652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(152)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becomes</w:t>
      </w:r>
    </w:p>
    <w:p w14:paraId="308DA897" w14:textId="06C995E2" w:rsidR="00432808" w:rsidRDefault="00432808" w:rsidP="00432808">
      <w:pPr>
        <w:pStyle w:val="MTDisplayEquation"/>
      </w:pPr>
      <w:r>
        <w:tab/>
      </w:r>
      <w:r w:rsidR="00C07597" w:rsidRPr="00562757">
        <w:rPr>
          <w:position w:val="-24"/>
        </w:rPr>
        <w:object w:dxaOrig="3720" w:dyaOrig="620" w14:anchorId="67CFF8EE">
          <v:shape id="_x0000_i1262" type="#_x0000_t75" style="width:186.05pt;height:30.65pt" o:ole="">
            <v:imagedata r:id="rId475" o:title=""/>
          </v:shape>
          <o:OLEObject Type="Embed" ProgID="Equation.DSMT4" ShapeID="_x0000_i1262" DrawAspect="Content" ObjectID="_1777834142" r:id="rId47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154</w:instrText>
        </w:r>
      </w:fldSimple>
      <w:r>
        <w:instrText>)</w:instrText>
      </w:r>
      <w:r>
        <w:fldChar w:fldCharType="end"/>
      </w:r>
    </w:p>
    <w:p w14:paraId="113A4B8C" w14:textId="5E73F1C4" w:rsidR="00C07597" w:rsidRDefault="00213093" w:rsidP="00C07597">
      <w:pPr>
        <w:rPr>
          <w:lang w:eastAsia="zh-CN"/>
        </w:rPr>
      </w:pPr>
      <w:r>
        <w:rPr>
          <w:rFonts w:hint="eastAsia"/>
          <w:lang w:eastAsia="zh-CN"/>
        </w:rPr>
        <w:t>Define</w:t>
      </w:r>
    </w:p>
    <w:p w14:paraId="1D1C81E2" w14:textId="1F9127F7" w:rsidR="00C07597" w:rsidRDefault="00C07597" w:rsidP="00C07597">
      <w:pPr>
        <w:pStyle w:val="MTDisplayEquation"/>
      </w:pPr>
      <w:r>
        <w:tab/>
      </w:r>
      <w:r w:rsidRPr="00C07597">
        <w:rPr>
          <w:position w:val="-14"/>
        </w:rPr>
        <w:object w:dxaOrig="2439" w:dyaOrig="520" w14:anchorId="35DDE810">
          <v:shape id="_x0000_i1263" type="#_x0000_t75" style="width:121.9pt;height:25.65pt" o:ole="">
            <v:imagedata r:id="rId477" o:title=""/>
          </v:shape>
          <o:OLEObject Type="Embed" ProgID="Equation.DSMT4" ShapeID="_x0000_i1263" DrawAspect="Content" ObjectID="_1777834143" r:id="rId4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155</w:instrText>
        </w:r>
      </w:fldSimple>
      <w:r>
        <w:instrText>)</w:instrText>
      </w:r>
      <w:r>
        <w:fldChar w:fldCharType="end"/>
      </w:r>
    </w:p>
    <w:p w14:paraId="6110EF6C" w14:textId="677BA7B4" w:rsidR="00C07597" w:rsidRDefault="00C07597" w:rsidP="00C07597">
      <w:pPr>
        <w:rPr>
          <w:lang w:eastAsia="zh-CN"/>
        </w:rPr>
      </w:pPr>
      <w:r>
        <w:rPr>
          <w:rFonts w:hint="eastAsia"/>
          <w:lang w:eastAsia="zh-CN"/>
        </w:rPr>
        <w:t xml:space="preserve">Define </w:t>
      </w:r>
      <w:r w:rsidR="00213093">
        <w:rPr>
          <w:rFonts w:hint="eastAsia"/>
          <w:lang w:eastAsia="zh-CN"/>
        </w:rPr>
        <w:t>error</w:t>
      </w:r>
    </w:p>
    <w:p w14:paraId="076B2872" w14:textId="4136B5B6" w:rsidR="00C07597" w:rsidRDefault="00C07597" w:rsidP="00C07597">
      <w:pPr>
        <w:pStyle w:val="MTDisplayEquation"/>
      </w:pPr>
      <w:r>
        <w:tab/>
      </w:r>
      <w:r w:rsidR="006957C6" w:rsidRPr="00E541C0">
        <w:rPr>
          <w:position w:val="-28"/>
        </w:rPr>
        <w:object w:dxaOrig="2640" w:dyaOrig="740" w14:anchorId="589C836F">
          <v:shape id="_x0000_i1264" type="#_x0000_t75" style="width:131.9pt;height:37.05pt" o:ole="">
            <v:imagedata r:id="rId479" o:title=""/>
          </v:shape>
          <o:OLEObject Type="Embed" ProgID="Equation.DSMT4" ShapeID="_x0000_i1264" DrawAspect="Content" ObjectID="_1777834144" r:id="rId48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156</w:instrText>
        </w:r>
      </w:fldSimple>
      <w:r>
        <w:instrText>)</w:instrText>
      </w:r>
      <w:r>
        <w:fldChar w:fldCharType="end"/>
      </w:r>
    </w:p>
    <w:p w14:paraId="341B6EC5" w14:textId="43B1E8C2" w:rsidR="00213093" w:rsidRDefault="00202C8B" w:rsidP="00213093">
      <w:p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 w:rsidR="00A447FD">
        <w:rPr>
          <w:rFonts w:hint="eastAsia"/>
          <w:lang w:eastAsia="zh-CN"/>
        </w:rPr>
        <w:t>have</w:t>
      </w:r>
    </w:p>
    <w:p w14:paraId="6CF5F6EC" w14:textId="3FFEE35F" w:rsidR="00213093" w:rsidRDefault="00213093" w:rsidP="00213093">
      <w:pPr>
        <w:pStyle w:val="MTDisplayEquation"/>
      </w:pPr>
      <w:r>
        <w:tab/>
      </w:r>
      <w:r w:rsidR="006957C6" w:rsidRPr="006957C6">
        <w:rPr>
          <w:position w:val="-30"/>
        </w:rPr>
        <w:object w:dxaOrig="5660" w:dyaOrig="700" w14:anchorId="42485BC9">
          <v:shape id="_x0000_i1265" type="#_x0000_t75" style="width:283pt;height:34.95pt" o:ole="">
            <v:imagedata r:id="rId481" o:title=""/>
          </v:shape>
          <o:OLEObject Type="Embed" ProgID="Equation.DSMT4" ShapeID="_x0000_i1265" DrawAspect="Content" ObjectID="_1777834145" r:id="rId4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157</w:instrText>
        </w:r>
      </w:fldSimple>
      <w:r>
        <w:instrText>)</w:instrText>
      </w:r>
      <w:r>
        <w:fldChar w:fldCharType="end"/>
      </w:r>
    </w:p>
    <w:p w14:paraId="5AD120A2" w14:textId="6B8EE616" w:rsidR="006957C6" w:rsidRDefault="008E4233" w:rsidP="006957C6">
      <w:pPr>
        <w:rPr>
          <w:lang w:eastAsia="zh-CN"/>
        </w:rPr>
      </w:pPr>
      <w:r>
        <w:rPr>
          <w:rFonts w:hint="eastAsia"/>
          <w:lang w:eastAsia="zh-CN"/>
        </w:rPr>
        <w:t>Hence,</w:t>
      </w:r>
    </w:p>
    <w:p w14:paraId="6EF24E94" w14:textId="7B245ABB" w:rsidR="006957C6" w:rsidRDefault="006957C6" w:rsidP="006957C6">
      <w:pPr>
        <w:pStyle w:val="MTDisplayEquation"/>
      </w:pPr>
      <w:r>
        <w:tab/>
      </w:r>
      <w:r w:rsidRPr="006957C6">
        <w:rPr>
          <w:position w:val="-32"/>
        </w:rPr>
        <w:object w:dxaOrig="1200" w:dyaOrig="740" w14:anchorId="072D4665">
          <v:shape id="_x0000_i1266" type="#_x0000_t75" style="width:59.9pt;height:37.05pt" o:ole="">
            <v:imagedata r:id="rId483" o:title=""/>
          </v:shape>
          <o:OLEObject Type="Embed" ProgID="Equation.DSMT4" ShapeID="_x0000_i1266" DrawAspect="Content" ObjectID="_1777834146" r:id="rId48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158</w:instrText>
        </w:r>
      </w:fldSimple>
      <w:r>
        <w:instrText>)</w:instrText>
      </w:r>
      <w:r>
        <w:fldChar w:fldCharType="end"/>
      </w:r>
    </w:p>
    <w:p w14:paraId="2DF7DB2C" w14:textId="2D68E97E" w:rsidR="00E92983" w:rsidRPr="001144C0" w:rsidRDefault="00432C7E" w:rsidP="00432C7E">
      <w:pPr>
        <w:rPr>
          <w:lang w:eastAsia="zh-CN"/>
        </w:rPr>
      </w:pPr>
      <w:r>
        <w:rPr>
          <w:rFonts w:hint="eastAsia"/>
          <w:lang w:eastAsia="zh-CN"/>
        </w:rPr>
        <w:t xml:space="preserve">To summarize, </w:t>
      </w:r>
      <w:r w:rsidR="00E92983">
        <w:rPr>
          <w:rFonts w:hint="eastAsia"/>
          <w:lang w:eastAsia="zh-CN"/>
        </w:rPr>
        <w:t xml:space="preserve">the dynamic </w:t>
      </w:r>
      <w:r w:rsidR="00E92983">
        <w:rPr>
          <w:lang w:eastAsia="zh-CN"/>
        </w:rPr>
        <w:t>procedure</w:t>
      </w:r>
      <w:r w:rsidR="00E92983">
        <w:rPr>
          <w:rFonts w:hint="eastAsia"/>
          <w:lang w:eastAsia="zh-CN"/>
        </w:rPr>
        <w:t xml:space="preserve"> has the following </w:t>
      </w:r>
      <w:r w:rsidR="001144C0">
        <w:rPr>
          <w:rFonts w:hint="eastAsia"/>
          <w:lang w:eastAsia="zh-CN"/>
        </w:rPr>
        <w:t>simplifica</w:t>
      </w:r>
      <w:r w:rsidR="00C12871">
        <w:rPr>
          <w:rFonts w:hint="eastAsia"/>
          <w:lang w:eastAsia="zh-CN"/>
        </w:rPr>
        <w:t>tions:</w:t>
      </w:r>
    </w:p>
    <w:p w14:paraId="07A6D7DA" w14:textId="2360380C" w:rsidR="00CC4448" w:rsidRDefault="00CC4448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Uni</w:t>
      </w:r>
      <w:r w:rsidR="00286430">
        <w:rPr>
          <w:rFonts w:hint="eastAsia"/>
          <w:lang w:eastAsia="zh-CN"/>
        </w:rPr>
        <w:t xml:space="preserve">form </w:t>
      </w:r>
      <w:r w:rsidR="00286430" w:rsidRPr="00286430">
        <w:rPr>
          <w:position w:val="-12"/>
        </w:rPr>
        <w:object w:dxaOrig="320" w:dyaOrig="360" w14:anchorId="17E9E969">
          <v:shape id="_x0000_i1267" type="#_x0000_t75" style="width:15.7pt;height:17.8pt" o:ole="">
            <v:imagedata r:id="rId485" o:title=""/>
          </v:shape>
          <o:OLEObject Type="Embed" ProgID="Equation.DSMT4" ShapeID="_x0000_i1267" DrawAspect="Content" ObjectID="_1777834147" r:id="rId486"/>
        </w:object>
      </w:r>
      <w:r w:rsidR="00286430">
        <w:rPr>
          <w:rFonts w:hint="eastAsia"/>
          <w:lang w:eastAsia="zh-CN"/>
        </w:rPr>
        <w:t xml:space="preserve"> and </w:t>
      </w:r>
      <w:r w:rsidR="00286430" w:rsidRPr="00286430">
        <w:rPr>
          <w:position w:val="-14"/>
        </w:rPr>
        <w:object w:dxaOrig="320" w:dyaOrig="380" w14:anchorId="2CBAF3DC">
          <v:shape id="_x0000_i1268" type="#_x0000_t75" style="width:15.7pt;height:19.25pt" o:ole="">
            <v:imagedata r:id="rId487" o:title=""/>
          </v:shape>
          <o:OLEObject Type="Embed" ProgID="Equation.DSMT4" ShapeID="_x0000_i1268" DrawAspect="Content" ObjectID="_1777834148" r:id="rId488"/>
        </w:object>
      </w:r>
      <w:r w:rsidR="004378F1">
        <w:rPr>
          <w:rFonts w:hint="eastAsia"/>
          <w:lang w:eastAsia="zh-CN"/>
        </w:rPr>
        <w:t>;</w:t>
      </w:r>
    </w:p>
    <w:p w14:paraId="06316506" w14:textId="5E695E99" w:rsidR="00E92983" w:rsidRDefault="00E92983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two filtering operations are performed </w:t>
      </w:r>
      <w:r w:rsidR="001144C0">
        <w:rPr>
          <w:rFonts w:hint="eastAsia"/>
          <w:lang w:eastAsia="zh-CN"/>
        </w:rPr>
        <w:t>by</w:t>
      </w:r>
      <w:r>
        <w:rPr>
          <w:rFonts w:hint="eastAsia"/>
          <w:lang w:eastAsia="zh-CN"/>
        </w:rPr>
        <w:t xml:space="preserve"> low-pass spectral filter</w:t>
      </w:r>
      <w:r w:rsidR="004378F1">
        <w:rPr>
          <w:rFonts w:hint="eastAsia"/>
          <w:lang w:eastAsia="zh-CN"/>
        </w:rPr>
        <w:t>;</w:t>
      </w:r>
    </w:p>
    <w:p w14:paraId="63D601C7" w14:textId="0B1DDB34" w:rsidR="00432C7E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Model coefficient is un</w:t>
      </w:r>
      <w:r w:rsidR="006505AF">
        <w:rPr>
          <w:rFonts w:hint="eastAsia"/>
          <w:lang w:eastAsia="zh-CN"/>
        </w:rPr>
        <w:t>i</w:t>
      </w:r>
      <w:r>
        <w:rPr>
          <w:rFonts w:hint="eastAsia"/>
          <w:lang w:eastAsia="zh-CN"/>
        </w:rPr>
        <w:t xml:space="preserve">form </w:t>
      </w:r>
      <w:r w:rsidR="00A95F28">
        <w:rPr>
          <w:lang w:eastAsia="zh-CN"/>
        </w:rPr>
        <w:t xml:space="preserve">at least </w:t>
      </w:r>
      <w:r>
        <w:rPr>
          <w:rFonts w:hint="eastAsia"/>
          <w:lang w:eastAsia="zh-CN"/>
        </w:rPr>
        <w:t xml:space="preserve">within filter </w:t>
      </w:r>
      <w:r w:rsidR="00587884">
        <w:rPr>
          <w:rFonts w:hint="eastAsia"/>
          <w:lang w:eastAsia="zh-CN"/>
        </w:rPr>
        <w:t>width;</w:t>
      </w:r>
    </w:p>
    <w:p w14:paraId="303A68FB" w14:textId="52E0E6C7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Model </w:t>
      </w:r>
      <w:r>
        <w:rPr>
          <w:lang w:eastAsia="zh-CN"/>
        </w:rPr>
        <w:t>coefficient</w:t>
      </w:r>
      <w:r>
        <w:rPr>
          <w:rFonts w:hint="eastAsia"/>
          <w:lang w:eastAsia="zh-CN"/>
        </w:rPr>
        <w:t xml:space="preserve"> is the same for the two filtering operations;</w:t>
      </w:r>
    </w:p>
    <w:p w14:paraId="53BB348B" w14:textId="4D3DA2E3" w:rsidR="001144C0" w:rsidRDefault="001144C0" w:rsidP="00E92983">
      <w:pPr>
        <w:pStyle w:val="ListParagraph"/>
        <w:numPr>
          <w:ilvl w:val="0"/>
          <w:numId w:val="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The solution is obtain by minimizing the </w:t>
      </w:r>
      <w:r w:rsidRPr="001144C0">
        <w:rPr>
          <w:lang w:eastAsia="zh-CN"/>
        </w:rPr>
        <w:t xml:space="preserve">mean-square </w:t>
      </w:r>
      <w:r w:rsidR="00286430">
        <w:rPr>
          <w:rFonts w:hint="eastAsia"/>
          <w:lang w:eastAsia="zh-CN"/>
        </w:rPr>
        <w:t>error.</w:t>
      </w:r>
    </w:p>
    <w:p w14:paraId="1F16A215" w14:textId="0F106D6D" w:rsidR="001144C0" w:rsidRPr="00432C7E" w:rsidRDefault="00C12871" w:rsidP="001144C0">
      <w:pPr>
        <w:rPr>
          <w:lang w:eastAsia="zh-CN"/>
        </w:rPr>
      </w:pPr>
      <w:r>
        <w:rPr>
          <w:lang w:eastAsia="zh-CN"/>
        </w:rPr>
        <w:t>Consequently</w:t>
      </w:r>
      <w:r>
        <w:rPr>
          <w:rFonts w:hint="eastAsia"/>
          <w:lang w:eastAsia="zh-CN"/>
        </w:rPr>
        <w:t xml:space="preserve">, the </w:t>
      </w:r>
      <w:r>
        <w:rPr>
          <w:lang w:eastAsia="zh-CN"/>
        </w:rPr>
        <w:t>dynamic</w:t>
      </w:r>
      <w:r>
        <w:rPr>
          <w:rFonts w:hint="eastAsia"/>
          <w:lang w:eastAsia="zh-CN"/>
        </w:rPr>
        <w:t xml:space="preserve"> procedure might be just a method to </w:t>
      </w:r>
      <w:r w:rsidRPr="00274BB6">
        <w:rPr>
          <w:rFonts w:hint="eastAsia"/>
          <w:u w:val="single"/>
          <w:lang w:eastAsia="zh-CN"/>
        </w:rPr>
        <w:t xml:space="preserve">compute </w:t>
      </w:r>
      <w:r>
        <w:rPr>
          <w:rFonts w:hint="eastAsia"/>
          <w:lang w:eastAsia="zh-CN"/>
        </w:rPr>
        <w:t xml:space="preserve">the model coefficient, instead of obtaining an optimal/theoretical coefficient. This is especially true if errors </w:t>
      </w:r>
      <w:r w:rsidR="002E367A">
        <w:rPr>
          <w:rFonts w:hint="eastAsia"/>
          <w:lang w:eastAsia="zh-CN"/>
        </w:rPr>
        <w:t xml:space="preserve">from numerical discretization and the static </w:t>
      </w:r>
      <w:r w:rsidR="00605796">
        <w:rPr>
          <w:rFonts w:hint="eastAsia"/>
          <w:lang w:eastAsia="zh-CN"/>
        </w:rPr>
        <w:t xml:space="preserve">SGS </w:t>
      </w:r>
      <w:r w:rsidR="002E367A">
        <w:rPr>
          <w:rFonts w:hint="eastAsia"/>
          <w:lang w:eastAsia="zh-CN"/>
        </w:rPr>
        <w:t>model form are consider</w:t>
      </w:r>
      <w:r w:rsidR="009508CA">
        <w:rPr>
          <w:lang w:eastAsia="zh-CN"/>
        </w:rPr>
        <w:t>ed.</w:t>
      </w:r>
    </w:p>
    <w:p w14:paraId="42E1490C" w14:textId="7C1ABF16" w:rsidR="00A71EFD" w:rsidRDefault="003513C9" w:rsidP="00A71EFD">
      <w:pPr>
        <w:rPr>
          <w:lang w:eastAsia="zh-CN"/>
        </w:rPr>
      </w:pPr>
      <w:r>
        <w:rPr>
          <w:rFonts w:hint="eastAsia"/>
          <w:lang w:eastAsia="zh-CN"/>
        </w:rPr>
        <w:t xml:space="preserve">Next, we discuss the implementation of the dynamic Smagorinsky model in CaNS. The formulas are a bit different from </w:t>
      </w:r>
      <w:r w:rsidR="0071641A">
        <w:rPr>
          <w:rFonts w:hint="eastAsia"/>
          <w:lang w:eastAsia="zh-CN"/>
        </w:rPr>
        <w:t>above,</w:t>
      </w:r>
    </w:p>
    <w:p w14:paraId="6BC258DA" w14:textId="0B5CA47E" w:rsidR="00A71EFD" w:rsidRDefault="00A71EFD" w:rsidP="00A71EFD">
      <w:pPr>
        <w:pStyle w:val="MTDisplayEquation"/>
        <w:spacing w:line="360" w:lineRule="auto"/>
      </w:pPr>
      <w:r>
        <w:tab/>
      </w:r>
      <w:r w:rsidR="003513C9" w:rsidRPr="00A71EFD">
        <w:rPr>
          <w:position w:val="-12"/>
        </w:rPr>
        <w:object w:dxaOrig="859" w:dyaOrig="360" w14:anchorId="347FEF9D">
          <v:shape id="_x0000_i1269" type="#_x0000_t75" style="width:42.75pt;height:19.95pt" o:ole="">
            <v:imagedata r:id="rId489" o:title=""/>
          </v:shape>
          <o:OLEObject Type="Embed" ProgID="Equation.DSMT4" ShapeID="_x0000_i1269" DrawAspect="Content" ObjectID="_1777834149" r:id="rId4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159</w:instrText>
        </w:r>
      </w:fldSimple>
      <w:r>
        <w:instrText>)</w:instrText>
      </w:r>
      <w:r>
        <w:fldChar w:fldCharType="end"/>
      </w:r>
    </w:p>
    <w:p w14:paraId="19D79F34" w14:textId="154567F5" w:rsidR="00A71EFD" w:rsidRDefault="00A71EFD" w:rsidP="00A71EFD">
      <w:pPr>
        <w:pStyle w:val="MTDisplayEquation"/>
      </w:pPr>
      <w:r>
        <w:tab/>
      </w:r>
      <w:r w:rsidR="0071641A" w:rsidRPr="00A71EFD">
        <w:rPr>
          <w:position w:val="-32"/>
        </w:rPr>
        <w:object w:dxaOrig="1920" w:dyaOrig="740" w14:anchorId="2B1825CA">
          <v:shape id="_x0000_i1270" type="#_x0000_t75" style="width:95.5pt;height:37.05pt" o:ole="">
            <v:imagedata r:id="rId491" o:title=""/>
          </v:shape>
          <o:OLEObject Type="Embed" ProgID="Equation.DSMT4" ShapeID="_x0000_i1270" DrawAspect="Content" ObjectID="_1777834150" r:id="rId49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160</w:instrText>
        </w:r>
      </w:fldSimple>
      <w:r>
        <w:instrText>)</w:instrText>
      </w:r>
      <w:r>
        <w:fldChar w:fldCharType="end"/>
      </w:r>
    </w:p>
    <w:p w14:paraId="0003590C" w14:textId="6C7AD428" w:rsidR="00A71EFD" w:rsidRDefault="00A71EFD" w:rsidP="00A71EFD">
      <w:pPr>
        <w:pStyle w:val="MTDisplayEquation"/>
      </w:pPr>
      <w:r>
        <w:tab/>
      </w:r>
      <w:r w:rsidR="00E52690" w:rsidRPr="00A71EFD">
        <w:rPr>
          <w:position w:val="-14"/>
        </w:rPr>
        <w:object w:dxaOrig="2240" w:dyaOrig="420" w14:anchorId="586E825C">
          <v:shape id="_x0000_i1271" type="#_x0000_t75" style="width:112.65pt;height:20.65pt" o:ole="">
            <v:imagedata r:id="rId493" o:title=""/>
          </v:shape>
          <o:OLEObject Type="Embed" ProgID="Equation.DSMT4" ShapeID="_x0000_i1271" DrawAspect="Content" ObjectID="_1777834151" r:id="rId49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6" w:name="ZEqnNum985032"/>
      <w:r>
        <w:instrText>(</w:instrText>
      </w:r>
      <w:fldSimple w:instr=" SEQ MTEqn \c \* Arabic \* MERGEFORMAT ">
        <w:r w:rsidR="00622850">
          <w:rPr>
            <w:noProof/>
          </w:rPr>
          <w:instrText>161</w:instrText>
        </w:r>
      </w:fldSimple>
      <w:r>
        <w:instrText>)</w:instrText>
      </w:r>
      <w:bookmarkEnd w:id="56"/>
      <w:r>
        <w:fldChar w:fldCharType="end"/>
      </w:r>
    </w:p>
    <w:p w14:paraId="59720DAA" w14:textId="023D53CD" w:rsidR="0071641A" w:rsidRPr="0071641A" w:rsidRDefault="00A71EFD" w:rsidP="0071641A">
      <w:pPr>
        <w:pStyle w:val="MTDisplayEquation"/>
      </w:pPr>
      <w:r>
        <w:tab/>
      </w:r>
      <w:r w:rsidR="002C7BDE" w:rsidRPr="002D7755">
        <w:rPr>
          <w:position w:val="-18"/>
        </w:rPr>
        <w:object w:dxaOrig="2780" w:dyaOrig="480" w14:anchorId="228BE44E">
          <v:shape id="_x0000_i1272" type="#_x0000_t75" style="width:139pt;height:23.5pt" o:ole="">
            <v:imagedata r:id="rId495" o:title=""/>
          </v:shape>
          <o:OLEObject Type="Embed" ProgID="Equation.DSMT4" ShapeID="_x0000_i1272" DrawAspect="Content" ObjectID="_1777834152" r:id="rId49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162</w:instrText>
        </w:r>
      </w:fldSimple>
      <w:r>
        <w:instrText>)</w:instrText>
      </w:r>
      <w:r>
        <w:fldChar w:fldCharType="end"/>
      </w:r>
    </w:p>
    <w:p w14:paraId="3A874298" w14:textId="658D57BC" w:rsidR="007A5259" w:rsidRDefault="00E52690" w:rsidP="007A5259">
      <w:pPr>
        <w:rPr>
          <w:lang w:eastAsia="zh-CN"/>
        </w:rPr>
      </w:pPr>
      <w:r>
        <w:rPr>
          <w:lang w:eastAsia="zh-CN"/>
        </w:rPr>
        <w:t>where</w:t>
      </w:r>
    </w:p>
    <w:p w14:paraId="03FCD815" w14:textId="277CC46C" w:rsidR="007A5259" w:rsidRDefault="007A5259" w:rsidP="007A5259">
      <w:pPr>
        <w:pStyle w:val="MTDisplayEquation"/>
      </w:pPr>
      <w:r>
        <w:tab/>
      </w:r>
      <w:r w:rsidR="00FC7E32" w:rsidRPr="007A5259">
        <w:rPr>
          <w:position w:val="-36"/>
        </w:rPr>
        <w:object w:dxaOrig="3739" w:dyaOrig="840" w14:anchorId="588E317D">
          <v:shape id="_x0000_i1273" type="#_x0000_t75" style="width:186.75pt;height:42.05pt" o:ole="">
            <v:imagedata r:id="rId497" o:title=""/>
          </v:shape>
          <o:OLEObject Type="Embed" ProgID="Equation.DSMT4" ShapeID="_x0000_i1273" DrawAspect="Content" ObjectID="_1777834153" r:id="rId49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163</w:instrText>
        </w:r>
      </w:fldSimple>
      <w:r>
        <w:instrText>)</w:instrText>
      </w:r>
      <w:r>
        <w:fldChar w:fldCharType="end"/>
      </w:r>
    </w:p>
    <w:p w14:paraId="2622679A" w14:textId="1BEC20F7" w:rsidR="00C94803" w:rsidRDefault="00E87B02" w:rsidP="00E719DD">
      <w:pPr>
        <w:rPr>
          <w:lang w:eastAsia="zh-CN"/>
        </w:rPr>
      </w:pPr>
      <w:r>
        <w:rPr>
          <w:lang w:eastAsia="zh-CN"/>
        </w:rPr>
        <w:t>since derivative and filter</w:t>
      </w:r>
      <w:r w:rsidR="009F7C3F">
        <w:rPr>
          <w:lang w:eastAsia="zh-CN"/>
        </w:rPr>
        <w:t>ing</w:t>
      </w:r>
      <w:r>
        <w:rPr>
          <w:lang w:eastAsia="zh-CN"/>
        </w:rPr>
        <w:t xml:space="preserve"> operations </w:t>
      </w:r>
      <w:r w:rsidR="009F7C3F">
        <w:rPr>
          <w:lang w:eastAsia="zh-CN"/>
        </w:rPr>
        <w:t xml:space="preserve">are </w:t>
      </w:r>
      <w:r>
        <w:rPr>
          <w:lang w:eastAsia="zh-CN"/>
        </w:rPr>
        <w:t>incommutable</w:t>
      </w:r>
      <w:r w:rsidR="00B76453">
        <w:rPr>
          <w:lang w:eastAsia="zh-CN"/>
        </w:rPr>
        <w:t xml:space="preserve"> when the filtering </w:t>
      </w:r>
      <w:r w:rsidR="00E52690">
        <w:rPr>
          <w:lang w:eastAsia="zh-CN"/>
        </w:rPr>
        <w:t>size</w:t>
      </w:r>
      <w:r w:rsidR="00B76453">
        <w:rPr>
          <w:lang w:eastAsia="zh-CN"/>
        </w:rPr>
        <w:t xml:space="preserve"> </w:t>
      </w:r>
      <w:r w:rsidR="00353843">
        <w:rPr>
          <w:lang w:eastAsia="zh-CN"/>
        </w:rPr>
        <w:t>is nonuniform.</w:t>
      </w:r>
      <w:r w:rsidR="00C94803">
        <w:rPr>
          <w:lang w:eastAsia="zh-CN"/>
        </w:rPr>
        <w:t xml:space="preserve"> In CaNS, the grid spacing in the z direction is stretched, so we must calculate </w:t>
      </w:r>
      <w:r w:rsidR="00A013E3">
        <w:rPr>
          <w:lang w:eastAsia="zh-CN"/>
        </w:rPr>
        <w:t>using</w:t>
      </w:r>
    </w:p>
    <w:p w14:paraId="12FA7C96" w14:textId="2BE333C6" w:rsidR="00C94803" w:rsidRDefault="00C94803" w:rsidP="00C94803">
      <w:pPr>
        <w:pStyle w:val="MTDisplayEquation"/>
      </w:pPr>
      <w:r>
        <w:tab/>
      </w:r>
      <w:r w:rsidRPr="007A5259">
        <w:rPr>
          <w:position w:val="-36"/>
        </w:rPr>
        <w:object w:dxaOrig="2020" w:dyaOrig="840" w14:anchorId="10B73F5D">
          <v:shape id="_x0000_i1274" type="#_x0000_t75" style="width:101.25pt;height:42.05pt" o:ole="">
            <v:imagedata r:id="rId499" o:title=""/>
          </v:shape>
          <o:OLEObject Type="Embed" ProgID="Equation.DSMT4" ShapeID="_x0000_i1274" DrawAspect="Content" ObjectID="_1777834154" r:id="rId5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164</w:instrText>
        </w:r>
      </w:fldSimple>
      <w:r>
        <w:instrText>)</w:instrText>
      </w:r>
      <w:r>
        <w:fldChar w:fldCharType="end"/>
      </w:r>
    </w:p>
    <w:p w14:paraId="7DC07F6F" w14:textId="217CA366" w:rsidR="00C94803" w:rsidRPr="00C94803" w:rsidRDefault="00A013E3" w:rsidP="00C94803">
      <w:pPr>
        <w:rPr>
          <w:lang w:eastAsia="zh-CN"/>
        </w:rPr>
      </w:pPr>
      <w:r>
        <w:rPr>
          <w:lang w:eastAsia="zh-CN"/>
        </w:rPr>
        <w:t>though we assume uniform cell size</w:t>
      </w:r>
      <w:r w:rsidR="00901306">
        <w:rPr>
          <w:lang w:eastAsia="zh-CN"/>
        </w:rPr>
        <w:t xml:space="preserve"> </w:t>
      </w:r>
      <w:r w:rsidR="00901306" w:rsidRPr="00901306">
        <w:rPr>
          <w:u w:val="single"/>
          <w:lang w:eastAsia="zh-CN"/>
        </w:rPr>
        <w:t>locally</w:t>
      </w:r>
      <w:r>
        <w:rPr>
          <w:lang w:eastAsia="zh-CN"/>
        </w:rPr>
        <w:t xml:space="preserve"> within a test filter size.</w:t>
      </w:r>
      <w:r w:rsidR="007700EA">
        <w:rPr>
          <w:lang w:eastAsia="zh-CN"/>
        </w:rPr>
        <w:t xml:space="preserve"> </w:t>
      </w:r>
      <w:r w:rsidR="00AB536B">
        <w:rPr>
          <w:lang w:eastAsia="zh-CN"/>
        </w:rPr>
        <w:t xml:space="preserve">However, the calculation of </w:t>
      </w:r>
      <w:r w:rsidR="00AB536B" w:rsidRPr="00AB536B">
        <w:rPr>
          <w:position w:val="-14"/>
        </w:rPr>
        <w:object w:dxaOrig="320" w:dyaOrig="420" w14:anchorId="6A7C2E23">
          <v:shape id="_x0000_i1275" type="#_x0000_t75" style="width:15.7pt;height:20.65pt" o:ole="">
            <v:imagedata r:id="rId501" o:title=""/>
          </v:shape>
          <o:OLEObject Type="Embed" ProgID="Equation.DSMT4" ShapeID="_x0000_i1275" DrawAspect="Content" ObjectID="_1777834155" r:id="rId502"/>
        </w:object>
      </w:r>
      <w:r w:rsidR="00AB536B">
        <w:rPr>
          <w:lang w:eastAsia="zh-CN"/>
        </w:rPr>
        <w:t xml:space="preserve"> requires the wall boundary conditions of </w:t>
      </w:r>
      <w:r w:rsidR="00AB536B" w:rsidRPr="00AB536B">
        <w:rPr>
          <w:position w:val="-12"/>
        </w:rPr>
        <w:object w:dxaOrig="300" w:dyaOrig="400" w14:anchorId="72FC93E6">
          <v:shape id="_x0000_i1276" type="#_x0000_t75" style="width:14.95pt;height:19.95pt" o:ole="">
            <v:imagedata r:id="rId503" o:title=""/>
          </v:shape>
          <o:OLEObject Type="Embed" ProgID="Equation.DSMT4" ShapeID="_x0000_i1276" DrawAspect="Content" ObjectID="_1777834156" r:id="rId504"/>
        </w:object>
      </w:r>
      <w:r w:rsidR="00AB536B">
        <w:t>, which may be ambiguous when wall model is applied.</w:t>
      </w:r>
      <w:r w:rsidR="007700EA">
        <w:t xml:space="preserve"> </w:t>
      </w:r>
    </w:p>
    <w:p w14:paraId="60B7892F" w14:textId="745A99E7" w:rsidR="00E719DD" w:rsidRPr="00E719DD" w:rsidRDefault="00E719DD" w:rsidP="00E719DD">
      <w:pPr>
        <w:rPr>
          <w:lang w:eastAsia="zh-CN"/>
        </w:rPr>
      </w:pPr>
      <w:r>
        <w:rPr>
          <w:rFonts w:hint="eastAsia"/>
          <w:lang w:eastAsia="zh-CN"/>
        </w:rPr>
        <w:t xml:space="preserve">It can be shown </w:t>
      </w:r>
      <w:r w:rsidR="005C5A7F">
        <w:rPr>
          <w:lang w:eastAsia="zh-CN"/>
        </w:rPr>
        <w:t>that</w:t>
      </w:r>
    </w:p>
    <w:p w14:paraId="15BBB20A" w14:textId="43A45F32" w:rsidR="00BE7F19" w:rsidRDefault="00BE7F19" w:rsidP="00BE7F19">
      <w:pPr>
        <w:pStyle w:val="MTDisplayEquation"/>
      </w:pPr>
      <w:r>
        <w:lastRenderedPageBreak/>
        <w:tab/>
      </w:r>
      <w:r w:rsidR="00A564C2" w:rsidRPr="00946F25">
        <w:rPr>
          <w:position w:val="-24"/>
        </w:rPr>
        <w:object w:dxaOrig="4480" w:dyaOrig="620" w14:anchorId="118EC168">
          <v:shape id="_x0000_i1277" type="#_x0000_t75" style="width:224.55pt;height:30.65pt" o:ole="">
            <v:imagedata r:id="rId505" o:title=""/>
          </v:shape>
          <o:OLEObject Type="Embed" ProgID="Equation.DSMT4" ShapeID="_x0000_i1277" DrawAspect="Content" ObjectID="_1777834157" r:id="rId5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165</w:instrText>
        </w:r>
      </w:fldSimple>
      <w:r>
        <w:instrText>)</w:instrText>
      </w:r>
      <w:r>
        <w:fldChar w:fldCharType="end"/>
      </w:r>
    </w:p>
    <w:p w14:paraId="5658E9B7" w14:textId="5F4FB48F" w:rsidR="00A564C2" w:rsidRDefault="00DF5388" w:rsidP="00A564C2">
      <w:pPr>
        <w:rPr>
          <w:lang w:eastAsia="zh-CN"/>
        </w:rPr>
      </w:pPr>
      <w:r>
        <w:rPr>
          <w:lang w:eastAsia="zh-CN"/>
        </w:rPr>
        <w:t>where</w:t>
      </w:r>
    </w:p>
    <w:p w14:paraId="2480BDD2" w14:textId="7935B9FF" w:rsidR="00A564C2" w:rsidRPr="00A564C2" w:rsidRDefault="00A564C2" w:rsidP="00A564C2">
      <w:pPr>
        <w:pStyle w:val="MTDisplayEquation"/>
      </w:pPr>
      <w:r>
        <w:tab/>
      </w:r>
      <w:r w:rsidRPr="00946F25">
        <w:rPr>
          <w:position w:val="-24"/>
        </w:rPr>
        <w:object w:dxaOrig="2220" w:dyaOrig="620" w14:anchorId="44AEA4E2">
          <v:shape id="_x0000_i1278" type="#_x0000_t75" style="width:111.2pt;height:30.65pt" o:ole="">
            <v:imagedata r:id="rId507" o:title=""/>
          </v:shape>
          <o:OLEObject Type="Embed" ProgID="Equation.DSMT4" ShapeID="_x0000_i1278" DrawAspect="Content" ObjectID="_1777834158" r:id="rId5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166</w:instrText>
        </w:r>
      </w:fldSimple>
      <w:r>
        <w:instrText>)</w:instrText>
      </w:r>
      <w:r>
        <w:fldChar w:fldCharType="end"/>
      </w:r>
    </w:p>
    <w:p w14:paraId="5E886173" w14:textId="6379EC4C" w:rsidR="00622850" w:rsidRPr="00B730A3" w:rsidRDefault="00E719DD" w:rsidP="00B730A3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Hence, </w:t>
      </w:r>
      <w:r w:rsidR="009D6FEA">
        <w:rPr>
          <w:rFonts w:hint="eastAsia"/>
          <w:lang w:eastAsia="zh-CN"/>
        </w:rPr>
        <w:t>we compute</w:t>
      </w:r>
      <w:r w:rsidR="003D2231">
        <w:rPr>
          <w:lang w:eastAsia="zh-CN"/>
        </w:rPr>
        <w:t xml:space="preserve"> the</w:t>
      </w:r>
      <w:r w:rsidR="009D6FEA">
        <w:rPr>
          <w:rFonts w:hint="eastAsia"/>
          <w:lang w:eastAsia="zh-CN"/>
        </w:rPr>
        <w:t xml:space="preserve"> </w:t>
      </w:r>
      <w:r w:rsidR="003D2231">
        <w:rPr>
          <w:lang w:eastAsia="zh-CN"/>
        </w:rPr>
        <w:t xml:space="preserve">two </w:t>
      </w:r>
      <w:r w:rsidR="009D6FEA">
        <w:rPr>
          <w:rFonts w:hint="eastAsia"/>
          <w:lang w:eastAsia="zh-CN"/>
        </w:rPr>
        <w:t xml:space="preserve">terms </w:t>
      </w:r>
      <w:r w:rsidR="003D2231">
        <w:rPr>
          <w:lang w:eastAsia="zh-CN"/>
        </w:rPr>
        <w:t>in</w:t>
      </w:r>
      <w:r w:rsidR="009D6FEA">
        <w:rPr>
          <w:rFonts w:hint="eastAsia"/>
          <w:lang w:eastAsia="zh-CN"/>
        </w:rPr>
        <w:t xml:space="preserve"> Eq. </w: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GOTOBUTTON ZEqnNum985032  \* MERGEFORMAT </w:instrText>
      </w:r>
      <w:r w:rsidR="009D6FEA">
        <w:rPr>
          <w:iCs/>
          <w:lang w:eastAsia="zh-CN"/>
        </w:rPr>
        <w:fldChar w:fldCharType="begin"/>
      </w:r>
      <w:r w:rsidR="009D6FEA">
        <w:rPr>
          <w:iCs/>
          <w:lang w:eastAsia="zh-CN"/>
        </w:rPr>
        <w:instrText xml:space="preserve"> REF ZEqnNum985032 \* Charformat \! \* MERGEFORMAT </w:instrText>
      </w:r>
      <w:r w:rsidR="009D6FEA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(161)</w:instrText>
      </w:r>
      <w:r w:rsidR="009D6FEA">
        <w:rPr>
          <w:iCs/>
          <w:lang w:eastAsia="zh-CN"/>
        </w:rPr>
        <w:fldChar w:fldCharType="end"/>
      </w:r>
      <w:r w:rsidR="009D6FEA">
        <w:rPr>
          <w:iCs/>
          <w:lang w:eastAsia="zh-CN"/>
        </w:rPr>
        <w:fldChar w:fldCharType="end"/>
      </w:r>
      <w:r w:rsidR="00C02E91">
        <w:rPr>
          <w:rFonts w:hint="eastAsia"/>
          <w:iCs/>
          <w:lang w:eastAsia="zh-CN"/>
        </w:rPr>
        <w:t xml:space="preserve"> by </w:t>
      </w:r>
      <w:r w:rsidR="00830D92">
        <w:rPr>
          <w:rFonts w:hint="eastAsia"/>
          <w:iCs/>
          <w:lang w:eastAsia="zh-CN"/>
        </w:rPr>
        <w:t>first averag</w:t>
      </w:r>
      <w:r w:rsidR="00963DC6">
        <w:rPr>
          <w:rFonts w:hint="eastAsia"/>
          <w:iCs/>
          <w:lang w:eastAsia="zh-CN"/>
        </w:rPr>
        <w:t>ing velocities to cell centers, then do the second filtering operation using the cell-center</w:t>
      </w:r>
      <w:r w:rsidR="00B057D4">
        <w:rPr>
          <w:iCs/>
          <w:lang w:eastAsia="zh-CN"/>
        </w:rPr>
        <w:t>ed</w:t>
      </w:r>
      <w:r w:rsidR="00963DC6">
        <w:rPr>
          <w:rFonts w:hint="eastAsia"/>
          <w:iCs/>
          <w:lang w:eastAsia="zh-CN"/>
        </w:rPr>
        <w:t xml:space="preserve"> veloci</w:t>
      </w:r>
      <w:r w:rsidR="005860C9">
        <w:rPr>
          <w:iCs/>
          <w:lang w:eastAsia="zh-CN"/>
        </w:rPr>
        <w:t>ties</w:t>
      </w:r>
      <w:r w:rsidR="00B53D38">
        <w:rPr>
          <w:rFonts w:hint="eastAsia"/>
          <w:iCs/>
          <w:lang w:eastAsia="zh-CN"/>
        </w:rPr>
        <w:t xml:space="preserve">, </w:t>
      </w:r>
      <w:r w:rsidR="009D5F70">
        <w:rPr>
          <w:iCs/>
          <w:lang w:eastAsia="zh-CN"/>
        </w:rPr>
        <w:t>as</w:t>
      </w:r>
      <w:r w:rsidR="00B53D38">
        <w:rPr>
          <w:rFonts w:hint="eastAsia"/>
          <w:iCs/>
          <w:lang w:eastAsia="zh-CN"/>
        </w:rPr>
        <w:t xml:space="preserve"> </w:t>
      </w:r>
      <w:r w:rsidR="007A6030">
        <w:rPr>
          <w:iCs/>
          <w:lang w:eastAsia="zh-CN"/>
        </w:rPr>
        <w:t>done</w:t>
      </w:r>
      <w:r w:rsidR="00B53D38">
        <w:rPr>
          <w:rFonts w:hint="eastAsia"/>
          <w:iCs/>
          <w:lang w:eastAsia="zh-CN"/>
        </w:rPr>
        <w:t xml:space="preserve"> in Bae</w:t>
      </w:r>
      <w:r w:rsidR="00B53D38">
        <w:rPr>
          <w:iCs/>
          <w:lang w:eastAsia="zh-CN"/>
        </w:rPr>
        <w:t>’</w:t>
      </w:r>
      <w:r w:rsidR="00B53D38">
        <w:rPr>
          <w:rFonts w:hint="eastAsia"/>
          <w:iCs/>
          <w:lang w:eastAsia="zh-CN"/>
        </w:rPr>
        <w:t xml:space="preserve">s </w:t>
      </w:r>
      <w:r w:rsidR="00B76453">
        <w:rPr>
          <w:iCs/>
          <w:lang w:eastAsia="zh-CN"/>
        </w:rPr>
        <w:t>code.</w:t>
      </w:r>
    </w:p>
    <w:p w14:paraId="157794D1" w14:textId="77777777" w:rsidR="00622850" w:rsidRPr="00622850" w:rsidRDefault="00622850" w:rsidP="00622850">
      <w:pPr>
        <w:rPr>
          <w:lang w:eastAsia="zh-CN"/>
        </w:rPr>
      </w:pPr>
    </w:p>
    <w:p w14:paraId="568F5E99" w14:textId="77777777" w:rsidR="00622850" w:rsidRPr="00622850" w:rsidRDefault="00622850" w:rsidP="00622850">
      <w:pPr>
        <w:rPr>
          <w:lang w:eastAsia="zh-CN"/>
        </w:rPr>
      </w:pPr>
    </w:p>
    <w:p w14:paraId="2BD56D97" w14:textId="38A95938" w:rsidR="00622850" w:rsidRDefault="00622850" w:rsidP="00771C89">
      <w:pPr>
        <w:rPr>
          <w:iCs/>
          <w:lang w:eastAsia="zh-CN"/>
        </w:rPr>
      </w:pPr>
    </w:p>
    <w:p w14:paraId="5F76AB5E" w14:textId="77777777" w:rsidR="00F86284" w:rsidRPr="00B53D38" w:rsidRDefault="00F86284" w:rsidP="00771C89">
      <w:pPr>
        <w:rPr>
          <w:iCs/>
          <w:lang w:eastAsia="zh-CN"/>
        </w:rPr>
      </w:pPr>
    </w:p>
    <w:p w14:paraId="594D2EA1" w14:textId="7C6076D7" w:rsidR="00714D8E" w:rsidRDefault="002F303D" w:rsidP="00714D8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</w:t>
      </w:r>
      <w:r w:rsidR="00375530">
        <w:rPr>
          <w:b/>
          <w:sz w:val="32"/>
          <w:szCs w:val="32"/>
        </w:rPr>
        <w:t>valida</w:t>
      </w:r>
      <w:r w:rsidR="000E0C96">
        <w:rPr>
          <w:rFonts w:hint="eastAsia"/>
          <w:b/>
          <w:sz w:val="32"/>
          <w:szCs w:val="32"/>
          <w:lang w:eastAsia="zh-CN"/>
        </w:rPr>
        <w:t>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256F7BB5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622850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34D9DF95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622850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B4229F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B4229F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B4229F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0ED2CFCF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6705F4">
              <w:rPr>
                <w:rFonts w:hint="eastAsia"/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49856A2D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65094A">
        <w:rPr>
          <w:rFonts w:hint="eastAsia"/>
          <w:b/>
          <w:sz w:val="32"/>
          <w:szCs w:val="32"/>
          <w:lang w:eastAsia="zh-CN"/>
        </w:rPr>
        <w:t>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0D823EF2" w:rsidR="0019413F" w:rsidRDefault="0019413F" w:rsidP="0019413F">
      <w:pPr>
        <w:pStyle w:val="MTDisplayEquation"/>
        <w:spacing w:line="360" w:lineRule="auto"/>
      </w:pPr>
      <w:r>
        <w:tab/>
      </w:r>
      <w:r w:rsidRPr="006D0E82">
        <w:rPr>
          <w:position w:val="-74"/>
        </w:rPr>
        <w:object w:dxaOrig="8320" w:dyaOrig="1600" w14:anchorId="1D1CAE3C">
          <v:shape id="_x0000_i1279" type="#_x0000_t75" style="width:414.9pt;height:80.55pt" o:ole="">
            <v:imagedata r:id="rId509" o:title=""/>
          </v:shape>
          <o:OLEObject Type="Embed" ProgID="Equation.DSMT4" ShapeID="_x0000_i1279" DrawAspect="Content" ObjectID="_1777834159" r:id="rId5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7" w:name="ZEqnNum213265"/>
      <w:r>
        <w:instrText>(</w:instrText>
      </w:r>
      <w:fldSimple w:instr=" SEQ MTEqn \c \* Arabic \* MERGEFORMAT ">
        <w:r w:rsidR="00622850">
          <w:rPr>
            <w:noProof/>
          </w:rPr>
          <w:instrText>169</w:instrText>
        </w:r>
      </w:fldSimple>
      <w:r>
        <w:instrText>)</w:instrText>
      </w:r>
      <w:bookmarkEnd w:id="57"/>
      <w:r>
        <w:fldChar w:fldCharType="end"/>
      </w:r>
    </w:p>
    <w:p w14:paraId="7A652AFD" w14:textId="76E2C86A" w:rsidR="0019413F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74"/>
        </w:rPr>
        <w:object w:dxaOrig="8240" w:dyaOrig="1600" w14:anchorId="7054E70C">
          <v:shape id="_x0000_i1280" type="#_x0000_t75" style="width:411.35pt;height:80.55pt" o:ole="">
            <v:imagedata r:id="rId511" o:title=""/>
          </v:shape>
          <o:OLEObject Type="Embed" ProgID="Equation.DSMT4" ShapeID="_x0000_i1280" DrawAspect="Content" ObjectID="_1777834160" r:id="rId5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8" w:name="ZEqnNum556090"/>
      <w:r>
        <w:instrText>(</w:instrText>
      </w:r>
      <w:fldSimple w:instr=" SEQ MTEqn \c \* Arabic \* MERGEFORMAT ">
        <w:r w:rsidR="00622850">
          <w:rPr>
            <w:noProof/>
          </w:rPr>
          <w:instrText>170</w:instrText>
        </w:r>
      </w:fldSimple>
      <w:r>
        <w:instrText>)</w:instrText>
      </w:r>
      <w:bookmarkEnd w:id="58"/>
      <w:r>
        <w:fldChar w:fldCharType="end"/>
      </w:r>
    </w:p>
    <w:p w14:paraId="162F2512" w14:textId="59986384" w:rsidR="0019413F" w:rsidRDefault="0019413F" w:rsidP="0019413F">
      <w:pPr>
        <w:rPr>
          <w:lang w:eastAsia="zh-CN"/>
        </w:rPr>
      </w:pPr>
      <w:r>
        <w:rPr>
          <w:lang w:eastAsia="zh-CN"/>
        </w:rPr>
        <w:t>In the following, we derive the Poisson equation of pressure. We de</w:t>
      </w:r>
      <w:r w:rsidR="00A80874">
        <w:rPr>
          <w:lang w:eastAsia="zh-CN"/>
        </w:rPr>
        <w:t>fine</w:t>
      </w:r>
    </w:p>
    <w:p w14:paraId="29ADF271" w14:textId="1F15D02B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281" type="#_x0000_t75" style="width:178.2pt;height:34.95pt" o:ole="">
            <v:imagedata r:id="rId513" o:title=""/>
          </v:shape>
          <o:OLEObject Type="Embed" ProgID="Equation.DSMT4" ShapeID="_x0000_i1281" DrawAspect="Content" ObjectID="_1777834161" r:id="rId5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171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245AF85B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282" type="#_x0000_t75" style="width:293pt;height:75.55pt" o:ole="">
            <v:imagedata r:id="rId515" o:title=""/>
          </v:shape>
          <o:OLEObject Type="Embed" ProgID="Equation.DSMT4" ShapeID="_x0000_i1282" DrawAspect="Content" ObjectID="_1777834162" r:id="rId5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172</w:instrText>
        </w:r>
      </w:fldSimple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1D261143" w:rsidR="0019413F" w:rsidRPr="001C3975" w:rsidRDefault="0019413F" w:rsidP="0019413F">
      <w:pPr>
        <w:pStyle w:val="MTDisplayEquation"/>
        <w:spacing w:line="360" w:lineRule="auto"/>
      </w:pPr>
      <w:r>
        <w:lastRenderedPageBreak/>
        <w:tab/>
      </w:r>
      <w:r w:rsidRPr="00F41DAD">
        <w:rPr>
          <w:position w:val="-130"/>
        </w:rPr>
        <w:object w:dxaOrig="6200" w:dyaOrig="2620" w14:anchorId="39545F3B">
          <v:shape id="_x0000_i1283" type="#_x0000_t75" style="width:309.4pt;height:129.75pt" o:ole="">
            <v:imagedata r:id="rId517" o:title=""/>
          </v:shape>
          <o:OLEObject Type="Embed" ProgID="Equation.DSMT4" ShapeID="_x0000_i1283" DrawAspect="Content" ObjectID="_1777834163" r:id="rId5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173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284" type="#_x0000_t75" style="width:44.2pt;height:22.1pt" o:ole="">
            <v:imagedata r:id="rId519" o:title=""/>
          </v:shape>
          <o:OLEObject Type="Embed" ProgID="Equation.DSMT4" ShapeID="_x0000_i1284" DrawAspect="Content" ObjectID="_1777834164" r:id="rId520"/>
        </w:object>
      </w:r>
      <w:r>
        <w:t xml:space="preserve"> for every cell at the end of the time cycle. </w:t>
      </w:r>
      <w:r w:rsidR="008C1487">
        <w:t>Hence,</w:t>
      </w:r>
    </w:p>
    <w:p w14:paraId="593F002B" w14:textId="69C1713A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285" type="#_x0000_t75" style="width:231.7pt;height:34.95pt" o:ole="">
            <v:imagedata r:id="rId521" o:title=""/>
          </v:shape>
          <o:OLEObject Type="Embed" ProgID="Equation.DSMT4" ShapeID="_x0000_i1285" DrawAspect="Content" ObjectID="_1777834165" r:id="rId5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9" w:name="ZEqnNum983415"/>
      <w:r>
        <w:instrText>(</w:instrText>
      </w:r>
      <w:fldSimple w:instr=" SEQ MTEqn \c \* Arabic \* MERGEFORMAT ">
        <w:r w:rsidR="00622850">
          <w:rPr>
            <w:noProof/>
          </w:rPr>
          <w:instrText>174</w:instrText>
        </w:r>
      </w:fldSimple>
      <w:r>
        <w:instrText>)</w:instrText>
      </w:r>
      <w:bookmarkEnd w:id="59"/>
      <w:r>
        <w:fldChar w:fldCharType="end"/>
      </w:r>
    </w:p>
    <w:p w14:paraId="60F64697" w14:textId="34C5B347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286" type="#_x0000_t75" style="width:313.65pt;height:39.2pt" o:ole="">
            <v:imagedata r:id="rId523" o:title=""/>
          </v:shape>
          <o:OLEObject Type="Embed" ProgID="Equation.DSMT4" ShapeID="_x0000_i1286" DrawAspect="Content" ObjectID="_1777834166" r:id="rId5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0" w:name="ZEqnNum372759"/>
      <w:r>
        <w:instrText>(</w:instrText>
      </w:r>
      <w:fldSimple w:instr=" SEQ MTEqn \c \* Arabic \* MERGEFORMAT ">
        <w:r w:rsidR="00622850">
          <w:rPr>
            <w:noProof/>
          </w:rPr>
          <w:instrText>175</w:instrText>
        </w:r>
      </w:fldSimple>
      <w:r>
        <w:instrText>)</w:instrText>
      </w:r>
      <w:bookmarkEnd w:id="60"/>
      <w:r>
        <w:fldChar w:fldCharType="end"/>
      </w:r>
    </w:p>
    <w:p w14:paraId="62FEE7F2" w14:textId="73DEDC81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(169)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622850">
        <w:rPr>
          <w:lang w:eastAsia="zh-CN"/>
        </w:rPr>
        <w:instrText>(170)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(174)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622850">
        <w:rPr>
          <w:lang w:eastAsia="zh-CN"/>
        </w:rPr>
        <w:instrText>(175)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>. When there is variable eddy viscosity, the viscous term</w:t>
      </w:r>
      <w:r w:rsidR="005D4939">
        <w:rPr>
          <w:rFonts w:hint="eastAsia"/>
          <w:lang w:eastAsia="zh-CN"/>
        </w:rPr>
        <w:t xml:space="preserve"> is</w:t>
      </w:r>
    </w:p>
    <w:p w14:paraId="681507A1" w14:textId="480B9D4C" w:rsidR="0019413F" w:rsidRDefault="0019413F" w:rsidP="0019413F">
      <w:pPr>
        <w:pStyle w:val="MTDisplayEquation"/>
        <w:spacing w:line="360" w:lineRule="auto"/>
      </w:pPr>
      <w:r>
        <w:tab/>
      </w:r>
      <w:r w:rsidRPr="0076371D">
        <w:rPr>
          <w:position w:val="-74"/>
        </w:rPr>
        <w:object w:dxaOrig="7580" w:dyaOrig="1600" w14:anchorId="047CFC4A">
          <v:shape id="_x0000_i1287" type="#_x0000_t75" style="width:379.25pt;height:80.55pt" o:ole="">
            <v:imagedata r:id="rId525" o:title=""/>
          </v:shape>
          <o:OLEObject Type="Embed" ProgID="Equation.DSMT4" ShapeID="_x0000_i1287" DrawAspect="Content" ObjectID="_1777834167" r:id="rId5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176</w:instrText>
        </w:r>
      </w:fldSimple>
      <w:r>
        <w:instrText>)</w:instrText>
      </w:r>
      <w:r>
        <w:fldChar w:fldCharType="end"/>
      </w:r>
    </w:p>
    <w:p w14:paraId="09D287BB" w14:textId="621CCB05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288" type="#_x0000_t75" style="width:374.25pt;height:80.55pt" o:ole="">
            <v:imagedata r:id="rId527" o:title=""/>
          </v:shape>
          <o:OLEObject Type="Embed" ProgID="Equation.DSMT4" ShapeID="_x0000_i1288" DrawAspect="Content" ObjectID="_1777834168" r:id="rId5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177</w:instrText>
        </w:r>
      </w:fldSimple>
      <w:r>
        <w:instrText>)</w:instrText>
      </w:r>
      <w:r>
        <w:fldChar w:fldCharType="end"/>
      </w:r>
    </w:p>
    <w:p w14:paraId="2498D8F7" w14:textId="3B099B9E" w:rsidR="006E72EC" w:rsidRDefault="00333F6C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AB7EBF">
        <w:rPr>
          <w:b/>
          <w:sz w:val="32"/>
          <w:szCs w:val="32"/>
          <w:lang w:eastAsia="zh-CN"/>
        </w:rPr>
        <w:t>B</w:t>
      </w:r>
    </w:p>
    <w:p w14:paraId="21529842" w14:textId="5B19BCC3" w:rsidR="00F52676" w:rsidRDefault="00F52676" w:rsidP="0055330C">
      <w:pPr>
        <w:spacing w:beforeLines="50" w:before="120" w:afterLines="50" w:after="120"/>
        <w:rPr>
          <w:iCs/>
          <w:lang w:eastAsia="zh-CN"/>
        </w:rPr>
      </w:pPr>
      <w:r>
        <w:rPr>
          <w:lang w:eastAsia="zh-CN"/>
        </w:rPr>
        <w:t xml:space="preserve">The seven-diagonal systems of equations from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</w:t>
      </w:r>
    </w:p>
    <w:p w14:paraId="7ED6F9E8" w14:textId="24EEC662" w:rsidR="00F52676" w:rsidRDefault="00F52676" w:rsidP="0055330C">
      <w:pPr>
        <w:spacing w:beforeLines="50" w:before="120" w:afterLines="50" w:after="120"/>
        <w:rPr>
          <w:lang w:eastAsia="zh-CN"/>
        </w:rPr>
      </w:pPr>
      <w:r w:rsidRPr="009F08EC">
        <w:rPr>
          <w:iCs/>
          <w:position w:val="-226"/>
        </w:rPr>
        <w:object w:dxaOrig="13540" w:dyaOrig="9760" w14:anchorId="63829DDB">
          <v:shape id="_x0000_i1289" type="#_x0000_t75" style="width:451.25pt;height:325.05pt" o:ole="">
            <v:imagedata r:id="rId529" o:title=""/>
          </v:shape>
          <o:OLEObject Type="Embed" ProgID="Equation.DSMT4" ShapeID="_x0000_i1289" DrawAspect="Content" ObjectID="_1777834169" r:id="rId530"/>
        </w:object>
      </w:r>
    </w:p>
    <w:p w14:paraId="7D9EF0AB" w14:textId="555EA5E4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(59)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290" type="#_x0000_t75" style="width:451.25pt;height:325.05pt" o:ole="">
            <v:imagedata r:id="rId529" o:title=""/>
          </v:shape>
          <o:OLEObject Type="Embed" ProgID="Equation.DSMT4" ShapeID="_x0000_i1290" DrawAspect="Content" ObjectID="_1777834170" r:id="rId531"/>
        </w:object>
      </w:r>
    </w:p>
    <w:p w14:paraId="5FBD33EA" w14:textId="6FF293BB" w:rsidR="00D66E7E" w:rsidRDefault="00D66E7E" w:rsidP="00D66E7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1A6FF9">
        <w:rPr>
          <w:rFonts w:hint="eastAsia"/>
          <w:b/>
          <w:sz w:val="32"/>
          <w:szCs w:val="32"/>
          <w:lang w:eastAsia="zh-CN"/>
        </w:rPr>
        <w:t>C</w:t>
      </w:r>
    </w:p>
    <w:p w14:paraId="093807AD" w14:textId="212B0BF2" w:rsidR="00026B74" w:rsidRDefault="007E2C95" w:rsidP="00D66E7E">
      <w:pPr>
        <w:spacing w:beforeLines="50" w:before="120" w:afterLines="50" w:after="120"/>
        <w:rPr>
          <w:lang w:eastAsia="zh-CN"/>
        </w:rPr>
      </w:pPr>
      <w:r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291" type="#_x0000_t75" style="width:82pt;height:22.1pt" o:ole="">
            <v:imagedata r:id="rId532" o:title=""/>
          </v:shape>
          <o:OLEObject Type="Embed" ProgID="Equation.DSMT4" ShapeID="_x0000_i1291" DrawAspect="Content" ObjectID="_1777834171" r:id="rId533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622850">
        <w:t xml:space="preserve">Table </w:t>
      </w:r>
      <w:r w:rsidR="00622850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622850">
        <w:t xml:space="preserve">Table </w:t>
      </w:r>
      <w:r w:rsidR="00622850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</w:t>
      </w:r>
      <w:r w:rsidR="00D84E69">
        <w:rPr>
          <w:rFonts w:hint="eastAsia"/>
          <w:lang w:eastAsia="zh-CN"/>
        </w:rPr>
        <w:t>Costa</w:t>
      </w:r>
      <w:r w:rsidR="00820A40">
        <w:rPr>
          <w:lang w:eastAsia="zh-CN"/>
        </w:rPr>
        <w:t xml:space="preserve">’s paper and </w:t>
      </w:r>
      <w:r w:rsidR="008C1DB0">
        <w:rPr>
          <w:rFonts w:hint="eastAsia"/>
          <w:lang w:eastAsia="zh-CN"/>
        </w:rPr>
        <w:t>scipy.</w:t>
      </w:r>
    </w:p>
    <w:p w14:paraId="765C800D" w14:textId="056F3E64" w:rsidR="008106E9" w:rsidRDefault="008106E9" w:rsidP="008106E9">
      <w:pPr>
        <w:pStyle w:val="Caption"/>
        <w:jc w:val="center"/>
        <w:rPr>
          <w:lang w:eastAsia="zh-CN"/>
        </w:rPr>
      </w:pPr>
      <w:bookmarkStart w:id="61" w:name="_Ref152322407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622850">
        <w:rPr>
          <w:noProof/>
        </w:rPr>
        <w:t>6</w:t>
      </w:r>
      <w:r w:rsidR="00000000">
        <w:rPr>
          <w:noProof/>
        </w:rPr>
        <w:fldChar w:fldCharType="end"/>
      </w:r>
      <w:bookmarkEnd w:id="61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000000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292" type="#_x0000_t75" style="width:22.1pt;height:32.1pt" o:ole="">
                  <v:imagedata r:id="rId534" o:title=""/>
                </v:shape>
                <o:OLEObject Type="Embed" ProgID="Equation.DSMT4" ShapeID="_x0000_i1292" DrawAspect="Content" ObjectID="_1777834172" r:id="rId535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293" type="#_x0000_t75" style="width:44.9pt;height:32.8pt" o:ole="">
                  <v:imagedata r:id="rId536" o:title=""/>
                </v:shape>
                <o:OLEObject Type="Embed" ProgID="Equation.DSMT4" ShapeID="_x0000_i1293" DrawAspect="Content" ObjectID="_1777834173" r:id="rId537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294" type="#_x0000_t75" style="width:52.05pt;height:32.8pt" o:ole="">
                  <v:imagedata r:id="rId538" o:title=""/>
                </v:shape>
                <o:OLEObject Type="Embed" ProgID="Equation.DSMT4" ShapeID="_x0000_i1294" DrawAspect="Content" ObjectID="_1777834174" r:id="rId539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1B08994F" w:rsidR="008106E9" w:rsidRPr="003C4A71" w:rsidRDefault="008106E9" w:rsidP="008106E9">
      <w:pPr>
        <w:pStyle w:val="Caption"/>
        <w:jc w:val="center"/>
      </w:pPr>
      <w:bookmarkStart w:id="62" w:name="_Ref152322418"/>
      <w:r>
        <w:t xml:space="preserve">Table </w:t>
      </w:r>
      <w:r w:rsidR="00000000">
        <w:fldChar w:fldCharType="begin"/>
      </w:r>
      <w:r w:rsidR="00000000">
        <w:instrText xml:space="preserve"> SEQ Table \* ARABIC </w:instrText>
      </w:r>
      <w:r w:rsidR="00000000">
        <w:fldChar w:fldCharType="separate"/>
      </w:r>
      <w:r w:rsidR="00622850">
        <w:rPr>
          <w:noProof/>
        </w:rPr>
        <w:t>7</w:t>
      </w:r>
      <w:r w:rsidR="00000000">
        <w:rPr>
          <w:noProof/>
        </w:rPr>
        <w:fldChar w:fldCharType="end"/>
      </w:r>
      <w:bookmarkEnd w:id="62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000000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295" type="#_x0000_t75" style="width:44.2pt;height:34.95pt" o:ole="">
                  <v:imagedata r:id="rId540" o:title=""/>
                </v:shape>
                <o:OLEObject Type="Embed" ProgID="Equation.DSMT4" ShapeID="_x0000_i1295" DrawAspect="Content" ObjectID="_1777834175" r:id="rId541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296" type="#_x0000_t75" style="width:47.05pt;height:37.8pt" o:ole="">
                  <v:imagedata r:id="rId542" o:title=""/>
                </v:shape>
                <o:OLEObject Type="Embed" ProgID="Equation.DSMT4" ShapeID="_x0000_i1296" DrawAspect="Content" ObjectID="_1777834176" r:id="rId543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297" type="#_x0000_t75" style="width:47.75pt;height:32.8pt" o:ole="">
                  <v:imagedata r:id="rId544" o:title=""/>
                </v:shape>
                <o:OLEObject Type="Embed" ProgID="Equation.DSMT4" ShapeID="_x0000_i1297" DrawAspect="Content" ObjectID="_1777834177" r:id="rId545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1087BB3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EE5A41">
        <w:rPr>
          <w:lang w:eastAsia="zh-CN"/>
        </w:rPr>
        <w:t>NN</w:t>
      </w:r>
    </w:p>
    <w:p w14:paraId="06A85F86" w14:textId="5DF22E18" w:rsidR="00CF6F35" w:rsidRDefault="00EE4E29" w:rsidP="00EE4E29">
      <w:pPr>
        <w:pStyle w:val="MTDisplayEquation"/>
      </w:pPr>
      <w:r>
        <w:tab/>
      </w:r>
      <w:r w:rsidR="00530B7C" w:rsidRPr="00EE4E29">
        <w:rPr>
          <w:position w:val="-30"/>
        </w:rPr>
        <w:object w:dxaOrig="4400" w:dyaOrig="720" w14:anchorId="3F248563">
          <v:shape id="_x0000_i1298" type="#_x0000_t75" style="width:220.3pt;height:37.05pt" o:ole="">
            <v:imagedata r:id="rId546" o:title=""/>
          </v:shape>
          <o:OLEObject Type="Embed" ProgID="Equation.DSMT4" ShapeID="_x0000_i1298" DrawAspect="Content" ObjectID="_1777834178" r:id="rId54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3" w:name="ZEqnNum367903"/>
      <w:r>
        <w:instrText>(</w:instrText>
      </w:r>
      <w:fldSimple w:instr=" SEQ MTEqn \c \* Arabic \* MERGEFORMAT ">
        <w:r w:rsidR="00622850">
          <w:rPr>
            <w:noProof/>
          </w:rPr>
          <w:instrText>178</w:instrText>
        </w:r>
      </w:fldSimple>
      <w:r>
        <w:instrText>)</w:instrText>
      </w:r>
      <w:bookmarkEnd w:id="63"/>
      <w:r>
        <w:fldChar w:fldCharType="end"/>
      </w:r>
    </w:p>
    <w:p w14:paraId="1A0BD11F" w14:textId="60B256A7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299" type="#_x0000_t75" style="width:278pt;height:39.2pt" o:ole="">
            <v:imagedata r:id="rId548" o:title=""/>
          </v:shape>
          <o:OLEObject Type="Embed" ProgID="Equation.DSMT4" ShapeID="_x0000_i1299" DrawAspect="Content" ObjectID="_1777834179" r:id="rId54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4" w:name="ZEqnNum676621"/>
      <w:r>
        <w:instrText>(</w:instrText>
      </w:r>
      <w:fldSimple w:instr=" SEQ MTEqn \c \* Arabic \* MERGEFORMAT ">
        <w:r w:rsidR="00622850">
          <w:rPr>
            <w:noProof/>
          </w:rPr>
          <w:instrText>179</w:instrText>
        </w:r>
      </w:fldSimple>
      <w:r>
        <w:instrText>)</w:instrText>
      </w:r>
      <w:bookmarkEnd w:id="64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2EF9FB9B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300" type="#_x0000_t75" style="width:241.65pt;height:37.05pt" o:ole="">
            <v:imagedata r:id="rId550" o:title=""/>
          </v:shape>
          <o:OLEObject Type="Embed" ProgID="Equation.DSMT4" ShapeID="_x0000_i1300" DrawAspect="Content" ObjectID="_1777834180" r:id="rId5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180</w:instrText>
        </w:r>
      </w:fldSimple>
      <w:r>
        <w:instrText>)</w:instrText>
      </w:r>
      <w:r>
        <w:fldChar w:fldCharType="end"/>
      </w:r>
    </w:p>
    <w:p w14:paraId="20D73987" w14:textId="2D165392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301" type="#_x0000_t75" style="width:334.35pt;height:39.2pt" o:ole="">
            <v:imagedata r:id="rId552" o:title=""/>
          </v:shape>
          <o:OLEObject Type="Embed" ProgID="Equation.DSMT4" ShapeID="_x0000_i1301" DrawAspect="Content" ObjectID="_1777834181" r:id="rId5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181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7575E65F" w:rsidR="00817EA0" w:rsidRDefault="00EA468F" w:rsidP="00EA468F">
      <w:pPr>
        <w:pStyle w:val="MTDisplayEquation"/>
      </w:pPr>
      <w:r>
        <w:lastRenderedPageBreak/>
        <w:tab/>
      </w:r>
      <w:r w:rsidR="00530B7C" w:rsidRPr="00EA468F">
        <w:rPr>
          <w:position w:val="-30"/>
        </w:rPr>
        <w:object w:dxaOrig="5000" w:dyaOrig="720" w14:anchorId="35480F2D">
          <v:shape id="_x0000_i1302" type="#_x0000_t75" style="width:250.2pt;height:37.05pt" o:ole="">
            <v:imagedata r:id="rId554" o:title=""/>
          </v:shape>
          <o:OLEObject Type="Embed" ProgID="Equation.DSMT4" ShapeID="_x0000_i1302" DrawAspect="Content" ObjectID="_1777834182" r:id="rId55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182</w:instrText>
        </w:r>
      </w:fldSimple>
      <w:r>
        <w:instrText>)</w:instrText>
      </w:r>
      <w:r>
        <w:fldChar w:fldCharType="end"/>
      </w:r>
    </w:p>
    <w:p w14:paraId="550724B2" w14:textId="3B4A2DDF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303" type="#_x0000_t75" style="width:283pt;height:39.2pt" o:ole="">
            <v:imagedata r:id="rId556" o:title=""/>
          </v:shape>
          <o:OLEObject Type="Embed" ProgID="Equation.DSMT4" ShapeID="_x0000_i1303" DrawAspect="Content" ObjectID="_1777834183" r:id="rId55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183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68E6A6EE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304" type="#_x0000_t75" style="width:248.8pt;height:37.05pt" o:ole="">
            <v:imagedata r:id="rId558" o:title=""/>
          </v:shape>
          <o:OLEObject Type="Embed" ProgID="Equation.DSMT4" ShapeID="_x0000_i1304" DrawAspect="Content" ObjectID="_1777834184" r:id="rId55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184</w:instrText>
        </w:r>
      </w:fldSimple>
      <w:r>
        <w:instrText>)</w:instrText>
      </w:r>
      <w:r>
        <w:fldChar w:fldCharType="end"/>
      </w:r>
    </w:p>
    <w:p w14:paraId="26720C11" w14:textId="6CB24563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305" type="#_x0000_t75" style="width:278.75pt;height:39.2pt" o:ole="">
            <v:imagedata r:id="rId560" o:title=""/>
          </v:shape>
          <o:OLEObject Type="Embed" ProgID="Equation.DSMT4" ShapeID="_x0000_i1305" DrawAspect="Content" ObjectID="_1777834185" r:id="rId56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185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1CCBA37A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306" type="#_x0000_t75" style="width:278.75pt;height:32.8pt" o:ole="">
            <v:imagedata r:id="rId562" o:title=""/>
          </v:shape>
          <o:OLEObject Type="Embed" ProgID="Equation.DSMT4" ShapeID="_x0000_i1306" DrawAspect="Content" ObjectID="_1777834186" r:id="rId56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186</w:instrText>
        </w:r>
      </w:fldSimple>
      <w:r>
        <w:instrText>)</w:instrText>
      </w:r>
      <w:r>
        <w:fldChar w:fldCharType="end"/>
      </w:r>
    </w:p>
    <w:p w14:paraId="1E480FD1" w14:textId="46A8E894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307" type="#_x0000_t75" style="width:355.7pt;height:37.8pt" o:ole="">
            <v:imagedata r:id="rId564" o:title=""/>
          </v:shape>
          <o:OLEObject Type="Embed" ProgID="Equation.DSMT4" ShapeID="_x0000_i1307" DrawAspect="Content" ObjectID="_1777834187" r:id="rId56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187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4DF693C7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308" type="#_x0000_t75" style="width:253.8pt;height:32.8pt" o:ole="">
            <v:imagedata r:id="rId566" o:title=""/>
          </v:shape>
          <o:OLEObject Type="Embed" ProgID="Equation.DSMT4" ShapeID="_x0000_i1308" DrawAspect="Content" ObjectID="_1777834188" r:id="rId56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188</w:instrText>
        </w:r>
      </w:fldSimple>
      <w:r>
        <w:instrText>)</w:instrText>
      </w:r>
      <w:r>
        <w:fldChar w:fldCharType="end"/>
      </w:r>
    </w:p>
    <w:p w14:paraId="3703C305" w14:textId="20111A97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309" type="#_x0000_t75" style="width:309.4pt;height:37.8pt" o:ole="">
            <v:imagedata r:id="rId568" o:title=""/>
          </v:shape>
          <o:OLEObject Type="Embed" ProgID="Equation.DSMT4" ShapeID="_x0000_i1309" DrawAspect="Content" ObjectID="_1777834189" r:id="rId56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189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7BB1C040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310" type="#_x0000_t75" style="width:240.95pt;height:37.05pt" o:ole="">
            <v:imagedata r:id="rId570" o:title=""/>
          </v:shape>
          <o:OLEObject Type="Embed" ProgID="Equation.DSMT4" ShapeID="_x0000_i1310" DrawAspect="Content" ObjectID="_1777834190" r:id="rId5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190</w:instrText>
        </w:r>
      </w:fldSimple>
      <w:r>
        <w:instrText>)</w:instrText>
      </w:r>
      <w:r>
        <w:fldChar w:fldCharType="end"/>
      </w:r>
    </w:p>
    <w:p w14:paraId="1344A610" w14:textId="14580646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311" type="#_x0000_t75" style="width:253.05pt;height:39.2pt" o:ole="">
            <v:imagedata r:id="rId572" o:title=""/>
          </v:shape>
          <o:OLEObject Type="Embed" ProgID="Equation.DSMT4" ShapeID="_x0000_i1311" DrawAspect="Content" ObjectID="_1777834191" r:id="rId57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191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 xml:space="preserve">Non-staggered </w:t>
      </w:r>
      <w:r w:rsidR="007108E5">
        <w:rPr>
          <w:lang w:eastAsia="zh-CN"/>
        </w:rPr>
        <w:t>DN</w:t>
      </w:r>
    </w:p>
    <w:p w14:paraId="2227C24E" w14:textId="75EE929B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312" type="#_x0000_t75" style="width:302.95pt;height:37.05pt" o:ole="">
            <v:imagedata r:id="rId574" o:title=""/>
          </v:shape>
          <o:OLEObject Type="Embed" ProgID="Equation.DSMT4" ShapeID="_x0000_i1312" DrawAspect="Content" ObjectID="_1777834192" r:id="rId57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192</w:instrText>
        </w:r>
      </w:fldSimple>
      <w:r>
        <w:instrText>)</w:instrText>
      </w:r>
      <w:r>
        <w:fldChar w:fldCharType="end"/>
      </w:r>
    </w:p>
    <w:p w14:paraId="38F39AFA" w14:textId="6C189C00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313" type="#_x0000_t75" style="width:273.05pt;height:39.2pt" o:ole="">
            <v:imagedata r:id="rId576" o:title=""/>
          </v:shape>
          <o:OLEObject Type="Embed" ProgID="Equation.DSMT4" ShapeID="_x0000_i1313" DrawAspect="Content" ObjectID="_1777834193" r:id="rId57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193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26B2DBD5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314" type="#_x0000_t75" style="width:186.05pt;height:39.2pt" o:ole="">
            <v:imagedata r:id="rId578" o:title=""/>
          </v:shape>
          <o:OLEObject Type="Embed" ProgID="Equation.DSMT4" ShapeID="_x0000_i1314" DrawAspect="Content" ObjectID="_1777834194" r:id="rId57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194</w:instrText>
        </w:r>
      </w:fldSimple>
      <w:r>
        <w:instrText>)</w:instrText>
      </w:r>
      <w:r>
        <w:fldChar w:fldCharType="end"/>
      </w:r>
    </w:p>
    <w:p w14:paraId="3B39F66D" w14:textId="798DD4AD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315" type="#_x0000_t75" style="width:181.8pt;height:39.2pt" o:ole="">
            <v:imagedata r:id="rId580" o:title=""/>
          </v:shape>
          <o:OLEObject Type="Embed" ProgID="Equation.DSMT4" ShapeID="_x0000_i1315" DrawAspect="Content" ObjectID="_1777834195" r:id="rId58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195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4E649674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316" type="#_x0000_t75" style="width:315.8pt;height:39.2pt" o:ole="">
            <v:imagedata r:id="rId582" o:title=""/>
          </v:shape>
          <o:OLEObject Type="Embed" ProgID="Equation.DSMT4" ShapeID="_x0000_i1316" DrawAspect="Content" ObjectID="_1777834196" r:id="rId58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196</w:instrText>
        </w:r>
      </w:fldSimple>
      <w:r>
        <w:instrText>)</w:instrText>
      </w:r>
      <w:r>
        <w:fldChar w:fldCharType="end"/>
      </w:r>
    </w:p>
    <w:p w14:paraId="396D8524" w14:textId="14CF1022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20" w:dyaOrig="760" w14:anchorId="24EFBCDA">
          <v:shape id="_x0000_i1317" type="#_x0000_t75" style="width:310.1pt;height:39.2pt" o:ole="">
            <v:imagedata r:id="rId584" o:title=""/>
          </v:shape>
          <o:OLEObject Type="Embed" ProgID="Equation.DSMT4" ShapeID="_x0000_i1317" DrawAspect="Content" ObjectID="_1777834197" r:id="rId58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197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1D1B689F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318" type="#_x0000_t75" style="width:293pt;height:37.8pt" o:ole="">
            <v:imagedata r:id="rId586" o:title=""/>
          </v:shape>
          <o:OLEObject Type="Embed" ProgID="Equation.DSMT4" ShapeID="_x0000_i1318" DrawAspect="Content" ObjectID="_1777834198" r:id="rId58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198</w:instrText>
        </w:r>
      </w:fldSimple>
      <w:r>
        <w:instrText>)</w:instrText>
      </w:r>
      <w:r>
        <w:fldChar w:fldCharType="end"/>
      </w:r>
    </w:p>
    <w:p w14:paraId="033E16FD" w14:textId="55EC6CEC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319" type="#_x0000_t75" style="width:292.3pt;height:37.8pt" o:ole="">
            <v:imagedata r:id="rId588" o:title=""/>
          </v:shape>
          <o:OLEObject Type="Embed" ProgID="Equation.DSMT4" ShapeID="_x0000_i1319" DrawAspect="Content" ObjectID="_1777834199" r:id="rId58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199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098EB2BC" w:rsidR="008313D4" w:rsidRDefault="008313D4" w:rsidP="008313D4">
      <w:pPr>
        <w:spacing w:beforeLines="50" w:before="120" w:afterLines="50" w:after="120"/>
        <w:rPr>
          <w:lang w:eastAsia="zh-CN"/>
        </w:rPr>
      </w:pPr>
      <w:r>
        <w:lastRenderedPageBreak/>
        <w:tab/>
      </w:r>
      <w:r w:rsidRPr="0095202A">
        <w:rPr>
          <w:position w:val="-70"/>
        </w:rPr>
        <w:object w:dxaOrig="9240" w:dyaOrig="1520" w14:anchorId="36A3CB0D">
          <v:shape id="_x0000_i1320" type="#_x0000_t75" style="width:461.95pt;height:75.55pt" o:ole="">
            <v:imagedata r:id="rId590" o:title=""/>
          </v:shape>
          <o:OLEObject Type="Embed" ProgID="Equation.DSMT4" ShapeID="_x0000_i1320" DrawAspect="Content" ObjectID="_1777834200" r:id="rId59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200</w:instrText>
        </w:r>
      </w:fldSimple>
      <w:r>
        <w:instrText>)</w:instrText>
      </w:r>
      <w:r>
        <w:fldChar w:fldCharType="end"/>
      </w:r>
    </w:p>
    <w:p w14:paraId="5EDC1086" w14:textId="352BD286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321" type="#_x0000_t75" style="width:466.95pt;height:75.55pt" o:ole="">
            <v:imagedata r:id="rId592" o:title=""/>
          </v:shape>
          <o:OLEObject Type="Embed" ProgID="Equation.DSMT4" ShapeID="_x0000_i1321" DrawAspect="Content" ObjectID="_1777834201" r:id="rId59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201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1A678DF8" w14:textId="77777777" w:rsidR="001A6FF9" w:rsidRPr="00D363D2" w:rsidRDefault="001A6FF9" w:rsidP="001A6FF9">
      <w:pPr>
        <w:spacing w:beforeLines="50" w:before="120" w:afterLines="50" w:after="120"/>
        <w:rPr>
          <w:lang w:eastAsia="zh-CN"/>
        </w:rPr>
      </w:pPr>
    </w:p>
    <w:p w14:paraId="323BE36A" w14:textId="2809D40C" w:rsidR="001A6FF9" w:rsidRDefault="001A6FF9" w:rsidP="001A6FF9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E74EFD">
        <w:rPr>
          <w:rFonts w:hint="eastAsia"/>
          <w:b/>
          <w:sz w:val="32"/>
          <w:szCs w:val="32"/>
          <w:lang w:eastAsia="zh-CN"/>
        </w:rPr>
        <w:t>E</w:t>
      </w:r>
    </w:p>
    <w:p w14:paraId="5CABD865" w14:textId="40AB665D" w:rsidR="0098411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In finite difference, the</w:t>
      </w:r>
      <w:r w:rsidR="00984118">
        <w:rPr>
          <w:rFonts w:hint="eastAsia"/>
          <w:lang w:eastAsia="zh-CN"/>
        </w:rPr>
        <w:t xml:space="preserve"> fourth-order</w:t>
      </w:r>
      <w:r>
        <w:rPr>
          <w:rFonts w:hint="eastAsia"/>
          <w:lang w:eastAsia="zh-CN"/>
        </w:rPr>
        <w:t xml:space="preserve"> central</w:t>
      </w:r>
      <w:r w:rsidR="00984118">
        <w:rPr>
          <w:rFonts w:hint="eastAsia"/>
          <w:lang w:eastAsia="zh-CN"/>
        </w:rPr>
        <w:t xml:space="preserve"> approximation</w:t>
      </w:r>
      <w:r w:rsidR="00A35AD8">
        <w:rPr>
          <w:lang w:eastAsia="zh-CN"/>
        </w:rPr>
        <w:t xml:space="preserve"> is</w:t>
      </w:r>
    </w:p>
    <w:p w14:paraId="4E2226DC" w14:textId="4C0E9C97" w:rsidR="00984118" w:rsidRDefault="00984118" w:rsidP="00984118">
      <w:pPr>
        <w:pStyle w:val="MTDisplayEquation"/>
      </w:pPr>
      <w:r>
        <w:tab/>
      </w:r>
      <w:r w:rsidRPr="00984118">
        <w:rPr>
          <w:position w:val="-24"/>
        </w:rPr>
        <w:object w:dxaOrig="3500" w:dyaOrig="620" w14:anchorId="4516380A">
          <v:shape id="_x0000_i1322" type="#_x0000_t75" style="width:174.65pt;height:30.65pt" o:ole="">
            <v:imagedata r:id="rId594" o:title=""/>
          </v:shape>
          <o:OLEObject Type="Embed" ProgID="Equation.DSMT4" ShapeID="_x0000_i1322" DrawAspect="Content" ObjectID="_1777834202" r:id="rId59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5" w:name="ZEqnNum393812"/>
      <w:r>
        <w:instrText>(</w:instrText>
      </w:r>
      <w:fldSimple w:instr=" SEQ MTEqn \c \* Arabic \* MERGEFORMAT ">
        <w:r w:rsidR="00622850">
          <w:rPr>
            <w:noProof/>
          </w:rPr>
          <w:instrText>202</w:instrText>
        </w:r>
      </w:fldSimple>
      <w:r>
        <w:instrText>)</w:instrText>
      </w:r>
      <w:bookmarkEnd w:id="65"/>
      <w:r>
        <w:fldChar w:fldCharType="end"/>
      </w:r>
    </w:p>
    <w:p w14:paraId="6E26DE9B" w14:textId="79DAB88C" w:rsidR="00984118" w:rsidRDefault="00984118" w:rsidP="00984118">
      <w:pPr>
        <w:rPr>
          <w:lang w:eastAsia="zh-CN"/>
        </w:rPr>
      </w:pPr>
      <w:r>
        <w:rPr>
          <w:rFonts w:hint="eastAsia"/>
          <w:lang w:eastAsia="zh-CN"/>
        </w:rPr>
        <w:t xml:space="preserve">In finite </w:t>
      </w:r>
      <w:r w:rsidR="009B5825">
        <w:rPr>
          <w:lang w:eastAsia="zh-CN"/>
        </w:rPr>
        <w:t>volume,</w:t>
      </w:r>
    </w:p>
    <w:p w14:paraId="62681312" w14:textId="3C0673EF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0DD2742B">
          <v:shape id="_x0000_i1323" type="#_x0000_t75" style="width:166.8pt;height:34.2pt" o:ole="">
            <v:imagedata r:id="rId596" o:title=""/>
          </v:shape>
          <o:OLEObject Type="Embed" ProgID="Equation.DSMT4" ShapeID="_x0000_i1323" DrawAspect="Content" ObjectID="_1777834203" r:id="rId59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203</w:instrText>
        </w:r>
      </w:fldSimple>
      <w:r>
        <w:instrText>)</w:instrText>
      </w:r>
      <w:r>
        <w:fldChar w:fldCharType="end"/>
      </w:r>
    </w:p>
    <w:p w14:paraId="79A8110E" w14:textId="13AE2FBB" w:rsidR="000C54E6" w:rsidRDefault="000C54E6" w:rsidP="000C54E6">
      <w:pPr>
        <w:pStyle w:val="MTDisplayEquation"/>
      </w:pPr>
      <w:r>
        <w:tab/>
      </w:r>
      <w:r w:rsidRPr="000C54E6">
        <w:rPr>
          <w:position w:val="-30"/>
        </w:rPr>
        <w:object w:dxaOrig="3340" w:dyaOrig="680" w14:anchorId="39868BA5">
          <v:shape id="_x0000_i1324" type="#_x0000_t75" style="width:166.8pt;height:34.2pt" o:ole="">
            <v:imagedata r:id="rId598" o:title=""/>
          </v:shape>
          <o:OLEObject Type="Embed" ProgID="Equation.DSMT4" ShapeID="_x0000_i1324" DrawAspect="Content" ObjectID="_1777834204" r:id="rId59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622850">
          <w:rPr>
            <w:noProof/>
          </w:rPr>
          <w:instrText>204</w:instrText>
        </w:r>
      </w:fldSimple>
      <w:r>
        <w:instrText>)</w:instrText>
      </w:r>
      <w:r>
        <w:fldChar w:fldCharType="end"/>
      </w:r>
    </w:p>
    <w:p w14:paraId="19526831" w14:textId="35B31F3F" w:rsidR="000C54E6" w:rsidRDefault="000C54E6" w:rsidP="000C54E6">
      <w:pPr>
        <w:pStyle w:val="MTDisplayEquation"/>
      </w:pPr>
      <w:r>
        <w:tab/>
      </w:r>
      <w:r w:rsidRPr="000C54E6">
        <w:rPr>
          <w:position w:val="-24"/>
        </w:rPr>
        <w:object w:dxaOrig="3540" w:dyaOrig="620" w14:anchorId="6F0476E7">
          <v:shape id="_x0000_i1325" type="#_x0000_t75" style="width:176.8pt;height:30.65pt" o:ole="">
            <v:imagedata r:id="rId600" o:title=""/>
          </v:shape>
          <o:OLEObject Type="Embed" ProgID="Equation.DSMT4" ShapeID="_x0000_i1325" DrawAspect="Content" ObjectID="_1777834205" r:id="rId60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66" w:name="ZEqnNum468705"/>
      <w:r>
        <w:instrText>(</w:instrText>
      </w:r>
      <w:fldSimple w:instr=" SEQ MTEqn \c \* Arabic \* MERGEFORMAT ">
        <w:r w:rsidR="00622850">
          <w:rPr>
            <w:noProof/>
          </w:rPr>
          <w:instrText>205</w:instrText>
        </w:r>
      </w:fldSimple>
      <w:r>
        <w:instrText>)</w:instrText>
      </w:r>
      <w:bookmarkEnd w:id="66"/>
      <w:r>
        <w:fldChar w:fldCharType="end"/>
      </w:r>
    </w:p>
    <w:p w14:paraId="7A92AE00" w14:textId="2DE201DB" w:rsidR="000C54E6" w:rsidRDefault="00936571" w:rsidP="000C54E6">
      <w:pPr>
        <w:rPr>
          <w:lang w:eastAsia="zh-CN"/>
        </w:rPr>
      </w:pPr>
      <w:r>
        <w:rPr>
          <w:rFonts w:hint="eastAsia"/>
          <w:lang w:eastAsia="zh-CN"/>
        </w:rPr>
        <w:lastRenderedPageBreak/>
        <w:t>Note that</w:t>
      </w:r>
      <w:r w:rsidR="000C54E6">
        <w:rPr>
          <w:rFonts w:hint="eastAsia"/>
          <w:lang w:eastAsia="zh-CN"/>
        </w:rPr>
        <w:t xml:space="preserve"> that Eq. </w: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GOTOBUTTON ZEqnNum468705  \* MERGEFORMAT </w:instrText>
      </w:r>
      <w:r w:rsidR="000C54E6">
        <w:rPr>
          <w:iCs/>
          <w:lang w:eastAsia="zh-CN"/>
        </w:rPr>
        <w:fldChar w:fldCharType="begin"/>
      </w:r>
      <w:r w:rsidR="000C54E6">
        <w:rPr>
          <w:iCs/>
          <w:lang w:eastAsia="zh-CN"/>
        </w:rPr>
        <w:instrText xml:space="preserve"> REF ZEqnNum468705 \* Charformat \! \* MERGEFORMAT </w:instrText>
      </w:r>
      <w:r w:rsidR="000C54E6">
        <w:rPr>
          <w:iCs/>
          <w:lang w:eastAsia="zh-CN"/>
        </w:rPr>
        <w:fldChar w:fldCharType="separate"/>
      </w:r>
      <w:r w:rsidR="00622850" w:rsidRPr="00622850">
        <w:rPr>
          <w:iCs/>
          <w:lang w:eastAsia="zh-CN"/>
        </w:rPr>
        <w:instrText>(205)</w:instrText>
      </w:r>
      <w:r w:rsidR="000C54E6">
        <w:rPr>
          <w:iCs/>
          <w:lang w:eastAsia="zh-CN"/>
        </w:rPr>
        <w:fldChar w:fldCharType="end"/>
      </w:r>
      <w:r w:rsidR="000C54E6">
        <w:rPr>
          <w:iCs/>
          <w:lang w:eastAsia="zh-CN"/>
        </w:rPr>
        <w:fldChar w:fldCharType="end"/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ha</w:t>
      </w:r>
      <w:r w:rsidR="005D0751">
        <w:rPr>
          <w:rFonts w:hint="eastAsia"/>
          <w:iCs/>
          <w:lang w:eastAsia="zh-CN"/>
        </w:rPr>
        <w:t>s</w:t>
      </w:r>
      <w:r w:rsidR="00141767">
        <w:rPr>
          <w:rFonts w:hint="eastAsia"/>
          <w:iCs/>
          <w:lang w:eastAsia="zh-CN"/>
        </w:rPr>
        <w:t xml:space="preserve"> the same form</w:t>
      </w:r>
      <w:r w:rsidR="000C54E6">
        <w:rPr>
          <w:rFonts w:hint="eastAsia"/>
          <w:iCs/>
          <w:lang w:eastAsia="zh-CN"/>
        </w:rPr>
        <w:t xml:space="preserve"> </w:t>
      </w:r>
      <w:r w:rsidR="00141767">
        <w:rPr>
          <w:rFonts w:hint="eastAsia"/>
          <w:iCs/>
          <w:lang w:eastAsia="zh-CN"/>
        </w:rPr>
        <w:t>as</w:t>
      </w:r>
      <w:r w:rsidR="000C54E6">
        <w:rPr>
          <w:rFonts w:hint="eastAsia"/>
          <w:iCs/>
          <w:lang w:eastAsia="zh-CN"/>
        </w:rPr>
        <w:t xml:space="preserve"> Eq. </w: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GOTOBUTTON ZEqnNum393812  \* MERGEFORMAT </w:instrText>
      </w:r>
      <w:r w:rsidR="000C54E6">
        <w:rPr>
          <w:lang w:eastAsia="zh-CN"/>
        </w:rPr>
        <w:fldChar w:fldCharType="begin"/>
      </w:r>
      <w:r w:rsidR="000C54E6">
        <w:rPr>
          <w:lang w:eastAsia="zh-CN"/>
        </w:rPr>
        <w:instrText xml:space="preserve"> REF ZEqnNum393812 \* Charformat \! \* MERGEFORMAT </w:instrText>
      </w:r>
      <w:r w:rsidR="000C54E6">
        <w:rPr>
          <w:lang w:eastAsia="zh-CN"/>
        </w:rPr>
        <w:fldChar w:fldCharType="separate"/>
      </w:r>
      <w:r w:rsidR="00622850">
        <w:rPr>
          <w:lang w:eastAsia="zh-CN"/>
        </w:rPr>
        <w:instrText>(202)</w:instrText>
      </w:r>
      <w:r w:rsidR="000C54E6">
        <w:rPr>
          <w:lang w:eastAsia="zh-CN"/>
        </w:rPr>
        <w:fldChar w:fldCharType="end"/>
      </w:r>
      <w:r w:rsidR="000C54E6">
        <w:rPr>
          <w:lang w:eastAsia="zh-CN"/>
        </w:rPr>
        <w:fldChar w:fldCharType="end"/>
      </w:r>
      <w:r w:rsidR="000A6EF4">
        <w:rPr>
          <w:lang w:eastAsia="zh-CN"/>
        </w:rPr>
        <w:t>.</w:t>
      </w:r>
      <w:r>
        <w:rPr>
          <w:rFonts w:hint="eastAsia"/>
          <w:lang w:eastAsia="zh-CN"/>
        </w:rPr>
        <w:t xml:space="preserve"> When the accuracy is not greater than second order, we also have </w:t>
      </w:r>
      <w:r w:rsidRPr="00936571">
        <w:rPr>
          <w:position w:val="-12"/>
        </w:rPr>
        <w:object w:dxaOrig="660" w:dyaOrig="360" w14:anchorId="45B91951">
          <v:shape id="_x0000_i1326" type="#_x0000_t75" style="width:32.8pt;height:17.8pt" o:ole="">
            <v:imagedata r:id="rId602" o:title=""/>
          </v:shape>
          <o:OLEObject Type="Embed" ProgID="Equation.DSMT4" ShapeID="_x0000_i1326" DrawAspect="Content" ObjectID="_1777834206" r:id="rId603"/>
        </w:object>
      </w:r>
      <w:r w:rsidR="00AD0C63">
        <w:rPr>
          <w:rFonts w:hint="eastAsia"/>
          <w:lang w:eastAsia="zh-CN"/>
        </w:rPr>
        <w:t xml:space="preserve">, because </w:t>
      </w:r>
      <w:r w:rsidR="00AD0C63">
        <w:rPr>
          <w:lang w:eastAsia="zh-CN"/>
        </w:rPr>
        <w:t>reconstructed</w:t>
      </w:r>
      <w:r w:rsidR="00AD0C63">
        <w:rPr>
          <w:rFonts w:hint="eastAsia"/>
          <w:lang w:eastAsia="zh-CN"/>
        </w:rPr>
        <w:t xml:space="preserve"> distribution has only one slope within a cell for FVM. We</w:t>
      </w:r>
      <w:r w:rsidR="002805F7">
        <w:rPr>
          <w:lang w:eastAsia="zh-CN"/>
        </w:rPr>
        <w:t xml:space="preserve"> </w:t>
      </w:r>
      <w:r w:rsidR="00AD0C63">
        <w:rPr>
          <w:rFonts w:hint="eastAsia"/>
          <w:lang w:eastAsia="zh-CN"/>
        </w:rPr>
        <w:t xml:space="preserve">also </w:t>
      </w:r>
      <w:r w:rsidR="00527C0F">
        <w:rPr>
          <w:lang w:eastAsia="zh-CN"/>
        </w:rPr>
        <w:t xml:space="preserve">note </w:t>
      </w:r>
      <w:r w:rsidR="009841EE">
        <w:rPr>
          <w:lang w:eastAsia="zh-CN"/>
        </w:rPr>
        <w:t xml:space="preserve">that </w:t>
      </w:r>
      <w:r w:rsidR="00F40C66">
        <w:rPr>
          <w:lang w:eastAsia="zh-CN"/>
        </w:rPr>
        <w:t>the formula can not be obtained by using Lagrange interpolation</w:t>
      </w:r>
      <w:r w:rsidR="00943FBB">
        <w:rPr>
          <w:rFonts w:hint="eastAsia"/>
          <w:lang w:eastAsia="zh-CN"/>
        </w:rPr>
        <w:t xml:space="preserve">. As </w:t>
      </w:r>
      <w:r w:rsidR="00943FBB">
        <w:rPr>
          <w:lang w:eastAsia="zh-CN"/>
        </w:rPr>
        <w:t>stressed</w:t>
      </w:r>
      <w:r w:rsidR="00943FBB">
        <w:rPr>
          <w:rFonts w:hint="eastAsia"/>
          <w:lang w:eastAsia="zh-CN"/>
        </w:rPr>
        <w:t xml:space="preserve"> in Li</w:t>
      </w:r>
      <w:r w:rsidR="00943FBB">
        <w:rPr>
          <w:lang w:eastAsia="zh-CN"/>
        </w:rPr>
        <w:t>’</w:t>
      </w:r>
      <w:r w:rsidR="00943FBB">
        <w:rPr>
          <w:rFonts w:hint="eastAsia"/>
          <w:lang w:eastAsia="zh-CN"/>
        </w:rPr>
        <w:t xml:space="preserve">s PPT, reconstruction is </w:t>
      </w:r>
      <w:r w:rsidR="00F77749">
        <w:rPr>
          <w:rFonts w:hint="eastAsia"/>
          <w:lang w:eastAsia="zh-CN"/>
        </w:rPr>
        <w:t xml:space="preserve">essentially </w:t>
      </w:r>
      <w:r w:rsidR="00943FBB">
        <w:rPr>
          <w:rFonts w:hint="eastAsia"/>
          <w:lang w:eastAsia="zh-CN"/>
        </w:rPr>
        <w:t xml:space="preserve">not interpolation for both FVM </w:t>
      </w:r>
      <w:r w:rsidR="00F77749">
        <w:rPr>
          <w:rFonts w:hint="eastAsia"/>
          <w:lang w:eastAsia="zh-CN"/>
        </w:rPr>
        <w:t>and</w:t>
      </w:r>
      <w:r w:rsidR="00943FBB">
        <w:rPr>
          <w:rFonts w:hint="eastAsia"/>
          <w:lang w:eastAsia="zh-CN"/>
        </w:rPr>
        <w:t xml:space="preserve"> FDM. </w:t>
      </w:r>
      <w:r w:rsidR="00F77749">
        <w:rPr>
          <w:rFonts w:hint="eastAsia"/>
          <w:lang w:eastAsia="zh-CN"/>
        </w:rPr>
        <w:t xml:space="preserve">The only relation is that reconstruction is equivalent to </w:t>
      </w:r>
      <w:r w:rsidR="00E74EFD">
        <w:rPr>
          <w:rFonts w:hint="eastAsia"/>
          <w:lang w:eastAsia="zh-CN"/>
        </w:rPr>
        <w:t xml:space="preserve">interpolation when the accuracy is not greater than second order. </w:t>
      </w:r>
    </w:p>
    <w:p w14:paraId="03C1B1A9" w14:textId="77777777" w:rsidR="004540CD" w:rsidRPr="000C54E6" w:rsidRDefault="004540CD" w:rsidP="000C54E6">
      <w:pPr>
        <w:rPr>
          <w:lang w:eastAsia="zh-CN"/>
        </w:rPr>
      </w:pPr>
    </w:p>
    <w:p w14:paraId="7316F7E0" w14:textId="77777777" w:rsidR="000C54E6" w:rsidRPr="000C54E6" w:rsidRDefault="000C54E6" w:rsidP="000C54E6">
      <w:pPr>
        <w:rPr>
          <w:lang w:eastAsia="zh-CN"/>
        </w:rPr>
      </w:pPr>
    </w:p>
    <w:p w14:paraId="0DE67EB2" w14:textId="77777777" w:rsidR="000C54E6" w:rsidRPr="000C54E6" w:rsidRDefault="000C54E6" w:rsidP="000C54E6">
      <w:pPr>
        <w:rPr>
          <w:lang w:eastAsia="zh-CN"/>
        </w:rPr>
      </w:pPr>
    </w:p>
    <w:p w14:paraId="051265A5" w14:textId="77777777" w:rsidR="000C54E6" w:rsidRPr="000C54E6" w:rsidRDefault="000C54E6" w:rsidP="000C54E6">
      <w:pPr>
        <w:rPr>
          <w:lang w:eastAsia="zh-CN"/>
        </w:rPr>
      </w:pPr>
    </w:p>
    <w:p w14:paraId="1F0241BE" w14:textId="77777777" w:rsidR="000C54E6" w:rsidRPr="000C54E6" w:rsidRDefault="000C54E6" w:rsidP="000C54E6">
      <w:pPr>
        <w:rPr>
          <w:lang w:eastAsia="zh-CN"/>
        </w:rPr>
      </w:pPr>
    </w:p>
    <w:p w14:paraId="5E10292B" w14:textId="77777777" w:rsidR="000C54E6" w:rsidRPr="000C54E6" w:rsidRDefault="000C54E6" w:rsidP="000C54E6">
      <w:pPr>
        <w:rPr>
          <w:lang w:eastAsia="zh-CN"/>
        </w:rPr>
      </w:pPr>
    </w:p>
    <w:p w14:paraId="62621215" w14:textId="77777777" w:rsidR="000C54E6" w:rsidRPr="000C54E6" w:rsidRDefault="000C54E6" w:rsidP="000C54E6">
      <w:pPr>
        <w:rPr>
          <w:lang w:eastAsia="zh-CN"/>
        </w:rPr>
      </w:pPr>
    </w:p>
    <w:p w14:paraId="5B1A879D" w14:textId="77777777" w:rsidR="00862887" w:rsidRPr="00984118" w:rsidRDefault="00862887" w:rsidP="00984118">
      <w:pPr>
        <w:rPr>
          <w:lang w:eastAsia="zh-CN"/>
        </w:rPr>
      </w:pPr>
    </w:p>
    <w:p w14:paraId="0836C908" w14:textId="5D353129" w:rsidR="004D73A8" w:rsidRPr="004D73A8" w:rsidRDefault="00295422" w:rsidP="001A6FF9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 xml:space="preserve"> 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000000" w:rsidP="0055330C"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sectPr w:rsidR="00194CE3" w:rsidRPr="00287B27" w:rsidSect="00B66CBE">
      <w:footerReference w:type="even" r:id="rId604"/>
      <w:footerReference w:type="default" r:id="rId605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1EB5BD" w14:textId="77777777" w:rsidR="00D2368E" w:rsidRPr="00481947" w:rsidRDefault="00D2368E">
      <w:r w:rsidRPr="00481947">
        <w:separator/>
      </w:r>
    </w:p>
  </w:endnote>
  <w:endnote w:type="continuationSeparator" w:id="0">
    <w:p w14:paraId="4917A520" w14:textId="77777777" w:rsidR="00D2368E" w:rsidRPr="00481947" w:rsidRDefault="00D2368E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2216D5" w14:textId="77777777" w:rsidR="00D2368E" w:rsidRPr="00481947" w:rsidRDefault="00D2368E">
      <w:r w:rsidRPr="00481947">
        <w:separator/>
      </w:r>
    </w:p>
  </w:footnote>
  <w:footnote w:type="continuationSeparator" w:id="0">
    <w:p w14:paraId="47B859A2" w14:textId="77777777" w:rsidR="00D2368E" w:rsidRPr="00481947" w:rsidRDefault="00D2368E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E56A0B"/>
    <w:multiLevelType w:val="hybridMultilevel"/>
    <w:tmpl w:val="F7C0394C"/>
    <w:lvl w:ilvl="0" w:tplc="04090011">
      <w:start w:val="1"/>
      <w:numFmt w:val="decimal"/>
      <w:lvlText w:val="%1)"/>
      <w:lvlJc w:val="left"/>
      <w:pPr>
        <w:ind w:left="777" w:hanging="360"/>
      </w:pPr>
    </w:lvl>
    <w:lvl w:ilvl="1" w:tplc="04090019" w:tentative="1">
      <w:start w:val="1"/>
      <w:numFmt w:val="lowerLetter"/>
      <w:lvlText w:val="%2."/>
      <w:lvlJc w:val="left"/>
      <w:pPr>
        <w:ind w:left="1497" w:hanging="360"/>
      </w:pPr>
    </w:lvl>
    <w:lvl w:ilvl="2" w:tplc="0409001B" w:tentative="1">
      <w:start w:val="1"/>
      <w:numFmt w:val="lowerRoman"/>
      <w:lvlText w:val="%3."/>
      <w:lvlJc w:val="right"/>
      <w:pPr>
        <w:ind w:left="2217" w:hanging="180"/>
      </w:pPr>
    </w:lvl>
    <w:lvl w:ilvl="3" w:tplc="0409000F" w:tentative="1">
      <w:start w:val="1"/>
      <w:numFmt w:val="decimal"/>
      <w:lvlText w:val="%4."/>
      <w:lvlJc w:val="left"/>
      <w:pPr>
        <w:ind w:left="2937" w:hanging="360"/>
      </w:pPr>
    </w:lvl>
    <w:lvl w:ilvl="4" w:tplc="04090019" w:tentative="1">
      <w:start w:val="1"/>
      <w:numFmt w:val="lowerLetter"/>
      <w:lvlText w:val="%5."/>
      <w:lvlJc w:val="left"/>
      <w:pPr>
        <w:ind w:left="3657" w:hanging="360"/>
      </w:pPr>
    </w:lvl>
    <w:lvl w:ilvl="5" w:tplc="0409001B" w:tentative="1">
      <w:start w:val="1"/>
      <w:numFmt w:val="lowerRoman"/>
      <w:lvlText w:val="%6."/>
      <w:lvlJc w:val="right"/>
      <w:pPr>
        <w:ind w:left="4377" w:hanging="180"/>
      </w:pPr>
    </w:lvl>
    <w:lvl w:ilvl="6" w:tplc="0409000F" w:tentative="1">
      <w:start w:val="1"/>
      <w:numFmt w:val="decimal"/>
      <w:lvlText w:val="%7."/>
      <w:lvlJc w:val="left"/>
      <w:pPr>
        <w:ind w:left="5097" w:hanging="360"/>
      </w:pPr>
    </w:lvl>
    <w:lvl w:ilvl="7" w:tplc="04090019" w:tentative="1">
      <w:start w:val="1"/>
      <w:numFmt w:val="lowerLetter"/>
      <w:lvlText w:val="%8."/>
      <w:lvlJc w:val="left"/>
      <w:pPr>
        <w:ind w:left="5817" w:hanging="360"/>
      </w:pPr>
    </w:lvl>
    <w:lvl w:ilvl="8" w:tplc="0409001B" w:tentative="1">
      <w:start w:val="1"/>
      <w:numFmt w:val="lowerRoman"/>
      <w:lvlText w:val="%9."/>
      <w:lvlJc w:val="right"/>
      <w:pPr>
        <w:ind w:left="6537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 w:numId="9" w16cid:durableId="1097487351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CED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2D85"/>
    <w:rsid w:val="0000313A"/>
    <w:rsid w:val="0000361F"/>
    <w:rsid w:val="00003826"/>
    <w:rsid w:val="0000406B"/>
    <w:rsid w:val="000040C2"/>
    <w:rsid w:val="00004167"/>
    <w:rsid w:val="00004650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15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C1E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2FAE"/>
    <w:rsid w:val="0001304A"/>
    <w:rsid w:val="0001322C"/>
    <w:rsid w:val="00013354"/>
    <w:rsid w:val="000136EA"/>
    <w:rsid w:val="000137CD"/>
    <w:rsid w:val="00013A6E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26"/>
    <w:rsid w:val="000204E0"/>
    <w:rsid w:val="00020614"/>
    <w:rsid w:val="00020617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6FF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D0F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D1B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07"/>
    <w:rsid w:val="00030D95"/>
    <w:rsid w:val="00030E2D"/>
    <w:rsid w:val="00030FEA"/>
    <w:rsid w:val="00031630"/>
    <w:rsid w:val="00031804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B9F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60"/>
    <w:rsid w:val="0003689C"/>
    <w:rsid w:val="00036A02"/>
    <w:rsid w:val="00036BA5"/>
    <w:rsid w:val="00036BFA"/>
    <w:rsid w:val="00036F3C"/>
    <w:rsid w:val="000370B9"/>
    <w:rsid w:val="000371B7"/>
    <w:rsid w:val="00037330"/>
    <w:rsid w:val="000373D0"/>
    <w:rsid w:val="00037902"/>
    <w:rsid w:val="00037ECF"/>
    <w:rsid w:val="00037FA2"/>
    <w:rsid w:val="000400C4"/>
    <w:rsid w:val="000403A6"/>
    <w:rsid w:val="000403CC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9E4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5BF"/>
    <w:rsid w:val="00052942"/>
    <w:rsid w:val="00052AFF"/>
    <w:rsid w:val="00052B20"/>
    <w:rsid w:val="00052EF7"/>
    <w:rsid w:val="00052FCA"/>
    <w:rsid w:val="00053149"/>
    <w:rsid w:val="00053195"/>
    <w:rsid w:val="000536EF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8B5"/>
    <w:rsid w:val="00056910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2F08"/>
    <w:rsid w:val="0006332D"/>
    <w:rsid w:val="000633BC"/>
    <w:rsid w:val="000638FD"/>
    <w:rsid w:val="00063F28"/>
    <w:rsid w:val="0006459F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05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18B"/>
    <w:rsid w:val="00070417"/>
    <w:rsid w:val="00070573"/>
    <w:rsid w:val="00070883"/>
    <w:rsid w:val="0007095D"/>
    <w:rsid w:val="00070B28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85E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6DA"/>
    <w:rsid w:val="00075717"/>
    <w:rsid w:val="000759DF"/>
    <w:rsid w:val="00075BEA"/>
    <w:rsid w:val="00075F88"/>
    <w:rsid w:val="00076187"/>
    <w:rsid w:val="000761D9"/>
    <w:rsid w:val="000762E1"/>
    <w:rsid w:val="0007639E"/>
    <w:rsid w:val="00076528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77ED0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878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73F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C6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82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E9A"/>
    <w:rsid w:val="000A5F7F"/>
    <w:rsid w:val="000A60D2"/>
    <w:rsid w:val="000A619C"/>
    <w:rsid w:val="000A63DF"/>
    <w:rsid w:val="000A6467"/>
    <w:rsid w:val="000A6ABD"/>
    <w:rsid w:val="000A6B41"/>
    <w:rsid w:val="000A6EF4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A4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0E"/>
    <w:rsid w:val="000B3E11"/>
    <w:rsid w:val="000B3F15"/>
    <w:rsid w:val="000B4076"/>
    <w:rsid w:val="000B43DC"/>
    <w:rsid w:val="000B48E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8D6"/>
    <w:rsid w:val="000B5BE1"/>
    <w:rsid w:val="000B615A"/>
    <w:rsid w:val="000B6189"/>
    <w:rsid w:val="000B64BD"/>
    <w:rsid w:val="000B6A13"/>
    <w:rsid w:val="000B6A4C"/>
    <w:rsid w:val="000B6D52"/>
    <w:rsid w:val="000B6EED"/>
    <w:rsid w:val="000B6EFD"/>
    <w:rsid w:val="000B6FB1"/>
    <w:rsid w:val="000B7320"/>
    <w:rsid w:val="000B73A7"/>
    <w:rsid w:val="000B741D"/>
    <w:rsid w:val="000B746C"/>
    <w:rsid w:val="000B74B3"/>
    <w:rsid w:val="000B757A"/>
    <w:rsid w:val="000B76B5"/>
    <w:rsid w:val="000B772E"/>
    <w:rsid w:val="000B7A06"/>
    <w:rsid w:val="000B7A6E"/>
    <w:rsid w:val="000B7BED"/>
    <w:rsid w:val="000B7F9B"/>
    <w:rsid w:val="000C0514"/>
    <w:rsid w:val="000C0553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BF5"/>
    <w:rsid w:val="000C2EDF"/>
    <w:rsid w:val="000C31DF"/>
    <w:rsid w:val="000C339A"/>
    <w:rsid w:val="000C3A76"/>
    <w:rsid w:val="000C3D71"/>
    <w:rsid w:val="000C42B9"/>
    <w:rsid w:val="000C4364"/>
    <w:rsid w:val="000C4386"/>
    <w:rsid w:val="000C43D5"/>
    <w:rsid w:val="000C4760"/>
    <w:rsid w:val="000C4766"/>
    <w:rsid w:val="000C48A1"/>
    <w:rsid w:val="000C4B8E"/>
    <w:rsid w:val="000C5019"/>
    <w:rsid w:val="000C5491"/>
    <w:rsid w:val="000C54E6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D7F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A1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AC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8B"/>
    <w:rsid w:val="000E0599"/>
    <w:rsid w:val="000E0AFD"/>
    <w:rsid w:val="000E0B20"/>
    <w:rsid w:val="000E0B5D"/>
    <w:rsid w:val="000E0C96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47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2FD6"/>
    <w:rsid w:val="000F30E9"/>
    <w:rsid w:val="000F3182"/>
    <w:rsid w:val="000F36E2"/>
    <w:rsid w:val="000F371E"/>
    <w:rsid w:val="000F3771"/>
    <w:rsid w:val="000F37B3"/>
    <w:rsid w:val="000F382B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3B0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7C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527"/>
    <w:rsid w:val="001107BD"/>
    <w:rsid w:val="001108CB"/>
    <w:rsid w:val="00110A2B"/>
    <w:rsid w:val="001111AC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A0F"/>
    <w:rsid w:val="00113198"/>
    <w:rsid w:val="001131AE"/>
    <w:rsid w:val="00113A16"/>
    <w:rsid w:val="00113B2B"/>
    <w:rsid w:val="00113C0A"/>
    <w:rsid w:val="00113E23"/>
    <w:rsid w:val="00113F68"/>
    <w:rsid w:val="001142BB"/>
    <w:rsid w:val="001144C0"/>
    <w:rsid w:val="001147FB"/>
    <w:rsid w:val="001148AA"/>
    <w:rsid w:val="00114C5A"/>
    <w:rsid w:val="00114CEB"/>
    <w:rsid w:val="00114FEC"/>
    <w:rsid w:val="001156BF"/>
    <w:rsid w:val="00115772"/>
    <w:rsid w:val="00115B49"/>
    <w:rsid w:val="00115C3F"/>
    <w:rsid w:val="00115C63"/>
    <w:rsid w:val="00115C86"/>
    <w:rsid w:val="00115EAA"/>
    <w:rsid w:val="00116097"/>
    <w:rsid w:val="0011677D"/>
    <w:rsid w:val="001168B7"/>
    <w:rsid w:val="00116AE8"/>
    <w:rsid w:val="00116D54"/>
    <w:rsid w:val="00116E0D"/>
    <w:rsid w:val="00116E23"/>
    <w:rsid w:val="00116E2C"/>
    <w:rsid w:val="00116E46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B11"/>
    <w:rsid w:val="00120C1B"/>
    <w:rsid w:val="0012111E"/>
    <w:rsid w:val="00121269"/>
    <w:rsid w:val="00121363"/>
    <w:rsid w:val="001218A2"/>
    <w:rsid w:val="00121C96"/>
    <w:rsid w:val="00121D7C"/>
    <w:rsid w:val="00121E34"/>
    <w:rsid w:val="001222C9"/>
    <w:rsid w:val="0012236D"/>
    <w:rsid w:val="001227F6"/>
    <w:rsid w:val="00122908"/>
    <w:rsid w:val="0012312E"/>
    <w:rsid w:val="00123581"/>
    <w:rsid w:val="001236FF"/>
    <w:rsid w:val="001238BD"/>
    <w:rsid w:val="00123A8E"/>
    <w:rsid w:val="00123B56"/>
    <w:rsid w:val="00123C52"/>
    <w:rsid w:val="00123F41"/>
    <w:rsid w:val="001241A6"/>
    <w:rsid w:val="001241A9"/>
    <w:rsid w:val="0012444F"/>
    <w:rsid w:val="001244F5"/>
    <w:rsid w:val="00124580"/>
    <w:rsid w:val="001246A3"/>
    <w:rsid w:val="00124B46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464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66B"/>
    <w:rsid w:val="00132710"/>
    <w:rsid w:val="001327F6"/>
    <w:rsid w:val="00132B65"/>
    <w:rsid w:val="00132BB1"/>
    <w:rsid w:val="00132CAE"/>
    <w:rsid w:val="0013351C"/>
    <w:rsid w:val="00133773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06F"/>
    <w:rsid w:val="00135146"/>
    <w:rsid w:val="001353CF"/>
    <w:rsid w:val="0013559B"/>
    <w:rsid w:val="00135666"/>
    <w:rsid w:val="001356D5"/>
    <w:rsid w:val="00135722"/>
    <w:rsid w:val="00135973"/>
    <w:rsid w:val="00135C4C"/>
    <w:rsid w:val="00135E2D"/>
    <w:rsid w:val="00135EB1"/>
    <w:rsid w:val="00136138"/>
    <w:rsid w:val="001361BC"/>
    <w:rsid w:val="001364A0"/>
    <w:rsid w:val="00136907"/>
    <w:rsid w:val="00136A1A"/>
    <w:rsid w:val="00136C70"/>
    <w:rsid w:val="00136CB1"/>
    <w:rsid w:val="00136DA1"/>
    <w:rsid w:val="00137161"/>
    <w:rsid w:val="001376C1"/>
    <w:rsid w:val="00137AFB"/>
    <w:rsid w:val="00137B8C"/>
    <w:rsid w:val="00137BC5"/>
    <w:rsid w:val="00137DA6"/>
    <w:rsid w:val="001401DA"/>
    <w:rsid w:val="001402E7"/>
    <w:rsid w:val="00140883"/>
    <w:rsid w:val="001408F1"/>
    <w:rsid w:val="00140B6A"/>
    <w:rsid w:val="00140B71"/>
    <w:rsid w:val="00140C3F"/>
    <w:rsid w:val="00140E9F"/>
    <w:rsid w:val="001414B0"/>
    <w:rsid w:val="0014172D"/>
    <w:rsid w:val="00141767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713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C8F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CEB"/>
    <w:rsid w:val="00152D32"/>
    <w:rsid w:val="00152F6E"/>
    <w:rsid w:val="00153201"/>
    <w:rsid w:val="001534DD"/>
    <w:rsid w:val="001536D5"/>
    <w:rsid w:val="0015381E"/>
    <w:rsid w:val="00153C53"/>
    <w:rsid w:val="00153D14"/>
    <w:rsid w:val="00153E8F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A6B"/>
    <w:rsid w:val="00160F93"/>
    <w:rsid w:val="0016125E"/>
    <w:rsid w:val="00161374"/>
    <w:rsid w:val="001614EE"/>
    <w:rsid w:val="00161D5F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A78"/>
    <w:rsid w:val="00166BBE"/>
    <w:rsid w:val="00166E77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3ED"/>
    <w:rsid w:val="00170663"/>
    <w:rsid w:val="001707AC"/>
    <w:rsid w:val="00170B74"/>
    <w:rsid w:val="00170F68"/>
    <w:rsid w:val="0017176B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7A3"/>
    <w:rsid w:val="0017292C"/>
    <w:rsid w:val="00172B3B"/>
    <w:rsid w:val="00172CAD"/>
    <w:rsid w:val="00173717"/>
    <w:rsid w:val="00173CAB"/>
    <w:rsid w:val="00173F39"/>
    <w:rsid w:val="001741F6"/>
    <w:rsid w:val="00174206"/>
    <w:rsid w:val="001744E1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9EB"/>
    <w:rsid w:val="00180D18"/>
    <w:rsid w:val="00180E09"/>
    <w:rsid w:val="00180F09"/>
    <w:rsid w:val="0018103F"/>
    <w:rsid w:val="00181055"/>
    <w:rsid w:val="00181791"/>
    <w:rsid w:val="001817AD"/>
    <w:rsid w:val="001817DF"/>
    <w:rsid w:val="00181A53"/>
    <w:rsid w:val="00181ADE"/>
    <w:rsid w:val="00181BF9"/>
    <w:rsid w:val="00181CDE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B0"/>
    <w:rsid w:val="00186AC9"/>
    <w:rsid w:val="00186CAE"/>
    <w:rsid w:val="00186D53"/>
    <w:rsid w:val="0018703E"/>
    <w:rsid w:val="00187160"/>
    <w:rsid w:val="001874F8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3E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1F61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E3E"/>
    <w:rsid w:val="001A2F75"/>
    <w:rsid w:val="001A3264"/>
    <w:rsid w:val="001A326F"/>
    <w:rsid w:val="001A37B5"/>
    <w:rsid w:val="001A3E54"/>
    <w:rsid w:val="001A40EB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6FF9"/>
    <w:rsid w:val="001A764D"/>
    <w:rsid w:val="001A78B0"/>
    <w:rsid w:val="001B00DD"/>
    <w:rsid w:val="001B0453"/>
    <w:rsid w:val="001B06E4"/>
    <w:rsid w:val="001B0F5E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1B88"/>
    <w:rsid w:val="001B27F3"/>
    <w:rsid w:val="001B2A09"/>
    <w:rsid w:val="001B2D56"/>
    <w:rsid w:val="001B329B"/>
    <w:rsid w:val="001B32FD"/>
    <w:rsid w:val="001B341C"/>
    <w:rsid w:val="001B3526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83E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4B5A"/>
    <w:rsid w:val="001C528E"/>
    <w:rsid w:val="001C5325"/>
    <w:rsid w:val="001C5557"/>
    <w:rsid w:val="001C593B"/>
    <w:rsid w:val="001C594D"/>
    <w:rsid w:val="001C5997"/>
    <w:rsid w:val="001C5A61"/>
    <w:rsid w:val="001C5F37"/>
    <w:rsid w:val="001C6339"/>
    <w:rsid w:val="001C67CB"/>
    <w:rsid w:val="001C6A0D"/>
    <w:rsid w:val="001C6B84"/>
    <w:rsid w:val="001C6C7E"/>
    <w:rsid w:val="001C6D65"/>
    <w:rsid w:val="001C6EE6"/>
    <w:rsid w:val="001C6F1D"/>
    <w:rsid w:val="001C6FAC"/>
    <w:rsid w:val="001C6FAE"/>
    <w:rsid w:val="001C7045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874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4D4D"/>
    <w:rsid w:val="001D4F3E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803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D7BBA"/>
    <w:rsid w:val="001E010F"/>
    <w:rsid w:val="001E02F8"/>
    <w:rsid w:val="001E0429"/>
    <w:rsid w:val="001E05E3"/>
    <w:rsid w:val="001E07FF"/>
    <w:rsid w:val="001E0965"/>
    <w:rsid w:val="001E096D"/>
    <w:rsid w:val="001E09CC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189"/>
    <w:rsid w:val="001E23FD"/>
    <w:rsid w:val="001E246E"/>
    <w:rsid w:val="001E249B"/>
    <w:rsid w:val="001E24F7"/>
    <w:rsid w:val="001E2569"/>
    <w:rsid w:val="001E262D"/>
    <w:rsid w:val="001E28DB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11"/>
    <w:rsid w:val="001E4E5C"/>
    <w:rsid w:val="001E4FB1"/>
    <w:rsid w:val="001E5384"/>
    <w:rsid w:val="001E5540"/>
    <w:rsid w:val="001E55BA"/>
    <w:rsid w:val="001E56A9"/>
    <w:rsid w:val="001E56EC"/>
    <w:rsid w:val="001E57F6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365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20"/>
    <w:rsid w:val="001F0B98"/>
    <w:rsid w:val="001F0D3E"/>
    <w:rsid w:val="001F0FDA"/>
    <w:rsid w:val="001F1110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983"/>
    <w:rsid w:val="001F2D41"/>
    <w:rsid w:val="001F3086"/>
    <w:rsid w:val="001F3214"/>
    <w:rsid w:val="001F3436"/>
    <w:rsid w:val="001F3518"/>
    <w:rsid w:val="001F370F"/>
    <w:rsid w:val="001F37E8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808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0B49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C8B"/>
    <w:rsid w:val="00202D43"/>
    <w:rsid w:val="00202DF9"/>
    <w:rsid w:val="002031B1"/>
    <w:rsid w:val="002034C9"/>
    <w:rsid w:val="002037AD"/>
    <w:rsid w:val="00203A3B"/>
    <w:rsid w:val="00203E60"/>
    <w:rsid w:val="00203FD3"/>
    <w:rsid w:val="002041C1"/>
    <w:rsid w:val="00204304"/>
    <w:rsid w:val="00204458"/>
    <w:rsid w:val="002044EB"/>
    <w:rsid w:val="00204C90"/>
    <w:rsid w:val="00204F97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07E01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93"/>
    <w:rsid w:val="002130A4"/>
    <w:rsid w:val="0021332B"/>
    <w:rsid w:val="00213376"/>
    <w:rsid w:val="002136D8"/>
    <w:rsid w:val="00213824"/>
    <w:rsid w:val="00213C2C"/>
    <w:rsid w:val="00213DF2"/>
    <w:rsid w:val="00213F9B"/>
    <w:rsid w:val="0021401F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4F3E"/>
    <w:rsid w:val="00215059"/>
    <w:rsid w:val="00215228"/>
    <w:rsid w:val="0021540C"/>
    <w:rsid w:val="0021546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6D9D"/>
    <w:rsid w:val="002172D8"/>
    <w:rsid w:val="002173FE"/>
    <w:rsid w:val="00217453"/>
    <w:rsid w:val="002174F1"/>
    <w:rsid w:val="0021765E"/>
    <w:rsid w:val="002177EF"/>
    <w:rsid w:val="00217816"/>
    <w:rsid w:val="002179BD"/>
    <w:rsid w:val="002179F3"/>
    <w:rsid w:val="00217C41"/>
    <w:rsid w:val="00217F1E"/>
    <w:rsid w:val="0022029C"/>
    <w:rsid w:val="002202DD"/>
    <w:rsid w:val="0022035D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EFF"/>
    <w:rsid w:val="00221F2F"/>
    <w:rsid w:val="00222235"/>
    <w:rsid w:val="0022225E"/>
    <w:rsid w:val="00222555"/>
    <w:rsid w:val="002227E2"/>
    <w:rsid w:val="00222861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61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0AC"/>
    <w:rsid w:val="00231A69"/>
    <w:rsid w:val="00231AD3"/>
    <w:rsid w:val="00231BA6"/>
    <w:rsid w:val="00231C82"/>
    <w:rsid w:val="00231D63"/>
    <w:rsid w:val="00231E59"/>
    <w:rsid w:val="00231F9D"/>
    <w:rsid w:val="00232339"/>
    <w:rsid w:val="002323F7"/>
    <w:rsid w:val="00232427"/>
    <w:rsid w:val="002328D8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3F2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1BD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23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3CC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2A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286"/>
    <w:rsid w:val="0026035C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A56"/>
    <w:rsid w:val="00274BB6"/>
    <w:rsid w:val="00274FE8"/>
    <w:rsid w:val="002751A2"/>
    <w:rsid w:val="0027560A"/>
    <w:rsid w:val="002757BB"/>
    <w:rsid w:val="00275923"/>
    <w:rsid w:val="00275A50"/>
    <w:rsid w:val="00275BFC"/>
    <w:rsid w:val="00275E01"/>
    <w:rsid w:val="00275E3A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5F7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552"/>
    <w:rsid w:val="00285600"/>
    <w:rsid w:val="00285675"/>
    <w:rsid w:val="00285848"/>
    <w:rsid w:val="002858B1"/>
    <w:rsid w:val="00285999"/>
    <w:rsid w:val="00285C43"/>
    <w:rsid w:val="00286430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39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1F"/>
    <w:rsid w:val="00295422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80A"/>
    <w:rsid w:val="002A0B55"/>
    <w:rsid w:val="002A0CC1"/>
    <w:rsid w:val="002A0CDB"/>
    <w:rsid w:val="002A0DA7"/>
    <w:rsid w:val="002A0E8E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3B60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851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2FCA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B41"/>
    <w:rsid w:val="002B4E8E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4B5"/>
    <w:rsid w:val="002C368C"/>
    <w:rsid w:val="002C3D5D"/>
    <w:rsid w:val="002C3ECA"/>
    <w:rsid w:val="002C3FD0"/>
    <w:rsid w:val="002C416A"/>
    <w:rsid w:val="002C4579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BDE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2FC9"/>
    <w:rsid w:val="002D3145"/>
    <w:rsid w:val="002D3182"/>
    <w:rsid w:val="002D31F1"/>
    <w:rsid w:val="002D31FA"/>
    <w:rsid w:val="002D33C0"/>
    <w:rsid w:val="002D35AF"/>
    <w:rsid w:val="002D3657"/>
    <w:rsid w:val="002D378C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755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9AD"/>
    <w:rsid w:val="002E2BF0"/>
    <w:rsid w:val="002E2EE6"/>
    <w:rsid w:val="002E2F17"/>
    <w:rsid w:val="002E31E9"/>
    <w:rsid w:val="002E3413"/>
    <w:rsid w:val="002E367A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8C5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95C"/>
    <w:rsid w:val="002E7BF8"/>
    <w:rsid w:val="002E7C73"/>
    <w:rsid w:val="002E7CD6"/>
    <w:rsid w:val="002E7ECF"/>
    <w:rsid w:val="002E7F58"/>
    <w:rsid w:val="002F0360"/>
    <w:rsid w:val="002F0409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0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54C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2A1"/>
    <w:rsid w:val="00310380"/>
    <w:rsid w:val="003103CE"/>
    <w:rsid w:val="003108B7"/>
    <w:rsid w:val="00310A16"/>
    <w:rsid w:val="00310BAC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1F2D"/>
    <w:rsid w:val="0031214E"/>
    <w:rsid w:val="00312213"/>
    <w:rsid w:val="00312342"/>
    <w:rsid w:val="003125E9"/>
    <w:rsid w:val="00312752"/>
    <w:rsid w:val="00312998"/>
    <w:rsid w:val="00312BAD"/>
    <w:rsid w:val="00312BC0"/>
    <w:rsid w:val="00312C1C"/>
    <w:rsid w:val="00312E7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893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55"/>
    <w:rsid w:val="003236C0"/>
    <w:rsid w:val="00323CEF"/>
    <w:rsid w:val="00323EA0"/>
    <w:rsid w:val="00323F59"/>
    <w:rsid w:val="00324277"/>
    <w:rsid w:val="00324399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13"/>
    <w:rsid w:val="00327A68"/>
    <w:rsid w:val="00327AF6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665"/>
    <w:rsid w:val="0033378E"/>
    <w:rsid w:val="003338D4"/>
    <w:rsid w:val="00333BF1"/>
    <w:rsid w:val="00333C68"/>
    <w:rsid w:val="00333CA3"/>
    <w:rsid w:val="00333ED6"/>
    <w:rsid w:val="00333F6C"/>
    <w:rsid w:val="003340DD"/>
    <w:rsid w:val="0033413E"/>
    <w:rsid w:val="00334974"/>
    <w:rsid w:val="00334AF6"/>
    <w:rsid w:val="003350CA"/>
    <w:rsid w:val="00335214"/>
    <w:rsid w:val="00335315"/>
    <w:rsid w:val="003353EE"/>
    <w:rsid w:val="00335429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4E29"/>
    <w:rsid w:val="003454AA"/>
    <w:rsid w:val="0034578A"/>
    <w:rsid w:val="00345B85"/>
    <w:rsid w:val="00345BD7"/>
    <w:rsid w:val="00345D78"/>
    <w:rsid w:val="00345EE8"/>
    <w:rsid w:val="0034625B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A07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C9"/>
    <w:rsid w:val="003513D3"/>
    <w:rsid w:val="003516FB"/>
    <w:rsid w:val="00351A51"/>
    <w:rsid w:val="00351CD3"/>
    <w:rsid w:val="00351D37"/>
    <w:rsid w:val="003521C5"/>
    <w:rsid w:val="0035290F"/>
    <w:rsid w:val="003529BE"/>
    <w:rsid w:val="00352CE1"/>
    <w:rsid w:val="00352D08"/>
    <w:rsid w:val="00352FDF"/>
    <w:rsid w:val="0035309F"/>
    <w:rsid w:val="003531AB"/>
    <w:rsid w:val="0035328E"/>
    <w:rsid w:val="00353352"/>
    <w:rsid w:val="0035337F"/>
    <w:rsid w:val="003535EB"/>
    <w:rsid w:val="0035361C"/>
    <w:rsid w:val="00353682"/>
    <w:rsid w:val="00353843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6BEC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A48"/>
    <w:rsid w:val="00361B64"/>
    <w:rsid w:val="00361B73"/>
    <w:rsid w:val="00361FA2"/>
    <w:rsid w:val="00362011"/>
    <w:rsid w:val="0036290F"/>
    <w:rsid w:val="00362B1B"/>
    <w:rsid w:val="00362F15"/>
    <w:rsid w:val="003631F5"/>
    <w:rsid w:val="00363273"/>
    <w:rsid w:val="00363277"/>
    <w:rsid w:val="00363604"/>
    <w:rsid w:val="0036378A"/>
    <w:rsid w:val="003637FC"/>
    <w:rsid w:val="003638A6"/>
    <w:rsid w:val="00363A30"/>
    <w:rsid w:val="00363CD3"/>
    <w:rsid w:val="00363EB6"/>
    <w:rsid w:val="003641CE"/>
    <w:rsid w:val="003649D9"/>
    <w:rsid w:val="00364B5A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930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601"/>
    <w:rsid w:val="003738D2"/>
    <w:rsid w:val="00373968"/>
    <w:rsid w:val="00373E33"/>
    <w:rsid w:val="00373ED6"/>
    <w:rsid w:val="00374199"/>
    <w:rsid w:val="003743F0"/>
    <w:rsid w:val="003743F2"/>
    <w:rsid w:val="003749D3"/>
    <w:rsid w:val="00374F07"/>
    <w:rsid w:val="00374F8F"/>
    <w:rsid w:val="0037509A"/>
    <w:rsid w:val="00375530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BFC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16"/>
    <w:rsid w:val="00385EFB"/>
    <w:rsid w:val="003860FD"/>
    <w:rsid w:val="0038611C"/>
    <w:rsid w:val="0038662D"/>
    <w:rsid w:val="0038673A"/>
    <w:rsid w:val="0038677F"/>
    <w:rsid w:val="003869E0"/>
    <w:rsid w:val="00386A3E"/>
    <w:rsid w:val="00386AD1"/>
    <w:rsid w:val="00386CB1"/>
    <w:rsid w:val="00387177"/>
    <w:rsid w:val="003872F4"/>
    <w:rsid w:val="003873FB"/>
    <w:rsid w:val="00387F09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9CA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354"/>
    <w:rsid w:val="0039483D"/>
    <w:rsid w:val="00394B5A"/>
    <w:rsid w:val="00394CD6"/>
    <w:rsid w:val="00394DFF"/>
    <w:rsid w:val="00394E5F"/>
    <w:rsid w:val="00395302"/>
    <w:rsid w:val="003953F9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7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B7E"/>
    <w:rsid w:val="003A1C21"/>
    <w:rsid w:val="003A1EFA"/>
    <w:rsid w:val="003A1F3D"/>
    <w:rsid w:val="003A226D"/>
    <w:rsid w:val="003A264A"/>
    <w:rsid w:val="003A2673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3C57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5FE2"/>
    <w:rsid w:val="003A6068"/>
    <w:rsid w:val="003A6308"/>
    <w:rsid w:val="003A6546"/>
    <w:rsid w:val="003A6B74"/>
    <w:rsid w:val="003A6B7C"/>
    <w:rsid w:val="003A6E41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990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2BE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1DC"/>
    <w:rsid w:val="003B5443"/>
    <w:rsid w:val="003B54C4"/>
    <w:rsid w:val="003B579D"/>
    <w:rsid w:val="003B580F"/>
    <w:rsid w:val="003B58BF"/>
    <w:rsid w:val="003B59CE"/>
    <w:rsid w:val="003B5A16"/>
    <w:rsid w:val="003B5A63"/>
    <w:rsid w:val="003B5C34"/>
    <w:rsid w:val="003B5C8C"/>
    <w:rsid w:val="003B610F"/>
    <w:rsid w:val="003B6167"/>
    <w:rsid w:val="003B628D"/>
    <w:rsid w:val="003B64D6"/>
    <w:rsid w:val="003B650C"/>
    <w:rsid w:val="003B6C3B"/>
    <w:rsid w:val="003B6DC0"/>
    <w:rsid w:val="003B709E"/>
    <w:rsid w:val="003B7216"/>
    <w:rsid w:val="003B7265"/>
    <w:rsid w:val="003B7566"/>
    <w:rsid w:val="003B7790"/>
    <w:rsid w:val="003B7978"/>
    <w:rsid w:val="003B7B36"/>
    <w:rsid w:val="003B7C97"/>
    <w:rsid w:val="003C01D6"/>
    <w:rsid w:val="003C01E1"/>
    <w:rsid w:val="003C0505"/>
    <w:rsid w:val="003C0659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BC6"/>
    <w:rsid w:val="003C1EE6"/>
    <w:rsid w:val="003C1F49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945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618"/>
    <w:rsid w:val="003D17BD"/>
    <w:rsid w:val="003D1AE3"/>
    <w:rsid w:val="003D1C85"/>
    <w:rsid w:val="003D1D36"/>
    <w:rsid w:val="003D2231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160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885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096"/>
    <w:rsid w:val="003E02A2"/>
    <w:rsid w:val="003E0C5D"/>
    <w:rsid w:val="003E1143"/>
    <w:rsid w:val="003E1189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01"/>
    <w:rsid w:val="003E47C8"/>
    <w:rsid w:val="003E48C7"/>
    <w:rsid w:val="003E4A94"/>
    <w:rsid w:val="003E4C71"/>
    <w:rsid w:val="003E4D5D"/>
    <w:rsid w:val="003E4DBB"/>
    <w:rsid w:val="003E4DFC"/>
    <w:rsid w:val="003E5130"/>
    <w:rsid w:val="003E5369"/>
    <w:rsid w:val="003E56D6"/>
    <w:rsid w:val="003E5869"/>
    <w:rsid w:val="003E5996"/>
    <w:rsid w:val="003E5B09"/>
    <w:rsid w:val="003E5B41"/>
    <w:rsid w:val="003E5FBF"/>
    <w:rsid w:val="003E629E"/>
    <w:rsid w:val="003E6909"/>
    <w:rsid w:val="003E6A9F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3B9"/>
    <w:rsid w:val="003F04AB"/>
    <w:rsid w:val="003F071E"/>
    <w:rsid w:val="003F09B7"/>
    <w:rsid w:val="003F0B1B"/>
    <w:rsid w:val="003F0D17"/>
    <w:rsid w:val="003F0FB8"/>
    <w:rsid w:val="003F1021"/>
    <w:rsid w:val="003F10B7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0D6B"/>
    <w:rsid w:val="0040105C"/>
    <w:rsid w:val="0040106E"/>
    <w:rsid w:val="004015F7"/>
    <w:rsid w:val="0040162C"/>
    <w:rsid w:val="0040163E"/>
    <w:rsid w:val="004017B3"/>
    <w:rsid w:val="00401A21"/>
    <w:rsid w:val="00401BE8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B31"/>
    <w:rsid w:val="00404E8B"/>
    <w:rsid w:val="00404F6A"/>
    <w:rsid w:val="0040501E"/>
    <w:rsid w:val="004050EE"/>
    <w:rsid w:val="004053C8"/>
    <w:rsid w:val="00405426"/>
    <w:rsid w:val="00405648"/>
    <w:rsid w:val="00405B79"/>
    <w:rsid w:val="00405BFC"/>
    <w:rsid w:val="004060B9"/>
    <w:rsid w:val="004062C6"/>
    <w:rsid w:val="0040634E"/>
    <w:rsid w:val="004064B9"/>
    <w:rsid w:val="00406520"/>
    <w:rsid w:val="004067DE"/>
    <w:rsid w:val="00406CB0"/>
    <w:rsid w:val="00406E1F"/>
    <w:rsid w:val="0040780E"/>
    <w:rsid w:val="004079EA"/>
    <w:rsid w:val="00407E54"/>
    <w:rsid w:val="0041009C"/>
    <w:rsid w:val="00410173"/>
    <w:rsid w:val="0041017F"/>
    <w:rsid w:val="00410193"/>
    <w:rsid w:val="0041050D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969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9B8"/>
    <w:rsid w:val="00415B17"/>
    <w:rsid w:val="004161C8"/>
    <w:rsid w:val="00416A39"/>
    <w:rsid w:val="00416AB0"/>
    <w:rsid w:val="00416BE4"/>
    <w:rsid w:val="00416E1E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2FDF"/>
    <w:rsid w:val="00423016"/>
    <w:rsid w:val="00423030"/>
    <w:rsid w:val="0042308F"/>
    <w:rsid w:val="00423157"/>
    <w:rsid w:val="00423314"/>
    <w:rsid w:val="004233AF"/>
    <w:rsid w:val="00423970"/>
    <w:rsid w:val="00423B53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899"/>
    <w:rsid w:val="00426A5A"/>
    <w:rsid w:val="00426C3E"/>
    <w:rsid w:val="00426CAD"/>
    <w:rsid w:val="004270A5"/>
    <w:rsid w:val="004271CA"/>
    <w:rsid w:val="0042727B"/>
    <w:rsid w:val="00427289"/>
    <w:rsid w:val="004272E0"/>
    <w:rsid w:val="00427861"/>
    <w:rsid w:val="0042792F"/>
    <w:rsid w:val="004279CD"/>
    <w:rsid w:val="00427CA0"/>
    <w:rsid w:val="00427E27"/>
    <w:rsid w:val="00427EDC"/>
    <w:rsid w:val="0043012B"/>
    <w:rsid w:val="00430245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808"/>
    <w:rsid w:val="0043295B"/>
    <w:rsid w:val="00432C7E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8F1"/>
    <w:rsid w:val="00437901"/>
    <w:rsid w:val="00437B84"/>
    <w:rsid w:val="00437DAD"/>
    <w:rsid w:val="00437E99"/>
    <w:rsid w:val="004401AB"/>
    <w:rsid w:val="004404DD"/>
    <w:rsid w:val="004404E1"/>
    <w:rsid w:val="00440AB1"/>
    <w:rsid w:val="00440B95"/>
    <w:rsid w:val="00440C10"/>
    <w:rsid w:val="00440D11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33"/>
    <w:rsid w:val="00442DC9"/>
    <w:rsid w:val="00443037"/>
    <w:rsid w:val="00443B19"/>
    <w:rsid w:val="00443FE4"/>
    <w:rsid w:val="0044426E"/>
    <w:rsid w:val="00444534"/>
    <w:rsid w:val="004447A0"/>
    <w:rsid w:val="0044499D"/>
    <w:rsid w:val="00444ADC"/>
    <w:rsid w:val="00444D02"/>
    <w:rsid w:val="00445B25"/>
    <w:rsid w:val="00445CC9"/>
    <w:rsid w:val="0044611F"/>
    <w:rsid w:val="004461FB"/>
    <w:rsid w:val="004462D8"/>
    <w:rsid w:val="004462DC"/>
    <w:rsid w:val="00446805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6A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40CD"/>
    <w:rsid w:val="00455087"/>
    <w:rsid w:val="0045511A"/>
    <w:rsid w:val="0045512E"/>
    <w:rsid w:val="004551A2"/>
    <w:rsid w:val="004551D2"/>
    <w:rsid w:val="00455223"/>
    <w:rsid w:val="004553B3"/>
    <w:rsid w:val="004553ED"/>
    <w:rsid w:val="00455643"/>
    <w:rsid w:val="004558FA"/>
    <w:rsid w:val="00455A9E"/>
    <w:rsid w:val="00455E07"/>
    <w:rsid w:val="00455F88"/>
    <w:rsid w:val="004561B5"/>
    <w:rsid w:val="0045635C"/>
    <w:rsid w:val="004564D0"/>
    <w:rsid w:val="00456623"/>
    <w:rsid w:val="00456749"/>
    <w:rsid w:val="004567E1"/>
    <w:rsid w:val="00456E69"/>
    <w:rsid w:val="00457423"/>
    <w:rsid w:val="0045754B"/>
    <w:rsid w:val="00457875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CE1"/>
    <w:rsid w:val="00462DD7"/>
    <w:rsid w:val="00463059"/>
    <w:rsid w:val="004632F7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1B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8E5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05C"/>
    <w:rsid w:val="004761ED"/>
    <w:rsid w:val="00476206"/>
    <w:rsid w:val="00476387"/>
    <w:rsid w:val="00476ACA"/>
    <w:rsid w:val="00476DF3"/>
    <w:rsid w:val="00476EE0"/>
    <w:rsid w:val="0047737D"/>
    <w:rsid w:val="0047745D"/>
    <w:rsid w:val="004774CA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903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5C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36"/>
    <w:rsid w:val="00490772"/>
    <w:rsid w:val="0049091B"/>
    <w:rsid w:val="004909DE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CB2"/>
    <w:rsid w:val="00491E21"/>
    <w:rsid w:val="00491E40"/>
    <w:rsid w:val="00491FC0"/>
    <w:rsid w:val="004920F0"/>
    <w:rsid w:val="004923E4"/>
    <w:rsid w:val="004924C5"/>
    <w:rsid w:val="004924F3"/>
    <w:rsid w:val="00492502"/>
    <w:rsid w:val="004928AA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3DAF"/>
    <w:rsid w:val="0049437A"/>
    <w:rsid w:val="004947C5"/>
    <w:rsid w:val="0049494A"/>
    <w:rsid w:val="00494ED8"/>
    <w:rsid w:val="004950EB"/>
    <w:rsid w:val="00495133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8F2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833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B7E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3C1"/>
    <w:rsid w:val="004B34B6"/>
    <w:rsid w:val="004B34D2"/>
    <w:rsid w:val="004B36B0"/>
    <w:rsid w:val="004B3B7E"/>
    <w:rsid w:val="004B3D41"/>
    <w:rsid w:val="004B40B5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62"/>
    <w:rsid w:val="004B65DE"/>
    <w:rsid w:val="004B67EB"/>
    <w:rsid w:val="004B698A"/>
    <w:rsid w:val="004B6F8F"/>
    <w:rsid w:val="004B6FF2"/>
    <w:rsid w:val="004B718D"/>
    <w:rsid w:val="004B7237"/>
    <w:rsid w:val="004B73AD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7B8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C48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3A8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A35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E7FA7"/>
    <w:rsid w:val="004F00D1"/>
    <w:rsid w:val="004F0460"/>
    <w:rsid w:val="004F05C3"/>
    <w:rsid w:val="004F05F4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1FDE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5D1"/>
    <w:rsid w:val="004F391B"/>
    <w:rsid w:val="004F39D5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2A"/>
    <w:rsid w:val="004F5FD8"/>
    <w:rsid w:val="004F5FF3"/>
    <w:rsid w:val="004F5FF8"/>
    <w:rsid w:val="004F63B3"/>
    <w:rsid w:val="004F658D"/>
    <w:rsid w:val="004F6633"/>
    <w:rsid w:val="004F6A1D"/>
    <w:rsid w:val="004F6BF1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AE0"/>
    <w:rsid w:val="00504D1C"/>
    <w:rsid w:val="005050E0"/>
    <w:rsid w:val="00505435"/>
    <w:rsid w:val="0050572C"/>
    <w:rsid w:val="0050573B"/>
    <w:rsid w:val="00506331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E3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2CF2"/>
    <w:rsid w:val="005130D2"/>
    <w:rsid w:val="0051331D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5A81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1E48"/>
    <w:rsid w:val="005224E4"/>
    <w:rsid w:val="005228EA"/>
    <w:rsid w:val="00522AA1"/>
    <w:rsid w:val="00522B45"/>
    <w:rsid w:val="00522C7C"/>
    <w:rsid w:val="00522D4A"/>
    <w:rsid w:val="00522E6D"/>
    <w:rsid w:val="00522FE4"/>
    <w:rsid w:val="005235F5"/>
    <w:rsid w:val="00523631"/>
    <w:rsid w:val="005237F8"/>
    <w:rsid w:val="00523AE6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2B7"/>
    <w:rsid w:val="0052631E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C0F"/>
    <w:rsid w:val="00527E07"/>
    <w:rsid w:val="00527F11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B7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7010"/>
    <w:rsid w:val="00537531"/>
    <w:rsid w:val="0053753C"/>
    <w:rsid w:val="00537825"/>
    <w:rsid w:val="00537A35"/>
    <w:rsid w:val="00537C2A"/>
    <w:rsid w:val="00537C49"/>
    <w:rsid w:val="00537C8F"/>
    <w:rsid w:val="00537CEB"/>
    <w:rsid w:val="00537D36"/>
    <w:rsid w:val="00537F44"/>
    <w:rsid w:val="00540339"/>
    <w:rsid w:val="005404DD"/>
    <w:rsid w:val="00540855"/>
    <w:rsid w:val="00540A66"/>
    <w:rsid w:val="00540B83"/>
    <w:rsid w:val="00540D16"/>
    <w:rsid w:val="00540FF6"/>
    <w:rsid w:val="00541415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153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7D1"/>
    <w:rsid w:val="00547AC6"/>
    <w:rsid w:val="00547C15"/>
    <w:rsid w:val="00547CAF"/>
    <w:rsid w:val="00547E90"/>
    <w:rsid w:val="00547EC4"/>
    <w:rsid w:val="00547FB7"/>
    <w:rsid w:val="00550128"/>
    <w:rsid w:val="005501FD"/>
    <w:rsid w:val="00550341"/>
    <w:rsid w:val="00550491"/>
    <w:rsid w:val="0055069B"/>
    <w:rsid w:val="00550882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4E6"/>
    <w:rsid w:val="00551640"/>
    <w:rsid w:val="00551748"/>
    <w:rsid w:val="00551C0A"/>
    <w:rsid w:val="00551C66"/>
    <w:rsid w:val="00552156"/>
    <w:rsid w:val="0055236C"/>
    <w:rsid w:val="00552B8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B24"/>
    <w:rsid w:val="00554D2F"/>
    <w:rsid w:val="00555007"/>
    <w:rsid w:val="005552D8"/>
    <w:rsid w:val="005553A3"/>
    <w:rsid w:val="005556CB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70B"/>
    <w:rsid w:val="00556B2B"/>
    <w:rsid w:val="005571BE"/>
    <w:rsid w:val="0055732A"/>
    <w:rsid w:val="005573BA"/>
    <w:rsid w:val="005574BC"/>
    <w:rsid w:val="0055751A"/>
    <w:rsid w:val="00557721"/>
    <w:rsid w:val="005579B9"/>
    <w:rsid w:val="005579E0"/>
    <w:rsid w:val="00557A71"/>
    <w:rsid w:val="00557D48"/>
    <w:rsid w:val="00560314"/>
    <w:rsid w:val="00560321"/>
    <w:rsid w:val="0056037D"/>
    <w:rsid w:val="005603CB"/>
    <w:rsid w:val="005603EC"/>
    <w:rsid w:val="00560540"/>
    <w:rsid w:val="005605B3"/>
    <w:rsid w:val="00560623"/>
    <w:rsid w:val="00560760"/>
    <w:rsid w:val="00560775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757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0BB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2B3D"/>
    <w:rsid w:val="0057311D"/>
    <w:rsid w:val="00573209"/>
    <w:rsid w:val="005733EE"/>
    <w:rsid w:val="0057346D"/>
    <w:rsid w:val="005737B5"/>
    <w:rsid w:val="00573CD6"/>
    <w:rsid w:val="00573F97"/>
    <w:rsid w:val="00573FD6"/>
    <w:rsid w:val="00574332"/>
    <w:rsid w:val="005744AE"/>
    <w:rsid w:val="00574778"/>
    <w:rsid w:val="00574ADE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A15"/>
    <w:rsid w:val="00576EE3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1D1"/>
    <w:rsid w:val="005823E9"/>
    <w:rsid w:val="0058259B"/>
    <w:rsid w:val="00582687"/>
    <w:rsid w:val="00582753"/>
    <w:rsid w:val="005829B1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0C9"/>
    <w:rsid w:val="005861CC"/>
    <w:rsid w:val="0058627E"/>
    <w:rsid w:val="00586324"/>
    <w:rsid w:val="005863AF"/>
    <w:rsid w:val="005867B8"/>
    <w:rsid w:val="00586AB3"/>
    <w:rsid w:val="00586B87"/>
    <w:rsid w:val="00587006"/>
    <w:rsid w:val="00587225"/>
    <w:rsid w:val="00587261"/>
    <w:rsid w:val="005873A6"/>
    <w:rsid w:val="00587768"/>
    <w:rsid w:val="00587884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0C8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DDC"/>
    <w:rsid w:val="005A1E73"/>
    <w:rsid w:val="005A2195"/>
    <w:rsid w:val="005A21A0"/>
    <w:rsid w:val="005A22DD"/>
    <w:rsid w:val="005A256A"/>
    <w:rsid w:val="005A2877"/>
    <w:rsid w:val="005A2981"/>
    <w:rsid w:val="005A2A0E"/>
    <w:rsid w:val="005A332F"/>
    <w:rsid w:val="005A33E0"/>
    <w:rsid w:val="005A3E4E"/>
    <w:rsid w:val="005A3F72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179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4A4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50A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4010"/>
    <w:rsid w:val="005B4469"/>
    <w:rsid w:val="005B44D2"/>
    <w:rsid w:val="005B455F"/>
    <w:rsid w:val="005B45E5"/>
    <w:rsid w:val="005B4620"/>
    <w:rsid w:val="005B46A4"/>
    <w:rsid w:val="005B4D4C"/>
    <w:rsid w:val="005B4FD1"/>
    <w:rsid w:val="005B5200"/>
    <w:rsid w:val="005B5427"/>
    <w:rsid w:val="005B5429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6C6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A52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3FDB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7F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6A"/>
    <w:rsid w:val="005C7ED5"/>
    <w:rsid w:val="005D0083"/>
    <w:rsid w:val="005D0118"/>
    <w:rsid w:val="005D04A6"/>
    <w:rsid w:val="005D06D3"/>
    <w:rsid w:val="005D0751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33F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939"/>
    <w:rsid w:val="005D4A33"/>
    <w:rsid w:val="005D4AB2"/>
    <w:rsid w:val="005D4B34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36"/>
    <w:rsid w:val="005E08AE"/>
    <w:rsid w:val="005E0931"/>
    <w:rsid w:val="005E09B3"/>
    <w:rsid w:val="005E0A8D"/>
    <w:rsid w:val="005E0AD5"/>
    <w:rsid w:val="005E1004"/>
    <w:rsid w:val="005E122E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7C4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447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67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796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24E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52A"/>
    <w:rsid w:val="00613922"/>
    <w:rsid w:val="006142F9"/>
    <w:rsid w:val="006144E6"/>
    <w:rsid w:val="0061461C"/>
    <w:rsid w:val="006146A0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1D4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850"/>
    <w:rsid w:val="00622B9B"/>
    <w:rsid w:val="00622DB2"/>
    <w:rsid w:val="00622EF4"/>
    <w:rsid w:val="00622F3D"/>
    <w:rsid w:val="0062309E"/>
    <w:rsid w:val="00623278"/>
    <w:rsid w:val="0062329F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4DB4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923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732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3F81"/>
    <w:rsid w:val="006340D9"/>
    <w:rsid w:val="006342BB"/>
    <w:rsid w:val="0063442D"/>
    <w:rsid w:val="006344D6"/>
    <w:rsid w:val="0063466E"/>
    <w:rsid w:val="006347E3"/>
    <w:rsid w:val="0063494A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DE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5F64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7A6"/>
    <w:rsid w:val="00647A14"/>
    <w:rsid w:val="00647A5E"/>
    <w:rsid w:val="00647C2B"/>
    <w:rsid w:val="00647F49"/>
    <w:rsid w:val="006503F3"/>
    <w:rsid w:val="006505AF"/>
    <w:rsid w:val="006508AB"/>
    <w:rsid w:val="006508C8"/>
    <w:rsid w:val="0065094A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4B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5F8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C14"/>
    <w:rsid w:val="00663E80"/>
    <w:rsid w:val="0066409A"/>
    <w:rsid w:val="0066427B"/>
    <w:rsid w:val="00664ACB"/>
    <w:rsid w:val="006650E1"/>
    <w:rsid w:val="00665459"/>
    <w:rsid w:val="006655FF"/>
    <w:rsid w:val="00665647"/>
    <w:rsid w:val="00665B99"/>
    <w:rsid w:val="00665F59"/>
    <w:rsid w:val="00666272"/>
    <w:rsid w:val="006664A9"/>
    <w:rsid w:val="00666902"/>
    <w:rsid w:val="00666DF3"/>
    <w:rsid w:val="00666F03"/>
    <w:rsid w:val="00666F3C"/>
    <w:rsid w:val="00667011"/>
    <w:rsid w:val="0066706A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5F4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EBA"/>
    <w:rsid w:val="00671F49"/>
    <w:rsid w:val="0067210B"/>
    <w:rsid w:val="00672310"/>
    <w:rsid w:val="00672593"/>
    <w:rsid w:val="00672624"/>
    <w:rsid w:val="006727E7"/>
    <w:rsid w:val="00672B53"/>
    <w:rsid w:val="00672F9E"/>
    <w:rsid w:val="006730D0"/>
    <w:rsid w:val="006737E7"/>
    <w:rsid w:val="00673F01"/>
    <w:rsid w:val="00674260"/>
    <w:rsid w:val="00674274"/>
    <w:rsid w:val="00674336"/>
    <w:rsid w:val="006744A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294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798"/>
    <w:rsid w:val="00680BAD"/>
    <w:rsid w:val="00680F19"/>
    <w:rsid w:val="00681105"/>
    <w:rsid w:val="00681B09"/>
    <w:rsid w:val="00681C62"/>
    <w:rsid w:val="00682322"/>
    <w:rsid w:val="0068233E"/>
    <w:rsid w:val="00682548"/>
    <w:rsid w:val="0068278D"/>
    <w:rsid w:val="00682924"/>
    <w:rsid w:val="00682D29"/>
    <w:rsid w:val="00682F4F"/>
    <w:rsid w:val="0068327F"/>
    <w:rsid w:val="00683333"/>
    <w:rsid w:val="0068333C"/>
    <w:rsid w:val="00683527"/>
    <w:rsid w:val="00683666"/>
    <w:rsid w:val="0068366B"/>
    <w:rsid w:val="006837F9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714"/>
    <w:rsid w:val="00685A61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03B"/>
    <w:rsid w:val="00694B5D"/>
    <w:rsid w:val="00694CE9"/>
    <w:rsid w:val="00694CFF"/>
    <w:rsid w:val="00694F0D"/>
    <w:rsid w:val="006952FA"/>
    <w:rsid w:val="006957C6"/>
    <w:rsid w:val="00695C25"/>
    <w:rsid w:val="00695C90"/>
    <w:rsid w:val="00695E9B"/>
    <w:rsid w:val="0069617C"/>
    <w:rsid w:val="00696326"/>
    <w:rsid w:val="00696A0D"/>
    <w:rsid w:val="00696A34"/>
    <w:rsid w:val="00696A3D"/>
    <w:rsid w:val="00696A7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1BF"/>
    <w:rsid w:val="006B34DA"/>
    <w:rsid w:val="006B3531"/>
    <w:rsid w:val="006B39F8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4D73"/>
    <w:rsid w:val="006B51F6"/>
    <w:rsid w:val="006B5319"/>
    <w:rsid w:val="006B535E"/>
    <w:rsid w:val="006B5433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59"/>
    <w:rsid w:val="006C0A8C"/>
    <w:rsid w:val="006C0EA0"/>
    <w:rsid w:val="006C1111"/>
    <w:rsid w:val="006C11FA"/>
    <w:rsid w:val="006C1403"/>
    <w:rsid w:val="006C186A"/>
    <w:rsid w:val="006C1988"/>
    <w:rsid w:val="006C1AC2"/>
    <w:rsid w:val="006C1EB9"/>
    <w:rsid w:val="006C1F7F"/>
    <w:rsid w:val="006C1FA7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6FC"/>
    <w:rsid w:val="006D1777"/>
    <w:rsid w:val="006D1F16"/>
    <w:rsid w:val="006D224D"/>
    <w:rsid w:val="006D2385"/>
    <w:rsid w:val="006D27F9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612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E74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5DF"/>
    <w:rsid w:val="006E663E"/>
    <w:rsid w:val="006E667C"/>
    <w:rsid w:val="006E67A9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CD7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878"/>
    <w:rsid w:val="00705A59"/>
    <w:rsid w:val="00705BFB"/>
    <w:rsid w:val="00705EE0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D9"/>
    <w:rsid w:val="007159E6"/>
    <w:rsid w:val="00715B9E"/>
    <w:rsid w:val="00715C48"/>
    <w:rsid w:val="00715C64"/>
    <w:rsid w:val="00716105"/>
    <w:rsid w:val="007162D6"/>
    <w:rsid w:val="0071641A"/>
    <w:rsid w:val="0071693D"/>
    <w:rsid w:val="00716B3E"/>
    <w:rsid w:val="00716B43"/>
    <w:rsid w:val="007173F1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DF0"/>
    <w:rsid w:val="00720F89"/>
    <w:rsid w:val="007210E3"/>
    <w:rsid w:val="007211F9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240"/>
    <w:rsid w:val="00731709"/>
    <w:rsid w:val="00731728"/>
    <w:rsid w:val="00731880"/>
    <w:rsid w:val="00731D0E"/>
    <w:rsid w:val="00731E7E"/>
    <w:rsid w:val="00731E84"/>
    <w:rsid w:val="007321EA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7D"/>
    <w:rsid w:val="00733FA3"/>
    <w:rsid w:val="00734162"/>
    <w:rsid w:val="0073429E"/>
    <w:rsid w:val="00734883"/>
    <w:rsid w:val="007348D1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6F00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02F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01D"/>
    <w:rsid w:val="007432D7"/>
    <w:rsid w:val="00743681"/>
    <w:rsid w:val="00743697"/>
    <w:rsid w:val="0074390D"/>
    <w:rsid w:val="00743999"/>
    <w:rsid w:val="007439CC"/>
    <w:rsid w:val="00743C5D"/>
    <w:rsid w:val="00743D48"/>
    <w:rsid w:val="00744141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078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D6E"/>
    <w:rsid w:val="00746F76"/>
    <w:rsid w:val="00747CE7"/>
    <w:rsid w:val="00747EFE"/>
    <w:rsid w:val="00750128"/>
    <w:rsid w:val="0075029F"/>
    <w:rsid w:val="007504F2"/>
    <w:rsid w:val="0075069E"/>
    <w:rsid w:val="00750821"/>
    <w:rsid w:val="00750A40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1FEC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BE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350"/>
    <w:rsid w:val="00755460"/>
    <w:rsid w:val="00755479"/>
    <w:rsid w:val="007556D3"/>
    <w:rsid w:val="0075590C"/>
    <w:rsid w:val="00755A8B"/>
    <w:rsid w:val="00755C14"/>
    <w:rsid w:val="00755C86"/>
    <w:rsid w:val="00756151"/>
    <w:rsid w:val="0075621C"/>
    <w:rsid w:val="007562BC"/>
    <w:rsid w:val="007563E2"/>
    <w:rsid w:val="00756A41"/>
    <w:rsid w:val="00756AD0"/>
    <w:rsid w:val="00756C89"/>
    <w:rsid w:val="00756E85"/>
    <w:rsid w:val="00756F9D"/>
    <w:rsid w:val="00757586"/>
    <w:rsid w:val="00757711"/>
    <w:rsid w:val="007577C8"/>
    <w:rsid w:val="00757A59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65"/>
    <w:rsid w:val="00760FB8"/>
    <w:rsid w:val="007611C1"/>
    <w:rsid w:val="00761361"/>
    <w:rsid w:val="0076169F"/>
    <w:rsid w:val="007616BA"/>
    <w:rsid w:val="0076185F"/>
    <w:rsid w:val="00761A30"/>
    <w:rsid w:val="00761ADC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04"/>
    <w:rsid w:val="00763114"/>
    <w:rsid w:val="007633BB"/>
    <w:rsid w:val="00763558"/>
    <w:rsid w:val="007636AF"/>
    <w:rsid w:val="0076371D"/>
    <w:rsid w:val="00763768"/>
    <w:rsid w:val="00763882"/>
    <w:rsid w:val="007639BA"/>
    <w:rsid w:val="00763AB4"/>
    <w:rsid w:val="00763AFC"/>
    <w:rsid w:val="00763BA6"/>
    <w:rsid w:val="00763CB6"/>
    <w:rsid w:val="00763D78"/>
    <w:rsid w:val="007640C7"/>
    <w:rsid w:val="007641FE"/>
    <w:rsid w:val="0076445D"/>
    <w:rsid w:val="0076446C"/>
    <w:rsid w:val="00764485"/>
    <w:rsid w:val="007648CC"/>
    <w:rsid w:val="00764D9D"/>
    <w:rsid w:val="0076507B"/>
    <w:rsid w:val="007652D5"/>
    <w:rsid w:val="007652E0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0EA"/>
    <w:rsid w:val="007707F7"/>
    <w:rsid w:val="00771369"/>
    <w:rsid w:val="00771381"/>
    <w:rsid w:val="007713AD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8A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4C4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9DE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AC2"/>
    <w:rsid w:val="00783CC3"/>
    <w:rsid w:val="00783EF2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EBC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259"/>
    <w:rsid w:val="007A53E5"/>
    <w:rsid w:val="007A56EA"/>
    <w:rsid w:val="007A5995"/>
    <w:rsid w:val="007A5AA9"/>
    <w:rsid w:val="007A5EC0"/>
    <w:rsid w:val="007A6030"/>
    <w:rsid w:val="007A6173"/>
    <w:rsid w:val="007A63B9"/>
    <w:rsid w:val="007A6B44"/>
    <w:rsid w:val="007A6BA1"/>
    <w:rsid w:val="007A6E91"/>
    <w:rsid w:val="007A6F24"/>
    <w:rsid w:val="007A74E6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91C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99B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507"/>
    <w:rsid w:val="007C5758"/>
    <w:rsid w:val="007C5B35"/>
    <w:rsid w:val="007C5C38"/>
    <w:rsid w:val="007C60EA"/>
    <w:rsid w:val="007C68EA"/>
    <w:rsid w:val="007C6AE6"/>
    <w:rsid w:val="007C6DAF"/>
    <w:rsid w:val="007C6ECF"/>
    <w:rsid w:val="007C6F91"/>
    <w:rsid w:val="007C7050"/>
    <w:rsid w:val="007C73D9"/>
    <w:rsid w:val="007C7490"/>
    <w:rsid w:val="007C75CE"/>
    <w:rsid w:val="007D040E"/>
    <w:rsid w:val="007D069E"/>
    <w:rsid w:val="007D0AC1"/>
    <w:rsid w:val="007D0CA8"/>
    <w:rsid w:val="007D11FB"/>
    <w:rsid w:val="007D187C"/>
    <w:rsid w:val="007D1A5B"/>
    <w:rsid w:val="007D1B58"/>
    <w:rsid w:val="007D23E2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632"/>
    <w:rsid w:val="007D47CB"/>
    <w:rsid w:val="007D4C7F"/>
    <w:rsid w:val="007D56E3"/>
    <w:rsid w:val="007D56E8"/>
    <w:rsid w:val="007D5D85"/>
    <w:rsid w:val="007D5DF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9B0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A9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2CD2"/>
    <w:rsid w:val="007E3007"/>
    <w:rsid w:val="007E3455"/>
    <w:rsid w:val="007E3895"/>
    <w:rsid w:val="007E3BEB"/>
    <w:rsid w:val="007E3D50"/>
    <w:rsid w:val="007E3EF1"/>
    <w:rsid w:val="007E40E0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07D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69F"/>
    <w:rsid w:val="007F37E4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4C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A66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A78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57E"/>
    <w:rsid w:val="00803A07"/>
    <w:rsid w:val="00804062"/>
    <w:rsid w:val="008044D8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982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27F81"/>
    <w:rsid w:val="00830041"/>
    <w:rsid w:val="008300D6"/>
    <w:rsid w:val="00830266"/>
    <w:rsid w:val="00830562"/>
    <w:rsid w:val="008306B2"/>
    <w:rsid w:val="0083088A"/>
    <w:rsid w:val="008309D3"/>
    <w:rsid w:val="00830ACE"/>
    <w:rsid w:val="00830D92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1E6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85B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8BF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AA1"/>
    <w:rsid w:val="00842BCD"/>
    <w:rsid w:val="00842BFA"/>
    <w:rsid w:val="00843306"/>
    <w:rsid w:val="00843355"/>
    <w:rsid w:val="00843659"/>
    <w:rsid w:val="008436E4"/>
    <w:rsid w:val="008437BA"/>
    <w:rsid w:val="0084396B"/>
    <w:rsid w:val="0084396E"/>
    <w:rsid w:val="00843A34"/>
    <w:rsid w:val="00843AB5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611"/>
    <w:rsid w:val="0085083E"/>
    <w:rsid w:val="008509F0"/>
    <w:rsid w:val="00850CA9"/>
    <w:rsid w:val="00850DF5"/>
    <w:rsid w:val="00851195"/>
    <w:rsid w:val="0085138F"/>
    <w:rsid w:val="00851549"/>
    <w:rsid w:val="008516CD"/>
    <w:rsid w:val="008518AD"/>
    <w:rsid w:val="00851DD1"/>
    <w:rsid w:val="008521A5"/>
    <w:rsid w:val="0085241A"/>
    <w:rsid w:val="00852766"/>
    <w:rsid w:val="0085287B"/>
    <w:rsid w:val="0085299D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887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875"/>
    <w:rsid w:val="00865965"/>
    <w:rsid w:val="00865AD0"/>
    <w:rsid w:val="00865C91"/>
    <w:rsid w:val="00865D9B"/>
    <w:rsid w:val="00865FB2"/>
    <w:rsid w:val="00865FC2"/>
    <w:rsid w:val="0086634A"/>
    <w:rsid w:val="00866463"/>
    <w:rsid w:val="00866474"/>
    <w:rsid w:val="00866B12"/>
    <w:rsid w:val="00866D71"/>
    <w:rsid w:val="00866DA4"/>
    <w:rsid w:val="00866DC9"/>
    <w:rsid w:val="0086721C"/>
    <w:rsid w:val="00867221"/>
    <w:rsid w:val="008673E5"/>
    <w:rsid w:val="008678D6"/>
    <w:rsid w:val="00867B1F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209E"/>
    <w:rsid w:val="0087234A"/>
    <w:rsid w:val="00872428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B2"/>
    <w:rsid w:val="008768FF"/>
    <w:rsid w:val="00876BB1"/>
    <w:rsid w:val="00876C64"/>
    <w:rsid w:val="00876E3F"/>
    <w:rsid w:val="00876E65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368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0C7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13F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95D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CB8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6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2CE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79"/>
    <w:rsid w:val="008A5C91"/>
    <w:rsid w:val="008A5D4C"/>
    <w:rsid w:val="008A5F41"/>
    <w:rsid w:val="008A615E"/>
    <w:rsid w:val="008A6173"/>
    <w:rsid w:val="008A6297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452"/>
    <w:rsid w:val="008B6900"/>
    <w:rsid w:val="008B6A66"/>
    <w:rsid w:val="008B6AF5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A94"/>
    <w:rsid w:val="008C0D5C"/>
    <w:rsid w:val="008C0DF3"/>
    <w:rsid w:val="008C129D"/>
    <w:rsid w:val="008C130C"/>
    <w:rsid w:val="008C1404"/>
    <w:rsid w:val="008C1487"/>
    <w:rsid w:val="008C14EF"/>
    <w:rsid w:val="008C16DD"/>
    <w:rsid w:val="008C17D3"/>
    <w:rsid w:val="008C1930"/>
    <w:rsid w:val="008C1A0E"/>
    <w:rsid w:val="008C1D48"/>
    <w:rsid w:val="008C1DB0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44"/>
    <w:rsid w:val="008C41F6"/>
    <w:rsid w:val="008C4234"/>
    <w:rsid w:val="008C428C"/>
    <w:rsid w:val="008C45DE"/>
    <w:rsid w:val="008C47E4"/>
    <w:rsid w:val="008C490E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5F8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8B6"/>
    <w:rsid w:val="008D2A1F"/>
    <w:rsid w:val="008D2B6B"/>
    <w:rsid w:val="008D3094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9D2"/>
    <w:rsid w:val="008D5BF5"/>
    <w:rsid w:val="008D5C51"/>
    <w:rsid w:val="008D5FFA"/>
    <w:rsid w:val="008D5FFC"/>
    <w:rsid w:val="008D6143"/>
    <w:rsid w:val="008D6429"/>
    <w:rsid w:val="008D6593"/>
    <w:rsid w:val="008D66CA"/>
    <w:rsid w:val="008D6728"/>
    <w:rsid w:val="008D693E"/>
    <w:rsid w:val="008D6A13"/>
    <w:rsid w:val="008D6A7D"/>
    <w:rsid w:val="008D6D3A"/>
    <w:rsid w:val="008D7006"/>
    <w:rsid w:val="008D77E0"/>
    <w:rsid w:val="008D7927"/>
    <w:rsid w:val="008D79C4"/>
    <w:rsid w:val="008D7B88"/>
    <w:rsid w:val="008D7D2A"/>
    <w:rsid w:val="008E0095"/>
    <w:rsid w:val="008E0308"/>
    <w:rsid w:val="008E097D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33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343"/>
    <w:rsid w:val="008E5410"/>
    <w:rsid w:val="008E58A5"/>
    <w:rsid w:val="008E5DDB"/>
    <w:rsid w:val="008E5F15"/>
    <w:rsid w:val="008E5F45"/>
    <w:rsid w:val="008E650C"/>
    <w:rsid w:val="008E66F3"/>
    <w:rsid w:val="008E6B9C"/>
    <w:rsid w:val="008E6EA0"/>
    <w:rsid w:val="008E6F07"/>
    <w:rsid w:val="008E7510"/>
    <w:rsid w:val="008E795C"/>
    <w:rsid w:val="008E7CAC"/>
    <w:rsid w:val="008E7ED6"/>
    <w:rsid w:val="008E7F2B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D44"/>
    <w:rsid w:val="008F1E3B"/>
    <w:rsid w:val="008F20D6"/>
    <w:rsid w:val="008F28F6"/>
    <w:rsid w:val="008F2A3A"/>
    <w:rsid w:val="008F3564"/>
    <w:rsid w:val="008F3801"/>
    <w:rsid w:val="008F3C7C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656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0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06"/>
    <w:rsid w:val="0090133E"/>
    <w:rsid w:val="0090134C"/>
    <w:rsid w:val="009016D6"/>
    <w:rsid w:val="0090176A"/>
    <w:rsid w:val="009018BF"/>
    <w:rsid w:val="00901BD3"/>
    <w:rsid w:val="00901EEB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BEA"/>
    <w:rsid w:val="00903C6D"/>
    <w:rsid w:val="00903FF8"/>
    <w:rsid w:val="009040E3"/>
    <w:rsid w:val="009041C4"/>
    <w:rsid w:val="00904C03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4A9A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0F4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6B2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193"/>
    <w:rsid w:val="00936499"/>
    <w:rsid w:val="00936571"/>
    <w:rsid w:val="00936B3A"/>
    <w:rsid w:val="00936BEF"/>
    <w:rsid w:val="00936C64"/>
    <w:rsid w:val="00936C69"/>
    <w:rsid w:val="00936FFD"/>
    <w:rsid w:val="009370D3"/>
    <w:rsid w:val="00937301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7EA"/>
    <w:rsid w:val="0094097F"/>
    <w:rsid w:val="00940F3B"/>
    <w:rsid w:val="00941138"/>
    <w:rsid w:val="009412F7"/>
    <w:rsid w:val="009418BB"/>
    <w:rsid w:val="009419DF"/>
    <w:rsid w:val="009419F4"/>
    <w:rsid w:val="00941B08"/>
    <w:rsid w:val="00941C9B"/>
    <w:rsid w:val="00941CDE"/>
    <w:rsid w:val="00942142"/>
    <w:rsid w:val="009422EF"/>
    <w:rsid w:val="009423B0"/>
    <w:rsid w:val="0094240E"/>
    <w:rsid w:val="00942850"/>
    <w:rsid w:val="00942AC7"/>
    <w:rsid w:val="00942C82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CF7"/>
    <w:rsid w:val="00943D5C"/>
    <w:rsid w:val="00943F21"/>
    <w:rsid w:val="00943F50"/>
    <w:rsid w:val="00943F64"/>
    <w:rsid w:val="00943FBB"/>
    <w:rsid w:val="00944814"/>
    <w:rsid w:val="009448AB"/>
    <w:rsid w:val="00944915"/>
    <w:rsid w:val="009449FC"/>
    <w:rsid w:val="00944D26"/>
    <w:rsid w:val="00944D7E"/>
    <w:rsid w:val="00944EB2"/>
    <w:rsid w:val="00944F8A"/>
    <w:rsid w:val="009451F4"/>
    <w:rsid w:val="009455C3"/>
    <w:rsid w:val="009456D2"/>
    <w:rsid w:val="00945AB3"/>
    <w:rsid w:val="00945C40"/>
    <w:rsid w:val="00945E5C"/>
    <w:rsid w:val="00945EF4"/>
    <w:rsid w:val="00945F16"/>
    <w:rsid w:val="00946713"/>
    <w:rsid w:val="00946D12"/>
    <w:rsid w:val="00946D5E"/>
    <w:rsid w:val="00946F25"/>
    <w:rsid w:val="00946F5A"/>
    <w:rsid w:val="00946F88"/>
    <w:rsid w:val="00947126"/>
    <w:rsid w:val="0094712E"/>
    <w:rsid w:val="009474F3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8CA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A88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9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DC6"/>
    <w:rsid w:val="00963EB9"/>
    <w:rsid w:val="00964009"/>
    <w:rsid w:val="00964114"/>
    <w:rsid w:val="009647CA"/>
    <w:rsid w:val="00964B03"/>
    <w:rsid w:val="00964BA5"/>
    <w:rsid w:val="00964BAE"/>
    <w:rsid w:val="00964BE5"/>
    <w:rsid w:val="00964FAC"/>
    <w:rsid w:val="00965006"/>
    <w:rsid w:val="0096535D"/>
    <w:rsid w:val="009655FD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B03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C63"/>
    <w:rsid w:val="00972DD3"/>
    <w:rsid w:val="00973174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4EE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97C"/>
    <w:rsid w:val="00982B54"/>
    <w:rsid w:val="00982FAF"/>
    <w:rsid w:val="0098327C"/>
    <w:rsid w:val="009832C9"/>
    <w:rsid w:val="0098347E"/>
    <w:rsid w:val="009836C9"/>
    <w:rsid w:val="00983F4D"/>
    <w:rsid w:val="00984118"/>
    <w:rsid w:val="009841BE"/>
    <w:rsid w:val="009841E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47"/>
    <w:rsid w:val="0098789D"/>
    <w:rsid w:val="00987C33"/>
    <w:rsid w:val="00987E0C"/>
    <w:rsid w:val="009906E4"/>
    <w:rsid w:val="00990910"/>
    <w:rsid w:val="0099093B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4CFB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24"/>
    <w:rsid w:val="009A3C68"/>
    <w:rsid w:val="009A3D4E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9E8"/>
    <w:rsid w:val="009A5F34"/>
    <w:rsid w:val="009A687F"/>
    <w:rsid w:val="009A6919"/>
    <w:rsid w:val="009A6963"/>
    <w:rsid w:val="009A6BFD"/>
    <w:rsid w:val="009A6F93"/>
    <w:rsid w:val="009A722E"/>
    <w:rsid w:val="009A7338"/>
    <w:rsid w:val="009A7F03"/>
    <w:rsid w:val="009A7F97"/>
    <w:rsid w:val="009B0094"/>
    <w:rsid w:val="009B0283"/>
    <w:rsid w:val="009B03BB"/>
    <w:rsid w:val="009B07AA"/>
    <w:rsid w:val="009B0B0F"/>
    <w:rsid w:val="009B0D40"/>
    <w:rsid w:val="009B0F2D"/>
    <w:rsid w:val="009B116F"/>
    <w:rsid w:val="009B15E7"/>
    <w:rsid w:val="009B1650"/>
    <w:rsid w:val="009B16D4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42A"/>
    <w:rsid w:val="009B5825"/>
    <w:rsid w:val="009B597B"/>
    <w:rsid w:val="009B5AAF"/>
    <w:rsid w:val="009B5B4B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056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07"/>
    <w:rsid w:val="009C341D"/>
    <w:rsid w:val="009C35BF"/>
    <w:rsid w:val="009C35C0"/>
    <w:rsid w:val="009C3857"/>
    <w:rsid w:val="009C38FC"/>
    <w:rsid w:val="009C3A70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5F70"/>
    <w:rsid w:val="009D6246"/>
    <w:rsid w:val="009D63DF"/>
    <w:rsid w:val="009D6790"/>
    <w:rsid w:val="009D68E4"/>
    <w:rsid w:val="009D6C06"/>
    <w:rsid w:val="009D6C3C"/>
    <w:rsid w:val="009D6F3F"/>
    <w:rsid w:val="009D6FEA"/>
    <w:rsid w:val="009D72F0"/>
    <w:rsid w:val="009D7358"/>
    <w:rsid w:val="009D759E"/>
    <w:rsid w:val="009D78EF"/>
    <w:rsid w:val="009D7DE9"/>
    <w:rsid w:val="009D7F4D"/>
    <w:rsid w:val="009E0249"/>
    <w:rsid w:val="009E07C6"/>
    <w:rsid w:val="009E0A88"/>
    <w:rsid w:val="009E0BD6"/>
    <w:rsid w:val="009E0D9B"/>
    <w:rsid w:val="009E0F37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5F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CCF"/>
    <w:rsid w:val="009E4DE2"/>
    <w:rsid w:val="009E4F6D"/>
    <w:rsid w:val="009E500D"/>
    <w:rsid w:val="009E505E"/>
    <w:rsid w:val="009E52E0"/>
    <w:rsid w:val="009E5553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6EB7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3B9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3F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3E3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CE8"/>
    <w:rsid w:val="00A04E94"/>
    <w:rsid w:val="00A04FA9"/>
    <w:rsid w:val="00A0553F"/>
    <w:rsid w:val="00A05D77"/>
    <w:rsid w:val="00A05F4A"/>
    <w:rsid w:val="00A05FC7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A8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234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D71"/>
    <w:rsid w:val="00A22F54"/>
    <w:rsid w:val="00A23271"/>
    <w:rsid w:val="00A23608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1E54"/>
    <w:rsid w:val="00A3214A"/>
    <w:rsid w:val="00A3220C"/>
    <w:rsid w:val="00A327AC"/>
    <w:rsid w:val="00A3285A"/>
    <w:rsid w:val="00A331EA"/>
    <w:rsid w:val="00A334C3"/>
    <w:rsid w:val="00A33676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533"/>
    <w:rsid w:val="00A35613"/>
    <w:rsid w:val="00A35AD8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386"/>
    <w:rsid w:val="00A403B7"/>
    <w:rsid w:val="00A4089F"/>
    <w:rsid w:val="00A40A31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2F87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E0C"/>
    <w:rsid w:val="00A43E6C"/>
    <w:rsid w:val="00A44207"/>
    <w:rsid w:val="00A4425E"/>
    <w:rsid w:val="00A44356"/>
    <w:rsid w:val="00A44515"/>
    <w:rsid w:val="00A44731"/>
    <w:rsid w:val="00A447FD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0A7"/>
    <w:rsid w:val="00A470F3"/>
    <w:rsid w:val="00A473A2"/>
    <w:rsid w:val="00A473F9"/>
    <w:rsid w:val="00A474A8"/>
    <w:rsid w:val="00A47601"/>
    <w:rsid w:val="00A477B8"/>
    <w:rsid w:val="00A47CA7"/>
    <w:rsid w:val="00A47DC8"/>
    <w:rsid w:val="00A47E53"/>
    <w:rsid w:val="00A47EBA"/>
    <w:rsid w:val="00A50023"/>
    <w:rsid w:val="00A50514"/>
    <w:rsid w:val="00A5079E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4C2"/>
    <w:rsid w:val="00A565E4"/>
    <w:rsid w:val="00A56728"/>
    <w:rsid w:val="00A56996"/>
    <w:rsid w:val="00A56C3A"/>
    <w:rsid w:val="00A56F1E"/>
    <w:rsid w:val="00A5773D"/>
    <w:rsid w:val="00A60083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09"/>
    <w:rsid w:val="00A67524"/>
    <w:rsid w:val="00A67974"/>
    <w:rsid w:val="00A6798F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C02"/>
    <w:rsid w:val="00A71EF2"/>
    <w:rsid w:val="00A71EFD"/>
    <w:rsid w:val="00A7219C"/>
    <w:rsid w:val="00A72261"/>
    <w:rsid w:val="00A722B4"/>
    <w:rsid w:val="00A722B8"/>
    <w:rsid w:val="00A724A8"/>
    <w:rsid w:val="00A724CD"/>
    <w:rsid w:val="00A72832"/>
    <w:rsid w:val="00A72A44"/>
    <w:rsid w:val="00A72D61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606"/>
    <w:rsid w:val="00A75AA6"/>
    <w:rsid w:val="00A75D26"/>
    <w:rsid w:val="00A7633A"/>
    <w:rsid w:val="00A767AD"/>
    <w:rsid w:val="00A768A5"/>
    <w:rsid w:val="00A76F12"/>
    <w:rsid w:val="00A770A0"/>
    <w:rsid w:val="00A7739D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21E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21E"/>
    <w:rsid w:val="00A90352"/>
    <w:rsid w:val="00A90383"/>
    <w:rsid w:val="00A90A99"/>
    <w:rsid w:val="00A90FDA"/>
    <w:rsid w:val="00A911F2"/>
    <w:rsid w:val="00A91379"/>
    <w:rsid w:val="00A914AF"/>
    <w:rsid w:val="00A914F2"/>
    <w:rsid w:val="00A917DD"/>
    <w:rsid w:val="00A91A9A"/>
    <w:rsid w:val="00A92114"/>
    <w:rsid w:val="00A922AC"/>
    <w:rsid w:val="00A92406"/>
    <w:rsid w:val="00A924CD"/>
    <w:rsid w:val="00A92905"/>
    <w:rsid w:val="00A9294F"/>
    <w:rsid w:val="00A92C48"/>
    <w:rsid w:val="00A92CBD"/>
    <w:rsid w:val="00A93234"/>
    <w:rsid w:val="00A93442"/>
    <w:rsid w:val="00A935FA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28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5A4"/>
    <w:rsid w:val="00AA46E9"/>
    <w:rsid w:val="00AA4810"/>
    <w:rsid w:val="00AA4DA7"/>
    <w:rsid w:val="00AA5195"/>
    <w:rsid w:val="00AA52EA"/>
    <w:rsid w:val="00AA5317"/>
    <w:rsid w:val="00AA56E0"/>
    <w:rsid w:val="00AA56E8"/>
    <w:rsid w:val="00AA5E6E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0EAB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1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AB2"/>
    <w:rsid w:val="00AB4D87"/>
    <w:rsid w:val="00AB4F1B"/>
    <w:rsid w:val="00AB4FB6"/>
    <w:rsid w:val="00AB536B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3C4"/>
    <w:rsid w:val="00AB75BC"/>
    <w:rsid w:val="00AB7A5B"/>
    <w:rsid w:val="00AB7AC9"/>
    <w:rsid w:val="00AB7D6C"/>
    <w:rsid w:val="00AB7D7D"/>
    <w:rsid w:val="00AB7EBF"/>
    <w:rsid w:val="00AB7F6F"/>
    <w:rsid w:val="00AC0ADC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7E7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4"/>
    <w:rsid w:val="00AC7AFD"/>
    <w:rsid w:val="00AC7BFF"/>
    <w:rsid w:val="00AC7E0E"/>
    <w:rsid w:val="00AC7F58"/>
    <w:rsid w:val="00AD0069"/>
    <w:rsid w:val="00AD00D1"/>
    <w:rsid w:val="00AD06EE"/>
    <w:rsid w:val="00AD0832"/>
    <w:rsid w:val="00AD0A8D"/>
    <w:rsid w:val="00AD0C63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48"/>
    <w:rsid w:val="00AD6CB2"/>
    <w:rsid w:val="00AD6ED0"/>
    <w:rsid w:val="00AD716C"/>
    <w:rsid w:val="00AD7240"/>
    <w:rsid w:val="00AD73A1"/>
    <w:rsid w:val="00AD7569"/>
    <w:rsid w:val="00AD79DD"/>
    <w:rsid w:val="00AD7B5C"/>
    <w:rsid w:val="00AD7FF8"/>
    <w:rsid w:val="00AE0070"/>
    <w:rsid w:val="00AE03F3"/>
    <w:rsid w:val="00AE0546"/>
    <w:rsid w:val="00AE0571"/>
    <w:rsid w:val="00AE05BE"/>
    <w:rsid w:val="00AE0939"/>
    <w:rsid w:val="00AE0D13"/>
    <w:rsid w:val="00AE146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88F"/>
    <w:rsid w:val="00AE2A05"/>
    <w:rsid w:val="00AE2F37"/>
    <w:rsid w:val="00AE2FAE"/>
    <w:rsid w:val="00AE32C2"/>
    <w:rsid w:val="00AE33E7"/>
    <w:rsid w:val="00AE37A2"/>
    <w:rsid w:val="00AE3993"/>
    <w:rsid w:val="00AE399F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2A2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8CF"/>
    <w:rsid w:val="00AE7914"/>
    <w:rsid w:val="00AE7991"/>
    <w:rsid w:val="00AE7A4A"/>
    <w:rsid w:val="00AE7AEC"/>
    <w:rsid w:val="00AE7CC4"/>
    <w:rsid w:val="00AF017E"/>
    <w:rsid w:val="00AF02A4"/>
    <w:rsid w:val="00AF034B"/>
    <w:rsid w:val="00AF03B3"/>
    <w:rsid w:val="00AF05D8"/>
    <w:rsid w:val="00AF067C"/>
    <w:rsid w:val="00AF06D7"/>
    <w:rsid w:val="00AF0A9C"/>
    <w:rsid w:val="00AF0CE8"/>
    <w:rsid w:val="00AF10EC"/>
    <w:rsid w:val="00AF1189"/>
    <w:rsid w:val="00AF125F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A4D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80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A8A"/>
    <w:rsid w:val="00AF6C23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A3D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5BD"/>
    <w:rsid w:val="00B05777"/>
    <w:rsid w:val="00B057D4"/>
    <w:rsid w:val="00B0589B"/>
    <w:rsid w:val="00B058E2"/>
    <w:rsid w:val="00B05B86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1A9"/>
    <w:rsid w:val="00B102C9"/>
    <w:rsid w:val="00B109C3"/>
    <w:rsid w:val="00B10B30"/>
    <w:rsid w:val="00B10BF4"/>
    <w:rsid w:val="00B10C1C"/>
    <w:rsid w:val="00B10CA6"/>
    <w:rsid w:val="00B10D0A"/>
    <w:rsid w:val="00B10EF4"/>
    <w:rsid w:val="00B10F75"/>
    <w:rsid w:val="00B10F8B"/>
    <w:rsid w:val="00B11194"/>
    <w:rsid w:val="00B1135B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5FF2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EF9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546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E3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3E78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7B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8AC"/>
    <w:rsid w:val="00B37B40"/>
    <w:rsid w:val="00B37BDA"/>
    <w:rsid w:val="00B37CB2"/>
    <w:rsid w:val="00B37FC7"/>
    <w:rsid w:val="00B400B7"/>
    <w:rsid w:val="00B406F3"/>
    <w:rsid w:val="00B407B5"/>
    <w:rsid w:val="00B408C2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29F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7F5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183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C1"/>
    <w:rsid w:val="00B50CA6"/>
    <w:rsid w:val="00B50DD6"/>
    <w:rsid w:val="00B514EC"/>
    <w:rsid w:val="00B51588"/>
    <w:rsid w:val="00B521C8"/>
    <w:rsid w:val="00B522B5"/>
    <w:rsid w:val="00B523B0"/>
    <w:rsid w:val="00B52439"/>
    <w:rsid w:val="00B52564"/>
    <w:rsid w:val="00B52C08"/>
    <w:rsid w:val="00B53317"/>
    <w:rsid w:val="00B53672"/>
    <w:rsid w:val="00B53890"/>
    <w:rsid w:val="00B539B9"/>
    <w:rsid w:val="00B539F5"/>
    <w:rsid w:val="00B53D38"/>
    <w:rsid w:val="00B54275"/>
    <w:rsid w:val="00B54480"/>
    <w:rsid w:val="00B54745"/>
    <w:rsid w:val="00B549A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6F84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A7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56A"/>
    <w:rsid w:val="00B625CF"/>
    <w:rsid w:val="00B62C3D"/>
    <w:rsid w:val="00B6377B"/>
    <w:rsid w:val="00B63929"/>
    <w:rsid w:val="00B63BF5"/>
    <w:rsid w:val="00B63F6D"/>
    <w:rsid w:val="00B64151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CBE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1FBA"/>
    <w:rsid w:val="00B72034"/>
    <w:rsid w:val="00B7227A"/>
    <w:rsid w:val="00B72292"/>
    <w:rsid w:val="00B72452"/>
    <w:rsid w:val="00B72499"/>
    <w:rsid w:val="00B724B1"/>
    <w:rsid w:val="00B726C2"/>
    <w:rsid w:val="00B72888"/>
    <w:rsid w:val="00B72902"/>
    <w:rsid w:val="00B7297D"/>
    <w:rsid w:val="00B72A07"/>
    <w:rsid w:val="00B72C22"/>
    <w:rsid w:val="00B72E5C"/>
    <w:rsid w:val="00B72F12"/>
    <w:rsid w:val="00B72FC5"/>
    <w:rsid w:val="00B730A3"/>
    <w:rsid w:val="00B734DE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328"/>
    <w:rsid w:val="00B754AE"/>
    <w:rsid w:val="00B75722"/>
    <w:rsid w:val="00B75895"/>
    <w:rsid w:val="00B75B7F"/>
    <w:rsid w:val="00B75DA7"/>
    <w:rsid w:val="00B75F90"/>
    <w:rsid w:val="00B761FC"/>
    <w:rsid w:val="00B76414"/>
    <w:rsid w:val="00B76453"/>
    <w:rsid w:val="00B76664"/>
    <w:rsid w:val="00B76727"/>
    <w:rsid w:val="00B768B7"/>
    <w:rsid w:val="00B77296"/>
    <w:rsid w:val="00B7762B"/>
    <w:rsid w:val="00B779C5"/>
    <w:rsid w:val="00B77CCF"/>
    <w:rsid w:val="00B77E5B"/>
    <w:rsid w:val="00B80014"/>
    <w:rsid w:val="00B80278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3FD4"/>
    <w:rsid w:val="00B8419A"/>
    <w:rsid w:val="00B841DA"/>
    <w:rsid w:val="00B8421D"/>
    <w:rsid w:val="00B8429D"/>
    <w:rsid w:val="00B84629"/>
    <w:rsid w:val="00B84B60"/>
    <w:rsid w:val="00B84C1D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CF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2B23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6C0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2FFB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3A3"/>
    <w:rsid w:val="00BA5644"/>
    <w:rsid w:val="00BA5782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24E"/>
    <w:rsid w:val="00BA684E"/>
    <w:rsid w:val="00BA6B2E"/>
    <w:rsid w:val="00BA6C45"/>
    <w:rsid w:val="00BA6D50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471"/>
    <w:rsid w:val="00BB2833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5FCC"/>
    <w:rsid w:val="00BB60FE"/>
    <w:rsid w:val="00BB622A"/>
    <w:rsid w:val="00BB62AA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8AD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B58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1FD0"/>
    <w:rsid w:val="00BE25A2"/>
    <w:rsid w:val="00BE264D"/>
    <w:rsid w:val="00BE2672"/>
    <w:rsid w:val="00BE26CB"/>
    <w:rsid w:val="00BE2ED2"/>
    <w:rsid w:val="00BE2FA9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CC"/>
    <w:rsid w:val="00BE7428"/>
    <w:rsid w:val="00BE7564"/>
    <w:rsid w:val="00BE783B"/>
    <w:rsid w:val="00BE78A8"/>
    <w:rsid w:val="00BE7B27"/>
    <w:rsid w:val="00BE7B65"/>
    <w:rsid w:val="00BE7BBF"/>
    <w:rsid w:val="00BE7F19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E36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7C3"/>
    <w:rsid w:val="00C028F0"/>
    <w:rsid w:val="00C0299B"/>
    <w:rsid w:val="00C02A84"/>
    <w:rsid w:val="00C02C06"/>
    <w:rsid w:val="00C02C86"/>
    <w:rsid w:val="00C02E91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60B"/>
    <w:rsid w:val="00C06AAC"/>
    <w:rsid w:val="00C06C3D"/>
    <w:rsid w:val="00C06D36"/>
    <w:rsid w:val="00C0703C"/>
    <w:rsid w:val="00C0720A"/>
    <w:rsid w:val="00C07597"/>
    <w:rsid w:val="00C07933"/>
    <w:rsid w:val="00C07A8B"/>
    <w:rsid w:val="00C10043"/>
    <w:rsid w:val="00C10267"/>
    <w:rsid w:val="00C10289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ADF"/>
    <w:rsid w:val="00C11EC6"/>
    <w:rsid w:val="00C11F53"/>
    <w:rsid w:val="00C12130"/>
    <w:rsid w:val="00C121C5"/>
    <w:rsid w:val="00C122D2"/>
    <w:rsid w:val="00C123FB"/>
    <w:rsid w:val="00C12871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3CB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97A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6557"/>
    <w:rsid w:val="00C26681"/>
    <w:rsid w:val="00C26A2A"/>
    <w:rsid w:val="00C26A3C"/>
    <w:rsid w:val="00C26CC6"/>
    <w:rsid w:val="00C26E41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1F9"/>
    <w:rsid w:val="00C3224B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CF9"/>
    <w:rsid w:val="00C35D47"/>
    <w:rsid w:val="00C35E9A"/>
    <w:rsid w:val="00C36069"/>
    <w:rsid w:val="00C361B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4020E"/>
    <w:rsid w:val="00C4040C"/>
    <w:rsid w:val="00C4045F"/>
    <w:rsid w:val="00C4067D"/>
    <w:rsid w:val="00C40AD4"/>
    <w:rsid w:val="00C40CC9"/>
    <w:rsid w:val="00C41548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3A3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4D37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7B0"/>
    <w:rsid w:val="00C71864"/>
    <w:rsid w:val="00C71982"/>
    <w:rsid w:val="00C71A9A"/>
    <w:rsid w:val="00C71D11"/>
    <w:rsid w:val="00C71E7E"/>
    <w:rsid w:val="00C723B9"/>
    <w:rsid w:val="00C72A35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069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2CC"/>
    <w:rsid w:val="00C808EE"/>
    <w:rsid w:val="00C80A9E"/>
    <w:rsid w:val="00C80C78"/>
    <w:rsid w:val="00C80E2E"/>
    <w:rsid w:val="00C80FE5"/>
    <w:rsid w:val="00C8101D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1F52"/>
    <w:rsid w:val="00C825A4"/>
    <w:rsid w:val="00C826BF"/>
    <w:rsid w:val="00C8281F"/>
    <w:rsid w:val="00C829D4"/>
    <w:rsid w:val="00C82A3D"/>
    <w:rsid w:val="00C82BD3"/>
    <w:rsid w:val="00C83175"/>
    <w:rsid w:val="00C8322E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0BB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4A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C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2D"/>
    <w:rsid w:val="00C93DAD"/>
    <w:rsid w:val="00C93E9F"/>
    <w:rsid w:val="00C94071"/>
    <w:rsid w:val="00C9423F"/>
    <w:rsid w:val="00C94803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05"/>
    <w:rsid w:val="00C96090"/>
    <w:rsid w:val="00C96123"/>
    <w:rsid w:val="00C972E8"/>
    <w:rsid w:val="00C97435"/>
    <w:rsid w:val="00C976A6"/>
    <w:rsid w:val="00C97787"/>
    <w:rsid w:val="00C97803"/>
    <w:rsid w:val="00C979C5"/>
    <w:rsid w:val="00C97A10"/>
    <w:rsid w:val="00C97D27"/>
    <w:rsid w:val="00C97F9D"/>
    <w:rsid w:val="00CA03F0"/>
    <w:rsid w:val="00CA0411"/>
    <w:rsid w:val="00CA044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702"/>
    <w:rsid w:val="00CA5948"/>
    <w:rsid w:val="00CA5D34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0B87"/>
    <w:rsid w:val="00CB1067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2E5E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9E0"/>
    <w:rsid w:val="00CB6BA5"/>
    <w:rsid w:val="00CB6FA6"/>
    <w:rsid w:val="00CB74FA"/>
    <w:rsid w:val="00CB7770"/>
    <w:rsid w:val="00CB7EA2"/>
    <w:rsid w:val="00CB7EF3"/>
    <w:rsid w:val="00CC04B8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448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342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A3"/>
    <w:rsid w:val="00CC6AE9"/>
    <w:rsid w:val="00CC6E6F"/>
    <w:rsid w:val="00CC75D4"/>
    <w:rsid w:val="00CC7889"/>
    <w:rsid w:val="00CC78CC"/>
    <w:rsid w:val="00CC7939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36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D7DC3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15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52F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806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C68"/>
    <w:rsid w:val="00CF0EB8"/>
    <w:rsid w:val="00CF0F03"/>
    <w:rsid w:val="00CF11A8"/>
    <w:rsid w:val="00CF13A8"/>
    <w:rsid w:val="00CF1AC8"/>
    <w:rsid w:val="00CF1C0B"/>
    <w:rsid w:val="00CF2245"/>
    <w:rsid w:val="00CF23F6"/>
    <w:rsid w:val="00CF258A"/>
    <w:rsid w:val="00CF2880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2FDB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3A1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C7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68E"/>
    <w:rsid w:val="00D23A94"/>
    <w:rsid w:val="00D23EA1"/>
    <w:rsid w:val="00D24032"/>
    <w:rsid w:val="00D24343"/>
    <w:rsid w:val="00D24BC5"/>
    <w:rsid w:val="00D25212"/>
    <w:rsid w:val="00D2557F"/>
    <w:rsid w:val="00D255FF"/>
    <w:rsid w:val="00D2590E"/>
    <w:rsid w:val="00D25CC2"/>
    <w:rsid w:val="00D25FE4"/>
    <w:rsid w:val="00D26210"/>
    <w:rsid w:val="00D26371"/>
    <w:rsid w:val="00D26926"/>
    <w:rsid w:val="00D26944"/>
    <w:rsid w:val="00D26BBE"/>
    <w:rsid w:val="00D26DB9"/>
    <w:rsid w:val="00D2709B"/>
    <w:rsid w:val="00D272A1"/>
    <w:rsid w:val="00D27629"/>
    <w:rsid w:val="00D27822"/>
    <w:rsid w:val="00D27BFF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4AB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C31"/>
    <w:rsid w:val="00D36D9A"/>
    <w:rsid w:val="00D372B3"/>
    <w:rsid w:val="00D373DF"/>
    <w:rsid w:val="00D37440"/>
    <w:rsid w:val="00D375E3"/>
    <w:rsid w:val="00D37698"/>
    <w:rsid w:val="00D37A65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18F"/>
    <w:rsid w:val="00D436C7"/>
    <w:rsid w:val="00D4380D"/>
    <w:rsid w:val="00D438FA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454"/>
    <w:rsid w:val="00D4676C"/>
    <w:rsid w:val="00D46820"/>
    <w:rsid w:val="00D46948"/>
    <w:rsid w:val="00D46A81"/>
    <w:rsid w:val="00D46ABD"/>
    <w:rsid w:val="00D46DDD"/>
    <w:rsid w:val="00D46E48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AA"/>
    <w:rsid w:val="00D510FF"/>
    <w:rsid w:val="00D5117D"/>
    <w:rsid w:val="00D5159A"/>
    <w:rsid w:val="00D51B92"/>
    <w:rsid w:val="00D51C4B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0C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81"/>
    <w:rsid w:val="00D55EDC"/>
    <w:rsid w:val="00D55F9E"/>
    <w:rsid w:val="00D562B0"/>
    <w:rsid w:val="00D56414"/>
    <w:rsid w:val="00D56420"/>
    <w:rsid w:val="00D56474"/>
    <w:rsid w:val="00D56524"/>
    <w:rsid w:val="00D565C9"/>
    <w:rsid w:val="00D56639"/>
    <w:rsid w:val="00D5698D"/>
    <w:rsid w:val="00D56B8F"/>
    <w:rsid w:val="00D56BD1"/>
    <w:rsid w:val="00D5700B"/>
    <w:rsid w:val="00D57799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56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712"/>
    <w:rsid w:val="00D649E0"/>
    <w:rsid w:val="00D64A7E"/>
    <w:rsid w:val="00D64ED5"/>
    <w:rsid w:val="00D659F1"/>
    <w:rsid w:val="00D65B2F"/>
    <w:rsid w:val="00D65BBE"/>
    <w:rsid w:val="00D65F00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07F"/>
    <w:rsid w:val="00D71159"/>
    <w:rsid w:val="00D71171"/>
    <w:rsid w:val="00D712C3"/>
    <w:rsid w:val="00D712D0"/>
    <w:rsid w:val="00D7144E"/>
    <w:rsid w:val="00D716B7"/>
    <w:rsid w:val="00D71946"/>
    <w:rsid w:val="00D71C3A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6DF"/>
    <w:rsid w:val="00D73B12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BBA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D72"/>
    <w:rsid w:val="00D82E08"/>
    <w:rsid w:val="00D8354E"/>
    <w:rsid w:val="00D83647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E69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3F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6C46"/>
    <w:rsid w:val="00D97044"/>
    <w:rsid w:val="00D97AA6"/>
    <w:rsid w:val="00D97D0E"/>
    <w:rsid w:val="00D97DE4"/>
    <w:rsid w:val="00DA0053"/>
    <w:rsid w:val="00DA0306"/>
    <w:rsid w:val="00DA03A8"/>
    <w:rsid w:val="00DA0503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32"/>
    <w:rsid w:val="00DA22EA"/>
    <w:rsid w:val="00DA23DA"/>
    <w:rsid w:val="00DA23DC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2C"/>
    <w:rsid w:val="00DA42F8"/>
    <w:rsid w:val="00DA4457"/>
    <w:rsid w:val="00DA461E"/>
    <w:rsid w:val="00DA470C"/>
    <w:rsid w:val="00DA47CC"/>
    <w:rsid w:val="00DA4916"/>
    <w:rsid w:val="00DA4B9A"/>
    <w:rsid w:val="00DA519B"/>
    <w:rsid w:val="00DA5B74"/>
    <w:rsid w:val="00DA5D52"/>
    <w:rsid w:val="00DA5DFA"/>
    <w:rsid w:val="00DA5E6F"/>
    <w:rsid w:val="00DA62B6"/>
    <w:rsid w:val="00DA6352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5EE"/>
    <w:rsid w:val="00DC26AC"/>
    <w:rsid w:val="00DC2717"/>
    <w:rsid w:val="00DC28C3"/>
    <w:rsid w:val="00DC2CC4"/>
    <w:rsid w:val="00DC2D2F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2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14"/>
    <w:rsid w:val="00DD3345"/>
    <w:rsid w:val="00DD3A2C"/>
    <w:rsid w:val="00DD3B59"/>
    <w:rsid w:val="00DD40DE"/>
    <w:rsid w:val="00DD40E3"/>
    <w:rsid w:val="00DD434B"/>
    <w:rsid w:val="00DD451B"/>
    <w:rsid w:val="00DD4721"/>
    <w:rsid w:val="00DD487A"/>
    <w:rsid w:val="00DD4A89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8C4"/>
    <w:rsid w:val="00DD7978"/>
    <w:rsid w:val="00DD7B32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B03"/>
    <w:rsid w:val="00DE1D24"/>
    <w:rsid w:val="00DE1FC4"/>
    <w:rsid w:val="00DE206E"/>
    <w:rsid w:val="00DE2138"/>
    <w:rsid w:val="00DE21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697"/>
    <w:rsid w:val="00DE7806"/>
    <w:rsid w:val="00DE7A62"/>
    <w:rsid w:val="00DE7B1C"/>
    <w:rsid w:val="00DE7F67"/>
    <w:rsid w:val="00DF02A2"/>
    <w:rsid w:val="00DF04F6"/>
    <w:rsid w:val="00DF0502"/>
    <w:rsid w:val="00DF05B5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64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388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68B"/>
    <w:rsid w:val="00DF773A"/>
    <w:rsid w:val="00DF7A8B"/>
    <w:rsid w:val="00DF7B36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CEE"/>
    <w:rsid w:val="00E03F16"/>
    <w:rsid w:val="00E0413B"/>
    <w:rsid w:val="00E043BD"/>
    <w:rsid w:val="00E044E9"/>
    <w:rsid w:val="00E0451D"/>
    <w:rsid w:val="00E04777"/>
    <w:rsid w:val="00E0477C"/>
    <w:rsid w:val="00E04D23"/>
    <w:rsid w:val="00E04FC3"/>
    <w:rsid w:val="00E05072"/>
    <w:rsid w:val="00E053E1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1BD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79A"/>
    <w:rsid w:val="00E11D24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6E12"/>
    <w:rsid w:val="00E17452"/>
    <w:rsid w:val="00E17B75"/>
    <w:rsid w:val="00E17BC6"/>
    <w:rsid w:val="00E20455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04E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0DA"/>
    <w:rsid w:val="00E27262"/>
    <w:rsid w:val="00E27624"/>
    <w:rsid w:val="00E27B89"/>
    <w:rsid w:val="00E27E37"/>
    <w:rsid w:val="00E27FCD"/>
    <w:rsid w:val="00E308E2"/>
    <w:rsid w:val="00E30A87"/>
    <w:rsid w:val="00E30BE1"/>
    <w:rsid w:val="00E30E82"/>
    <w:rsid w:val="00E30FD8"/>
    <w:rsid w:val="00E31146"/>
    <w:rsid w:val="00E311E9"/>
    <w:rsid w:val="00E31263"/>
    <w:rsid w:val="00E3133F"/>
    <w:rsid w:val="00E3136F"/>
    <w:rsid w:val="00E31434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59"/>
    <w:rsid w:val="00E33976"/>
    <w:rsid w:val="00E33AE4"/>
    <w:rsid w:val="00E33D52"/>
    <w:rsid w:val="00E34012"/>
    <w:rsid w:val="00E3411B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ABB"/>
    <w:rsid w:val="00E36B0E"/>
    <w:rsid w:val="00E36C88"/>
    <w:rsid w:val="00E36D58"/>
    <w:rsid w:val="00E36D68"/>
    <w:rsid w:val="00E37372"/>
    <w:rsid w:val="00E374EA"/>
    <w:rsid w:val="00E3751E"/>
    <w:rsid w:val="00E3752F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23E"/>
    <w:rsid w:val="00E4571A"/>
    <w:rsid w:val="00E45962"/>
    <w:rsid w:val="00E45A70"/>
    <w:rsid w:val="00E45AE9"/>
    <w:rsid w:val="00E45B84"/>
    <w:rsid w:val="00E45E66"/>
    <w:rsid w:val="00E4603F"/>
    <w:rsid w:val="00E462E6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690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1C0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67D"/>
    <w:rsid w:val="00E6088B"/>
    <w:rsid w:val="00E60BAF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16"/>
    <w:rsid w:val="00E626C3"/>
    <w:rsid w:val="00E62B63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A01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0C67"/>
    <w:rsid w:val="00E7126F"/>
    <w:rsid w:val="00E7156C"/>
    <w:rsid w:val="00E71731"/>
    <w:rsid w:val="00E719DD"/>
    <w:rsid w:val="00E71A3B"/>
    <w:rsid w:val="00E71CD3"/>
    <w:rsid w:val="00E71D4E"/>
    <w:rsid w:val="00E71DA1"/>
    <w:rsid w:val="00E72194"/>
    <w:rsid w:val="00E7228C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4EFD"/>
    <w:rsid w:val="00E752BE"/>
    <w:rsid w:val="00E7559D"/>
    <w:rsid w:val="00E75654"/>
    <w:rsid w:val="00E757CF"/>
    <w:rsid w:val="00E75A46"/>
    <w:rsid w:val="00E75B0E"/>
    <w:rsid w:val="00E75DFB"/>
    <w:rsid w:val="00E765FE"/>
    <w:rsid w:val="00E76823"/>
    <w:rsid w:val="00E76972"/>
    <w:rsid w:val="00E76A4A"/>
    <w:rsid w:val="00E76DCB"/>
    <w:rsid w:val="00E77500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4B0"/>
    <w:rsid w:val="00E83535"/>
    <w:rsid w:val="00E8369D"/>
    <w:rsid w:val="00E8459B"/>
    <w:rsid w:val="00E84993"/>
    <w:rsid w:val="00E84ACD"/>
    <w:rsid w:val="00E84DA5"/>
    <w:rsid w:val="00E84E59"/>
    <w:rsid w:val="00E8510B"/>
    <w:rsid w:val="00E8550C"/>
    <w:rsid w:val="00E85898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6F06"/>
    <w:rsid w:val="00E87038"/>
    <w:rsid w:val="00E8708B"/>
    <w:rsid w:val="00E87156"/>
    <w:rsid w:val="00E87174"/>
    <w:rsid w:val="00E872CF"/>
    <w:rsid w:val="00E876B4"/>
    <w:rsid w:val="00E87827"/>
    <w:rsid w:val="00E87922"/>
    <w:rsid w:val="00E8797E"/>
    <w:rsid w:val="00E87B02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983"/>
    <w:rsid w:val="00E92DFA"/>
    <w:rsid w:val="00E9376D"/>
    <w:rsid w:val="00E93D0D"/>
    <w:rsid w:val="00E93E6F"/>
    <w:rsid w:val="00E93E9B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5EED"/>
    <w:rsid w:val="00E962B8"/>
    <w:rsid w:val="00E96308"/>
    <w:rsid w:val="00E96389"/>
    <w:rsid w:val="00E96450"/>
    <w:rsid w:val="00E96468"/>
    <w:rsid w:val="00E966A9"/>
    <w:rsid w:val="00E96726"/>
    <w:rsid w:val="00E96751"/>
    <w:rsid w:val="00E96942"/>
    <w:rsid w:val="00E96A28"/>
    <w:rsid w:val="00E96C3E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3E2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AE5"/>
    <w:rsid w:val="00EA7CAF"/>
    <w:rsid w:val="00EA7F25"/>
    <w:rsid w:val="00EB0918"/>
    <w:rsid w:val="00EB09E5"/>
    <w:rsid w:val="00EB0A42"/>
    <w:rsid w:val="00EB0BEE"/>
    <w:rsid w:val="00EB0EB1"/>
    <w:rsid w:val="00EB136F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A87"/>
    <w:rsid w:val="00EB4D34"/>
    <w:rsid w:val="00EB503B"/>
    <w:rsid w:val="00EB5099"/>
    <w:rsid w:val="00EB52B0"/>
    <w:rsid w:val="00EB52F2"/>
    <w:rsid w:val="00EB53A1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145"/>
    <w:rsid w:val="00EB74FC"/>
    <w:rsid w:val="00EB75EE"/>
    <w:rsid w:val="00EB778A"/>
    <w:rsid w:val="00EB784C"/>
    <w:rsid w:val="00EB7E50"/>
    <w:rsid w:val="00EC001A"/>
    <w:rsid w:val="00EC0061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12B"/>
    <w:rsid w:val="00EC6277"/>
    <w:rsid w:val="00EC62A2"/>
    <w:rsid w:val="00EC62DF"/>
    <w:rsid w:val="00EC62F9"/>
    <w:rsid w:val="00EC692B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5C"/>
    <w:rsid w:val="00ED0666"/>
    <w:rsid w:val="00ED06A6"/>
    <w:rsid w:val="00ED06B1"/>
    <w:rsid w:val="00ED0792"/>
    <w:rsid w:val="00ED0BC2"/>
    <w:rsid w:val="00ED0D2B"/>
    <w:rsid w:val="00ED0E7D"/>
    <w:rsid w:val="00ED1064"/>
    <w:rsid w:val="00ED10E2"/>
    <w:rsid w:val="00ED145A"/>
    <w:rsid w:val="00ED15D4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DC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17C"/>
    <w:rsid w:val="00EE0FFD"/>
    <w:rsid w:val="00EE135E"/>
    <w:rsid w:val="00EE142E"/>
    <w:rsid w:val="00EE14AD"/>
    <w:rsid w:val="00EE14F3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3EC6"/>
    <w:rsid w:val="00EE3F4B"/>
    <w:rsid w:val="00EE400E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41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B84"/>
    <w:rsid w:val="00EF0DAE"/>
    <w:rsid w:val="00EF11D4"/>
    <w:rsid w:val="00EF1CF7"/>
    <w:rsid w:val="00EF1D84"/>
    <w:rsid w:val="00EF1EEA"/>
    <w:rsid w:val="00EF1F00"/>
    <w:rsid w:val="00EF1F1A"/>
    <w:rsid w:val="00EF2219"/>
    <w:rsid w:val="00EF385D"/>
    <w:rsid w:val="00EF38D5"/>
    <w:rsid w:val="00EF3BC9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324"/>
    <w:rsid w:val="00F02ACC"/>
    <w:rsid w:val="00F02E4F"/>
    <w:rsid w:val="00F02F1A"/>
    <w:rsid w:val="00F0308D"/>
    <w:rsid w:val="00F030C1"/>
    <w:rsid w:val="00F037DA"/>
    <w:rsid w:val="00F039A7"/>
    <w:rsid w:val="00F03AF7"/>
    <w:rsid w:val="00F03B1B"/>
    <w:rsid w:val="00F03D46"/>
    <w:rsid w:val="00F042B4"/>
    <w:rsid w:val="00F0477D"/>
    <w:rsid w:val="00F0498E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3C4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AC6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670"/>
    <w:rsid w:val="00F21783"/>
    <w:rsid w:val="00F21D0D"/>
    <w:rsid w:val="00F21D5D"/>
    <w:rsid w:val="00F2227B"/>
    <w:rsid w:val="00F223B6"/>
    <w:rsid w:val="00F224DE"/>
    <w:rsid w:val="00F2271E"/>
    <w:rsid w:val="00F230A3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474"/>
    <w:rsid w:val="00F246DE"/>
    <w:rsid w:val="00F246EB"/>
    <w:rsid w:val="00F24739"/>
    <w:rsid w:val="00F24AF8"/>
    <w:rsid w:val="00F24B39"/>
    <w:rsid w:val="00F24CA8"/>
    <w:rsid w:val="00F24EC5"/>
    <w:rsid w:val="00F25003"/>
    <w:rsid w:val="00F251C5"/>
    <w:rsid w:val="00F251E1"/>
    <w:rsid w:val="00F255B3"/>
    <w:rsid w:val="00F258E6"/>
    <w:rsid w:val="00F259DD"/>
    <w:rsid w:val="00F25AD5"/>
    <w:rsid w:val="00F26289"/>
    <w:rsid w:val="00F262DE"/>
    <w:rsid w:val="00F263CA"/>
    <w:rsid w:val="00F26806"/>
    <w:rsid w:val="00F268E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6DE"/>
    <w:rsid w:val="00F3093F"/>
    <w:rsid w:val="00F30DF9"/>
    <w:rsid w:val="00F30F67"/>
    <w:rsid w:val="00F315F5"/>
    <w:rsid w:val="00F3165A"/>
    <w:rsid w:val="00F31875"/>
    <w:rsid w:val="00F31A50"/>
    <w:rsid w:val="00F31E07"/>
    <w:rsid w:val="00F31F8C"/>
    <w:rsid w:val="00F3226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8BF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C90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66"/>
    <w:rsid w:val="00F40CB4"/>
    <w:rsid w:val="00F40FB0"/>
    <w:rsid w:val="00F40FC4"/>
    <w:rsid w:val="00F411DD"/>
    <w:rsid w:val="00F418AB"/>
    <w:rsid w:val="00F41A99"/>
    <w:rsid w:val="00F41DAD"/>
    <w:rsid w:val="00F41DAE"/>
    <w:rsid w:val="00F41DDD"/>
    <w:rsid w:val="00F41E41"/>
    <w:rsid w:val="00F41EC3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6C9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6CE"/>
    <w:rsid w:val="00F4473B"/>
    <w:rsid w:val="00F4479D"/>
    <w:rsid w:val="00F44808"/>
    <w:rsid w:val="00F44959"/>
    <w:rsid w:val="00F44E15"/>
    <w:rsid w:val="00F454E5"/>
    <w:rsid w:val="00F457F3"/>
    <w:rsid w:val="00F45A30"/>
    <w:rsid w:val="00F45AB8"/>
    <w:rsid w:val="00F4601B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59B"/>
    <w:rsid w:val="00F47C75"/>
    <w:rsid w:val="00F47DD3"/>
    <w:rsid w:val="00F47E50"/>
    <w:rsid w:val="00F47E6F"/>
    <w:rsid w:val="00F47EC2"/>
    <w:rsid w:val="00F50296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914"/>
    <w:rsid w:val="00F51C3F"/>
    <w:rsid w:val="00F51D6B"/>
    <w:rsid w:val="00F51EB4"/>
    <w:rsid w:val="00F51F72"/>
    <w:rsid w:val="00F52195"/>
    <w:rsid w:val="00F522AC"/>
    <w:rsid w:val="00F52676"/>
    <w:rsid w:val="00F5276A"/>
    <w:rsid w:val="00F527DF"/>
    <w:rsid w:val="00F528FA"/>
    <w:rsid w:val="00F529BE"/>
    <w:rsid w:val="00F52B09"/>
    <w:rsid w:val="00F52C3C"/>
    <w:rsid w:val="00F52E62"/>
    <w:rsid w:val="00F530AD"/>
    <w:rsid w:val="00F531EC"/>
    <w:rsid w:val="00F53570"/>
    <w:rsid w:val="00F53AFE"/>
    <w:rsid w:val="00F54060"/>
    <w:rsid w:val="00F5410F"/>
    <w:rsid w:val="00F542F3"/>
    <w:rsid w:val="00F54A49"/>
    <w:rsid w:val="00F54CB9"/>
    <w:rsid w:val="00F54D38"/>
    <w:rsid w:val="00F54E0A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134"/>
    <w:rsid w:val="00F61D96"/>
    <w:rsid w:val="00F6211D"/>
    <w:rsid w:val="00F62353"/>
    <w:rsid w:val="00F62722"/>
    <w:rsid w:val="00F62A85"/>
    <w:rsid w:val="00F62B72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4CF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3FE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456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A1A"/>
    <w:rsid w:val="00F76D6C"/>
    <w:rsid w:val="00F76E9A"/>
    <w:rsid w:val="00F76FDC"/>
    <w:rsid w:val="00F775D7"/>
    <w:rsid w:val="00F77653"/>
    <w:rsid w:val="00F77749"/>
    <w:rsid w:val="00F77DA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1B4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21"/>
    <w:rsid w:val="00F85596"/>
    <w:rsid w:val="00F85B46"/>
    <w:rsid w:val="00F85BB0"/>
    <w:rsid w:val="00F85F0C"/>
    <w:rsid w:val="00F86284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0C01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211"/>
    <w:rsid w:val="00FA35C0"/>
    <w:rsid w:val="00FA362A"/>
    <w:rsid w:val="00FA3B57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5A6"/>
    <w:rsid w:val="00FB2A01"/>
    <w:rsid w:val="00FB2C13"/>
    <w:rsid w:val="00FB31FC"/>
    <w:rsid w:val="00FB338A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63"/>
    <w:rsid w:val="00FB78D4"/>
    <w:rsid w:val="00FB7913"/>
    <w:rsid w:val="00FB795C"/>
    <w:rsid w:val="00FB7CA5"/>
    <w:rsid w:val="00FB7DCC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63F"/>
    <w:rsid w:val="00FC6729"/>
    <w:rsid w:val="00FC6AD3"/>
    <w:rsid w:val="00FC6EF0"/>
    <w:rsid w:val="00FC7182"/>
    <w:rsid w:val="00FC72B8"/>
    <w:rsid w:val="00FC72FA"/>
    <w:rsid w:val="00FC7424"/>
    <w:rsid w:val="00FC7531"/>
    <w:rsid w:val="00FC7BAF"/>
    <w:rsid w:val="00FC7D33"/>
    <w:rsid w:val="00FC7E32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981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872"/>
    <w:rsid w:val="00FD5A6E"/>
    <w:rsid w:val="00FD5ACF"/>
    <w:rsid w:val="00FD6035"/>
    <w:rsid w:val="00FD60B4"/>
    <w:rsid w:val="00FD62F5"/>
    <w:rsid w:val="00FD63B9"/>
    <w:rsid w:val="00FD6682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4DF"/>
    <w:rsid w:val="00FE079C"/>
    <w:rsid w:val="00FE0929"/>
    <w:rsid w:val="00FE0B8E"/>
    <w:rsid w:val="00FE0C09"/>
    <w:rsid w:val="00FE0ECE"/>
    <w:rsid w:val="00FE0ED7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911"/>
    <w:rsid w:val="00FE7A3F"/>
    <w:rsid w:val="00FE7F5E"/>
    <w:rsid w:val="00FE7FF6"/>
    <w:rsid w:val="00FF0077"/>
    <w:rsid w:val="00FF01CD"/>
    <w:rsid w:val="00FF02ED"/>
    <w:rsid w:val="00FF0A88"/>
    <w:rsid w:val="00FF0B6F"/>
    <w:rsid w:val="00FF0E48"/>
    <w:rsid w:val="00FF1005"/>
    <w:rsid w:val="00FF11D2"/>
    <w:rsid w:val="00FF12E0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5:docId w15:val="{E020E24C-775E-4554-8987-6B7C02A3A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3C9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7.bin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6.bin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2.bin"/><Relationship Id="rId475" Type="http://schemas.openxmlformats.org/officeDocument/2006/relationships/image" Target="media/image231.wmf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0.bin"/><Relationship Id="rId335" Type="http://schemas.openxmlformats.org/officeDocument/2006/relationships/oleObject" Target="embeddings/oleObject166.bin"/><Relationship Id="rId542" Type="http://schemas.openxmlformats.org/officeDocument/2006/relationships/image" Target="media/image264.wmf"/><Relationship Id="rId181" Type="http://schemas.openxmlformats.org/officeDocument/2006/relationships/image" Target="media/image88.wmf"/><Relationship Id="rId402" Type="http://schemas.openxmlformats.org/officeDocument/2006/relationships/oleObject" Target="embeddings/oleObject201.bin"/><Relationship Id="rId279" Type="http://schemas.openxmlformats.org/officeDocument/2006/relationships/oleObject" Target="embeddings/oleObject138.bin"/><Relationship Id="rId486" Type="http://schemas.openxmlformats.org/officeDocument/2006/relationships/oleObject" Target="embeddings/oleObject243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346" Type="http://schemas.openxmlformats.org/officeDocument/2006/relationships/image" Target="media/image167.wmf"/><Relationship Id="rId553" Type="http://schemas.openxmlformats.org/officeDocument/2006/relationships/oleObject" Target="embeddings/oleObject277.bin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413" Type="http://schemas.openxmlformats.org/officeDocument/2006/relationships/image" Target="media/image200.wmf"/><Relationship Id="rId497" Type="http://schemas.openxmlformats.org/officeDocument/2006/relationships/image" Target="media/image242.wmf"/><Relationship Id="rId357" Type="http://schemas.openxmlformats.org/officeDocument/2006/relationships/image" Target="media/image172.wmf"/><Relationship Id="rId54" Type="http://schemas.openxmlformats.org/officeDocument/2006/relationships/image" Target="media/image25.wmf"/><Relationship Id="rId217" Type="http://schemas.openxmlformats.org/officeDocument/2006/relationships/image" Target="media/image106.wmf"/><Relationship Id="rId564" Type="http://schemas.openxmlformats.org/officeDocument/2006/relationships/image" Target="media/image275.wmf"/><Relationship Id="rId424" Type="http://schemas.openxmlformats.org/officeDocument/2006/relationships/oleObject" Target="embeddings/oleObject212.bin"/><Relationship Id="rId270" Type="http://schemas.openxmlformats.org/officeDocument/2006/relationships/oleObject" Target="embeddings/oleObject133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4.bin"/><Relationship Id="rId575" Type="http://schemas.openxmlformats.org/officeDocument/2006/relationships/oleObject" Target="embeddings/oleObject288.bin"/><Relationship Id="rId228" Type="http://schemas.openxmlformats.org/officeDocument/2006/relationships/oleObject" Target="embeddings/oleObject111.bin"/><Relationship Id="rId435" Type="http://schemas.openxmlformats.org/officeDocument/2006/relationships/image" Target="media/image211.wmf"/><Relationship Id="rId281" Type="http://schemas.openxmlformats.org/officeDocument/2006/relationships/oleObject" Target="embeddings/oleObject139.bin"/><Relationship Id="rId502" Type="http://schemas.openxmlformats.org/officeDocument/2006/relationships/oleObject" Target="embeddings/oleObject251.bin"/><Relationship Id="rId76" Type="http://schemas.openxmlformats.org/officeDocument/2006/relationships/image" Target="media/image36.wmf"/><Relationship Id="rId141" Type="http://schemas.openxmlformats.org/officeDocument/2006/relationships/image" Target="media/image68.wmf"/><Relationship Id="rId379" Type="http://schemas.openxmlformats.org/officeDocument/2006/relationships/image" Target="media/image183.wmf"/><Relationship Id="rId586" Type="http://schemas.openxmlformats.org/officeDocument/2006/relationships/image" Target="media/image286.wmf"/><Relationship Id="rId7" Type="http://schemas.openxmlformats.org/officeDocument/2006/relationships/endnotes" Target="endnotes.xml"/><Relationship Id="rId239" Type="http://schemas.openxmlformats.org/officeDocument/2006/relationships/image" Target="media/image116.wmf"/><Relationship Id="rId446" Type="http://schemas.openxmlformats.org/officeDocument/2006/relationships/oleObject" Target="embeddings/oleObject223.bin"/><Relationship Id="rId292" Type="http://schemas.openxmlformats.org/officeDocument/2006/relationships/image" Target="media/image141.wmf"/><Relationship Id="rId306" Type="http://schemas.openxmlformats.org/officeDocument/2006/relationships/image" Target="media/image148.wmf"/><Relationship Id="rId87" Type="http://schemas.openxmlformats.org/officeDocument/2006/relationships/image" Target="media/image41.wmf"/><Relationship Id="rId513" Type="http://schemas.openxmlformats.org/officeDocument/2006/relationships/image" Target="media/image250.wmf"/><Relationship Id="rId597" Type="http://schemas.openxmlformats.org/officeDocument/2006/relationships/oleObject" Target="embeddings/oleObject299.bin"/><Relationship Id="rId152" Type="http://schemas.openxmlformats.org/officeDocument/2006/relationships/oleObject" Target="embeddings/oleObject72.bin"/><Relationship Id="rId457" Type="http://schemas.openxmlformats.org/officeDocument/2006/relationships/image" Target="media/image222.wmf"/><Relationship Id="rId14" Type="http://schemas.openxmlformats.org/officeDocument/2006/relationships/image" Target="media/image4.wmf"/><Relationship Id="rId317" Type="http://schemas.openxmlformats.org/officeDocument/2006/relationships/oleObject" Target="embeddings/oleObject157.bin"/><Relationship Id="rId524" Type="http://schemas.openxmlformats.org/officeDocument/2006/relationships/oleObject" Target="embeddings/oleObject262.bin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63" Type="http://schemas.openxmlformats.org/officeDocument/2006/relationships/image" Target="media/image79.wmf"/><Relationship Id="rId219" Type="http://schemas.openxmlformats.org/officeDocument/2006/relationships/image" Target="media/image107.wmf"/><Relationship Id="rId370" Type="http://schemas.openxmlformats.org/officeDocument/2006/relationships/oleObject" Target="embeddings/oleObject185.bin"/><Relationship Id="rId426" Type="http://schemas.openxmlformats.org/officeDocument/2006/relationships/oleObject" Target="embeddings/oleObject213.bin"/><Relationship Id="rId230" Type="http://schemas.openxmlformats.org/officeDocument/2006/relationships/oleObject" Target="embeddings/oleObject112.bin"/><Relationship Id="rId468" Type="http://schemas.openxmlformats.org/officeDocument/2006/relationships/oleObject" Target="embeddings/oleObject234.bin"/><Relationship Id="rId25" Type="http://schemas.openxmlformats.org/officeDocument/2006/relationships/image" Target="media/image10.wmf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4.bin"/><Relationship Id="rId328" Type="http://schemas.openxmlformats.org/officeDocument/2006/relationships/image" Target="media/image159.wmf"/><Relationship Id="rId535" Type="http://schemas.openxmlformats.org/officeDocument/2006/relationships/oleObject" Target="embeddings/oleObject268.bin"/><Relationship Id="rId577" Type="http://schemas.openxmlformats.org/officeDocument/2006/relationships/oleObject" Target="embeddings/oleObject289.bin"/><Relationship Id="rId132" Type="http://schemas.openxmlformats.org/officeDocument/2006/relationships/oleObject" Target="embeddings/oleObject62.bin"/><Relationship Id="rId174" Type="http://schemas.openxmlformats.org/officeDocument/2006/relationships/oleObject" Target="embeddings/oleObject83.bin"/><Relationship Id="rId381" Type="http://schemas.openxmlformats.org/officeDocument/2006/relationships/image" Target="media/image184.wmf"/><Relationship Id="rId602" Type="http://schemas.openxmlformats.org/officeDocument/2006/relationships/image" Target="media/image294.wmf"/><Relationship Id="rId241" Type="http://schemas.openxmlformats.org/officeDocument/2006/relationships/image" Target="media/image117.wmf"/><Relationship Id="rId437" Type="http://schemas.openxmlformats.org/officeDocument/2006/relationships/image" Target="media/image212.wmf"/><Relationship Id="rId479" Type="http://schemas.openxmlformats.org/officeDocument/2006/relationships/image" Target="media/image233.wmf"/><Relationship Id="rId36" Type="http://schemas.openxmlformats.org/officeDocument/2006/relationships/oleObject" Target="embeddings/oleObject14.bin"/><Relationship Id="rId283" Type="http://schemas.openxmlformats.org/officeDocument/2006/relationships/oleObject" Target="embeddings/oleObject140.bin"/><Relationship Id="rId339" Type="http://schemas.openxmlformats.org/officeDocument/2006/relationships/oleObject" Target="embeddings/oleObject168.bin"/><Relationship Id="rId490" Type="http://schemas.openxmlformats.org/officeDocument/2006/relationships/oleObject" Target="embeddings/oleObject245.bin"/><Relationship Id="rId504" Type="http://schemas.openxmlformats.org/officeDocument/2006/relationships/oleObject" Target="embeddings/oleObject252.bin"/><Relationship Id="rId546" Type="http://schemas.openxmlformats.org/officeDocument/2006/relationships/image" Target="media/image266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image" Target="media/image69.wmf"/><Relationship Id="rId185" Type="http://schemas.openxmlformats.org/officeDocument/2006/relationships/image" Target="media/image90.wmf"/><Relationship Id="rId350" Type="http://schemas.openxmlformats.org/officeDocument/2006/relationships/image" Target="media/image169.wmf"/><Relationship Id="rId406" Type="http://schemas.openxmlformats.org/officeDocument/2006/relationships/oleObject" Target="embeddings/oleObject203.bin"/><Relationship Id="rId588" Type="http://schemas.openxmlformats.org/officeDocument/2006/relationships/image" Target="media/image287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1.bin"/><Relationship Id="rId392" Type="http://schemas.openxmlformats.org/officeDocument/2006/relationships/oleObject" Target="embeddings/oleObject196.bin"/><Relationship Id="rId448" Type="http://schemas.openxmlformats.org/officeDocument/2006/relationships/oleObject" Target="embeddings/oleObject224.bin"/><Relationship Id="rId252" Type="http://schemas.openxmlformats.org/officeDocument/2006/relationships/oleObject" Target="embeddings/oleObject124.bin"/><Relationship Id="rId294" Type="http://schemas.openxmlformats.org/officeDocument/2006/relationships/image" Target="media/image142.wmf"/><Relationship Id="rId308" Type="http://schemas.openxmlformats.org/officeDocument/2006/relationships/image" Target="media/image149.wmf"/><Relationship Id="rId515" Type="http://schemas.openxmlformats.org/officeDocument/2006/relationships/image" Target="media/image251.wmf"/><Relationship Id="rId47" Type="http://schemas.openxmlformats.org/officeDocument/2006/relationships/image" Target="media/image21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3.bin"/><Relationship Id="rId361" Type="http://schemas.openxmlformats.org/officeDocument/2006/relationships/image" Target="media/image174.wmf"/><Relationship Id="rId557" Type="http://schemas.openxmlformats.org/officeDocument/2006/relationships/oleObject" Target="embeddings/oleObject279.bin"/><Relationship Id="rId599" Type="http://schemas.openxmlformats.org/officeDocument/2006/relationships/oleObject" Target="embeddings/oleObject300.bin"/><Relationship Id="rId196" Type="http://schemas.openxmlformats.org/officeDocument/2006/relationships/oleObject" Target="embeddings/oleObject94.bin"/><Relationship Id="rId417" Type="http://schemas.openxmlformats.org/officeDocument/2006/relationships/image" Target="media/image202.wmf"/><Relationship Id="rId459" Type="http://schemas.openxmlformats.org/officeDocument/2006/relationships/image" Target="media/image223.wmf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263" Type="http://schemas.openxmlformats.org/officeDocument/2006/relationships/image" Target="media/image127.wmf"/><Relationship Id="rId319" Type="http://schemas.openxmlformats.org/officeDocument/2006/relationships/oleObject" Target="embeddings/oleObject158.bin"/><Relationship Id="rId470" Type="http://schemas.openxmlformats.org/officeDocument/2006/relationships/oleObject" Target="embeddings/oleObject235.bin"/><Relationship Id="rId526" Type="http://schemas.openxmlformats.org/officeDocument/2006/relationships/oleObject" Target="embeddings/oleObject263.bin"/><Relationship Id="rId58" Type="http://schemas.openxmlformats.org/officeDocument/2006/relationships/image" Target="media/image26.wmf"/><Relationship Id="rId123" Type="http://schemas.openxmlformats.org/officeDocument/2006/relationships/image" Target="media/image59.wmf"/><Relationship Id="rId330" Type="http://schemas.openxmlformats.org/officeDocument/2006/relationships/image" Target="media/image160.wmf"/><Relationship Id="rId568" Type="http://schemas.openxmlformats.org/officeDocument/2006/relationships/image" Target="media/image277.wmf"/><Relationship Id="rId165" Type="http://schemas.openxmlformats.org/officeDocument/2006/relationships/image" Target="media/image80.wmf"/><Relationship Id="rId372" Type="http://schemas.openxmlformats.org/officeDocument/2006/relationships/oleObject" Target="embeddings/oleObject186.bin"/><Relationship Id="rId428" Type="http://schemas.openxmlformats.org/officeDocument/2006/relationships/oleObject" Target="embeddings/oleObject214.bin"/><Relationship Id="rId232" Type="http://schemas.openxmlformats.org/officeDocument/2006/relationships/oleObject" Target="embeddings/oleObject113.bin"/><Relationship Id="rId274" Type="http://schemas.openxmlformats.org/officeDocument/2006/relationships/image" Target="media/image132.wmf"/><Relationship Id="rId481" Type="http://schemas.openxmlformats.org/officeDocument/2006/relationships/image" Target="media/image234.wmf"/><Relationship Id="rId27" Type="http://schemas.openxmlformats.org/officeDocument/2006/relationships/image" Target="media/image11.wmf"/><Relationship Id="rId69" Type="http://schemas.openxmlformats.org/officeDocument/2006/relationships/image" Target="media/image32.png"/><Relationship Id="rId134" Type="http://schemas.openxmlformats.org/officeDocument/2006/relationships/oleObject" Target="embeddings/oleObject63.bin"/><Relationship Id="rId537" Type="http://schemas.openxmlformats.org/officeDocument/2006/relationships/oleObject" Target="embeddings/oleObject269.bin"/><Relationship Id="rId579" Type="http://schemas.openxmlformats.org/officeDocument/2006/relationships/oleObject" Target="embeddings/oleObject290.bin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4.bin"/><Relationship Id="rId341" Type="http://schemas.openxmlformats.org/officeDocument/2006/relationships/oleObject" Target="embeddings/oleObject169.bin"/><Relationship Id="rId383" Type="http://schemas.openxmlformats.org/officeDocument/2006/relationships/image" Target="media/image185.wmf"/><Relationship Id="rId439" Type="http://schemas.openxmlformats.org/officeDocument/2006/relationships/image" Target="media/image213.wmf"/><Relationship Id="rId590" Type="http://schemas.openxmlformats.org/officeDocument/2006/relationships/image" Target="media/image288.wmf"/><Relationship Id="rId604" Type="http://schemas.openxmlformats.org/officeDocument/2006/relationships/footer" Target="footer1.xml"/><Relationship Id="rId201" Type="http://schemas.openxmlformats.org/officeDocument/2006/relationships/image" Target="media/image98.wmf"/><Relationship Id="rId243" Type="http://schemas.openxmlformats.org/officeDocument/2006/relationships/image" Target="media/image118.wmf"/><Relationship Id="rId285" Type="http://schemas.openxmlformats.org/officeDocument/2006/relationships/oleObject" Target="embeddings/oleObject141.bin"/><Relationship Id="rId450" Type="http://schemas.openxmlformats.org/officeDocument/2006/relationships/oleObject" Target="embeddings/oleObject225.bin"/><Relationship Id="rId506" Type="http://schemas.openxmlformats.org/officeDocument/2006/relationships/oleObject" Target="embeddings/oleObject253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9.wmf"/><Relationship Id="rId310" Type="http://schemas.openxmlformats.org/officeDocument/2006/relationships/image" Target="media/image150.wmf"/><Relationship Id="rId492" Type="http://schemas.openxmlformats.org/officeDocument/2006/relationships/oleObject" Target="embeddings/oleObject246.bin"/><Relationship Id="rId548" Type="http://schemas.openxmlformats.org/officeDocument/2006/relationships/image" Target="media/image267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87" Type="http://schemas.openxmlformats.org/officeDocument/2006/relationships/image" Target="media/image91.wmf"/><Relationship Id="rId352" Type="http://schemas.openxmlformats.org/officeDocument/2006/relationships/oleObject" Target="embeddings/oleObject176.bin"/><Relationship Id="rId394" Type="http://schemas.openxmlformats.org/officeDocument/2006/relationships/oleObject" Target="embeddings/oleObject197.bin"/><Relationship Id="rId408" Type="http://schemas.openxmlformats.org/officeDocument/2006/relationships/oleObject" Target="embeddings/oleObject204.bin"/><Relationship Id="rId212" Type="http://schemas.openxmlformats.org/officeDocument/2006/relationships/oleObject" Target="embeddings/oleObject102.bin"/><Relationship Id="rId254" Type="http://schemas.openxmlformats.org/officeDocument/2006/relationships/oleObject" Target="embeddings/oleObject125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96" Type="http://schemas.openxmlformats.org/officeDocument/2006/relationships/image" Target="media/image143.wmf"/><Relationship Id="rId461" Type="http://schemas.openxmlformats.org/officeDocument/2006/relationships/image" Target="media/image224.wmf"/><Relationship Id="rId517" Type="http://schemas.openxmlformats.org/officeDocument/2006/relationships/image" Target="media/image252.wmf"/><Relationship Id="rId559" Type="http://schemas.openxmlformats.org/officeDocument/2006/relationships/oleObject" Target="embeddings/oleObject280.bin"/><Relationship Id="rId60" Type="http://schemas.openxmlformats.org/officeDocument/2006/relationships/image" Target="media/image27.wmf"/><Relationship Id="rId156" Type="http://schemas.openxmlformats.org/officeDocument/2006/relationships/oleObject" Target="embeddings/oleObject74.bin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59.bin"/><Relationship Id="rId363" Type="http://schemas.openxmlformats.org/officeDocument/2006/relationships/image" Target="media/image175.wmf"/><Relationship Id="rId419" Type="http://schemas.openxmlformats.org/officeDocument/2006/relationships/image" Target="media/image203.wmf"/><Relationship Id="rId570" Type="http://schemas.openxmlformats.org/officeDocument/2006/relationships/image" Target="media/image278.wmf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5.bin"/><Relationship Id="rId18" Type="http://schemas.openxmlformats.org/officeDocument/2006/relationships/image" Target="media/image6.wmf"/><Relationship Id="rId265" Type="http://schemas.openxmlformats.org/officeDocument/2006/relationships/image" Target="media/image128.wmf"/><Relationship Id="rId472" Type="http://schemas.openxmlformats.org/officeDocument/2006/relationships/oleObject" Target="embeddings/oleObject236.bin"/><Relationship Id="rId528" Type="http://schemas.openxmlformats.org/officeDocument/2006/relationships/oleObject" Target="embeddings/oleObject264.bin"/><Relationship Id="rId125" Type="http://schemas.openxmlformats.org/officeDocument/2006/relationships/image" Target="media/image60.wmf"/><Relationship Id="rId167" Type="http://schemas.openxmlformats.org/officeDocument/2006/relationships/image" Target="media/image81.wmf"/><Relationship Id="rId332" Type="http://schemas.openxmlformats.org/officeDocument/2006/relationships/image" Target="media/image161.wmf"/><Relationship Id="rId374" Type="http://schemas.openxmlformats.org/officeDocument/2006/relationships/oleObject" Target="embeddings/oleObject187.bin"/><Relationship Id="rId581" Type="http://schemas.openxmlformats.org/officeDocument/2006/relationships/oleObject" Target="embeddings/oleObject291.bin"/><Relationship Id="rId71" Type="http://schemas.openxmlformats.org/officeDocument/2006/relationships/oleObject" Target="embeddings/oleObject31.bin"/><Relationship Id="rId234" Type="http://schemas.openxmlformats.org/officeDocument/2006/relationships/oleObject" Target="embeddings/oleObject114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image" Target="media/image133.wmf"/><Relationship Id="rId441" Type="http://schemas.openxmlformats.org/officeDocument/2006/relationships/image" Target="media/image214.wmf"/><Relationship Id="rId483" Type="http://schemas.openxmlformats.org/officeDocument/2006/relationships/image" Target="media/image235.wmf"/><Relationship Id="rId539" Type="http://schemas.openxmlformats.org/officeDocument/2006/relationships/oleObject" Target="embeddings/oleObject270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4.bin"/><Relationship Id="rId178" Type="http://schemas.openxmlformats.org/officeDocument/2006/relationships/oleObject" Target="embeddings/oleObject85.bin"/><Relationship Id="rId301" Type="http://schemas.openxmlformats.org/officeDocument/2006/relationships/oleObject" Target="embeddings/oleObject149.bin"/><Relationship Id="rId343" Type="http://schemas.openxmlformats.org/officeDocument/2006/relationships/oleObject" Target="embeddings/oleObject170.bin"/><Relationship Id="rId550" Type="http://schemas.openxmlformats.org/officeDocument/2006/relationships/image" Target="media/image268.wmf"/><Relationship Id="rId82" Type="http://schemas.openxmlformats.org/officeDocument/2006/relationships/oleObject" Target="embeddings/oleObject37.bin"/><Relationship Id="rId203" Type="http://schemas.openxmlformats.org/officeDocument/2006/relationships/image" Target="media/image99.wmf"/><Relationship Id="rId385" Type="http://schemas.openxmlformats.org/officeDocument/2006/relationships/image" Target="media/image186.wmf"/><Relationship Id="rId592" Type="http://schemas.openxmlformats.org/officeDocument/2006/relationships/image" Target="media/image289.wmf"/><Relationship Id="rId606" Type="http://schemas.openxmlformats.org/officeDocument/2006/relationships/fontTable" Target="fontTable.xml"/><Relationship Id="rId245" Type="http://schemas.openxmlformats.org/officeDocument/2006/relationships/image" Target="media/image119.wmf"/><Relationship Id="rId287" Type="http://schemas.openxmlformats.org/officeDocument/2006/relationships/oleObject" Target="embeddings/oleObject142.bin"/><Relationship Id="rId410" Type="http://schemas.openxmlformats.org/officeDocument/2006/relationships/oleObject" Target="embeddings/oleObject205.bin"/><Relationship Id="rId452" Type="http://schemas.openxmlformats.org/officeDocument/2006/relationships/oleObject" Target="embeddings/oleObject226.bin"/><Relationship Id="rId494" Type="http://schemas.openxmlformats.org/officeDocument/2006/relationships/oleObject" Target="embeddings/oleObject247.bin"/><Relationship Id="rId508" Type="http://schemas.openxmlformats.org/officeDocument/2006/relationships/oleObject" Target="embeddings/oleObject254.bin"/><Relationship Id="rId105" Type="http://schemas.openxmlformats.org/officeDocument/2006/relationships/image" Target="media/image50.wmf"/><Relationship Id="rId147" Type="http://schemas.openxmlformats.org/officeDocument/2006/relationships/image" Target="media/image71.wmf"/><Relationship Id="rId312" Type="http://schemas.openxmlformats.org/officeDocument/2006/relationships/image" Target="media/image151.wmf"/><Relationship Id="rId354" Type="http://schemas.openxmlformats.org/officeDocument/2006/relationships/oleObject" Target="embeddings/oleObject177.bin"/><Relationship Id="rId51" Type="http://schemas.openxmlformats.org/officeDocument/2006/relationships/image" Target="media/image23.jpeg"/><Relationship Id="rId93" Type="http://schemas.openxmlformats.org/officeDocument/2006/relationships/image" Target="media/image44.wmf"/><Relationship Id="rId189" Type="http://schemas.openxmlformats.org/officeDocument/2006/relationships/image" Target="media/image92.wmf"/><Relationship Id="rId396" Type="http://schemas.openxmlformats.org/officeDocument/2006/relationships/oleObject" Target="embeddings/oleObject198.bin"/><Relationship Id="rId561" Type="http://schemas.openxmlformats.org/officeDocument/2006/relationships/oleObject" Target="embeddings/oleObject281.bin"/><Relationship Id="rId214" Type="http://schemas.openxmlformats.org/officeDocument/2006/relationships/oleObject" Target="embeddings/oleObject103.bin"/><Relationship Id="rId256" Type="http://schemas.openxmlformats.org/officeDocument/2006/relationships/oleObject" Target="embeddings/oleObject126.bin"/><Relationship Id="rId298" Type="http://schemas.openxmlformats.org/officeDocument/2006/relationships/image" Target="media/image144.wmf"/><Relationship Id="rId421" Type="http://schemas.openxmlformats.org/officeDocument/2006/relationships/image" Target="media/image204.wmf"/><Relationship Id="rId463" Type="http://schemas.openxmlformats.org/officeDocument/2006/relationships/image" Target="media/image225.wmf"/><Relationship Id="rId519" Type="http://schemas.openxmlformats.org/officeDocument/2006/relationships/image" Target="media/image253.wmf"/><Relationship Id="rId116" Type="http://schemas.openxmlformats.org/officeDocument/2006/relationships/oleObject" Target="embeddings/oleObject54.bin"/><Relationship Id="rId158" Type="http://schemas.openxmlformats.org/officeDocument/2006/relationships/oleObject" Target="embeddings/oleObject75.bin"/><Relationship Id="rId323" Type="http://schemas.openxmlformats.org/officeDocument/2006/relationships/oleObject" Target="embeddings/oleObject160.bin"/><Relationship Id="rId530" Type="http://schemas.openxmlformats.org/officeDocument/2006/relationships/oleObject" Target="embeddings/oleObject265.bin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image" Target="media/image176.wmf"/><Relationship Id="rId572" Type="http://schemas.openxmlformats.org/officeDocument/2006/relationships/image" Target="media/image279.wmf"/><Relationship Id="rId225" Type="http://schemas.openxmlformats.org/officeDocument/2006/relationships/oleObject" Target="embeddings/oleObject109.bin"/><Relationship Id="rId267" Type="http://schemas.openxmlformats.org/officeDocument/2006/relationships/image" Target="media/image129.wmf"/><Relationship Id="rId432" Type="http://schemas.openxmlformats.org/officeDocument/2006/relationships/oleObject" Target="embeddings/oleObject216.bin"/><Relationship Id="rId474" Type="http://schemas.openxmlformats.org/officeDocument/2006/relationships/oleObject" Target="embeddings/oleObject237.bin"/><Relationship Id="rId127" Type="http://schemas.openxmlformats.org/officeDocument/2006/relationships/image" Target="media/image61.wmf"/><Relationship Id="rId31" Type="http://schemas.openxmlformats.org/officeDocument/2006/relationships/image" Target="media/image13.wmf"/><Relationship Id="rId73" Type="http://schemas.openxmlformats.org/officeDocument/2006/relationships/oleObject" Target="embeddings/oleObject32.bin"/><Relationship Id="rId169" Type="http://schemas.openxmlformats.org/officeDocument/2006/relationships/image" Target="media/image82.wmf"/><Relationship Id="rId334" Type="http://schemas.openxmlformats.org/officeDocument/2006/relationships/image" Target="media/image162.wmf"/><Relationship Id="rId376" Type="http://schemas.openxmlformats.org/officeDocument/2006/relationships/oleObject" Target="embeddings/oleObject188.bin"/><Relationship Id="rId541" Type="http://schemas.openxmlformats.org/officeDocument/2006/relationships/oleObject" Target="embeddings/oleObject271.bin"/><Relationship Id="rId583" Type="http://schemas.openxmlformats.org/officeDocument/2006/relationships/oleObject" Target="embeddings/oleObject292.bin"/><Relationship Id="rId4" Type="http://schemas.openxmlformats.org/officeDocument/2006/relationships/settings" Target="settings.xml"/><Relationship Id="rId180" Type="http://schemas.openxmlformats.org/officeDocument/2006/relationships/oleObject" Target="embeddings/oleObject86.bin"/><Relationship Id="rId236" Type="http://schemas.openxmlformats.org/officeDocument/2006/relationships/oleObject" Target="embeddings/oleObject115.bin"/><Relationship Id="rId278" Type="http://schemas.openxmlformats.org/officeDocument/2006/relationships/image" Target="media/image134.wmf"/><Relationship Id="rId401" Type="http://schemas.openxmlformats.org/officeDocument/2006/relationships/image" Target="media/image194.wmf"/><Relationship Id="rId443" Type="http://schemas.openxmlformats.org/officeDocument/2006/relationships/image" Target="media/image215.wmf"/><Relationship Id="rId303" Type="http://schemas.openxmlformats.org/officeDocument/2006/relationships/oleObject" Target="embeddings/oleObject150.bin"/><Relationship Id="rId485" Type="http://schemas.openxmlformats.org/officeDocument/2006/relationships/image" Target="media/image236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72.bin"/><Relationship Id="rId387" Type="http://schemas.openxmlformats.org/officeDocument/2006/relationships/image" Target="media/image187.wmf"/><Relationship Id="rId510" Type="http://schemas.openxmlformats.org/officeDocument/2006/relationships/oleObject" Target="embeddings/oleObject255.bin"/><Relationship Id="rId552" Type="http://schemas.openxmlformats.org/officeDocument/2006/relationships/image" Target="media/image269.wmf"/><Relationship Id="rId594" Type="http://schemas.openxmlformats.org/officeDocument/2006/relationships/image" Target="media/image290.wmf"/><Relationship Id="rId191" Type="http://schemas.openxmlformats.org/officeDocument/2006/relationships/image" Target="media/image93.wmf"/><Relationship Id="rId205" Type="http://schemas.openxmlformats.org/officeDocument/2006/relationships/image" Target="media/image100.wmf"/><Relationship Id="rId247" Type="http://schemas.openxmlformats.org/officeDocument/2006/relationships/oleObject" Target="embeddings/oleObject121.bin"/><Relationship Id="rId412" Type="http://schemas.openxmlformats.org/officeDocument/2006/relationships/oleObject" Target="embeddings/oleObject206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3.bin"/><Relationship Id="rId454" Type="http://schemas.openxmlformats.org/officeDocument/2006/relationships/oleObject" Target="embeddings/oleObject227.bin"/><Relationship Id="rId496" Type="http://schemas.openxmlformats.org/officeDocument/2006/relationships/oleObject" Target="embeddings/oleObject248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314" Type="http://schemas.openxmlformats.org/officeDocument/2006/relationships/image" Target="media/image152.wmf"/><Relationship Id="rId356" Type="http://schemas.openxmlformats.org/officeDocument/2006/relationships/oleObject" Target="embeddings/oleObject178.bin"/><Relationship Id="rId398" Type="http://schemas.openxmlformats.org/officeDocument/2006/relationships/oleObject" Target="embeddings/oleObject199.bin"/><Relationship Id="rId521" Type="http://schemas.openxmlformats.org/officeDocument/2006/relationships/image" Target="media/image254.wmf"/><Relationship Id="rId563" Type="http://schemas.openxmlformats.org/officeDocument/2006/relationships/oleObject" Target="embeddings/oleObject282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4.bin"/><Relationship Id="rId423" Type="http://schemas.openxmlformats.org/officeDocument/2006/relationships/image" Target="media/image205.wmf"/><Relationship Id="rId258" Type="http://schemas.openxmlformats.org/officeDocument/2006/relationships/oleObject" Target="embeddings/oleObject127.bin"/><Relationship Id="rId465" Type="http://schemas.openxmlformats.org/officeDocument/2006/relationships/image" Target="media/image226.wmf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61.bin"/><Relationship Id="rId367" Type="http://schemas.openxmlformats.org/officeDocument/2006/relationships/image" Target="media/image177.wmf"/><Relationship Id="rId532" Type="http://schemas.openxmlformats.org/officeDocument/2006/relationships/image" Target="media/image259.wmf"/><Relationship Id="rId574" Type="http://schemas.openxmlformats.org/officeDocument/2006/relationships/image" Target="media/image280.wmf"/><Relationship Id="rId171" Type="http://schemas.openxmlformats.org/officeDocument/2006/relationships/image" Target="media/image83.wmf"/><Relationship Id="rId227" Type="http://schemas.openxmlformats.org/officeDocument/2006/relationships/oleObject" Target="embeddings/oleObject110.bin"/><Relationship Id="rId269" Type="http://schemas.openxmlformats.org/officeDocument/2006/relationships/image" Target="media/image130.wmf"/><Relationship Id="rId434" Type="http://schemas.openxmlformats.org/officeDocument/2006/relationships/oleObject" Target="embeddings/oleObject217.bin"/><Relationship Id="rId476" Type="http://schemas.openxmlformats.org/officeDocument/2006/relationships/oleObject" Target="embeddings/oleObject238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5.wmf"/><Relationship Id="rId336" Type="http://schemas.openxmlformats.org/officeDocument/2006/relationships/image" Target="media/image163.wmf"/><Relationship Id="rId501" Type="http://schemas.openxmlformats.org/officeDocument/2006/relationships/image" Target="media/image244.wmf"/><Relationship Id="rId543" Type="http://schemas.openxmlformats.org/officeDocument/2006/relationships/oleObject" Target="embeddings/oleObject272.bin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7.bin"/><Relationship Id="rId378" Type="http://schemas.openxmlformats.org/officeDocument/2006/relationships/oleObject" Target="embeddings/oleObject189.bin"/><Relationship Id="rId403" Type="http://schemas.openxmlformats.org/officeDocument/2006/relationships/image" Target="media/image195.wmf"/><Relationship Id="rId585" Type="http://schemas.openxmlformats.org/officeDocument/2006/relationships/oleObject" Target="embeddings/oleObject293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6.bin"/><Relationship Id="rId445" Type="http://schemas.openxmlformats.org/officeDocument/2006/relationships/image" Target="media/image216.wmf"/><Relationship Id="rId487" Type="http://schemas.openxmlformats.org/officeDocument/2006/relationships/image" Target="media/image237.wmf"/><Relationship Id="rId291" Type="http://schemas.openxmlformats.org/officeDocument/2006/relationships/oleObject" Target="embeddings/oleObject144.bin"/><Relationship Id="rId305" Type="http://schemas.openxmlformats.org/officeDocument/2006/relationships/oleObject" Target="embeddings/oleObject151.bin"/><Relationship Id="rId347" Type="http://schemas.openxmlformats.org/officeDocument/2006/relationships/oleObject" Target="embeddings/oleObject173.bin"/><Relationship Id="rId512" Type="http://schemas.openxmlformats.org/officeDocument/2006/relationships/oleObject" Target="embeddings/oleObject256.bin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389" Type="http://schemas.openxmlformats.org/officeDocument/2006/relationships/image" Target="media/image188.wmf"/><Relationship Id="rId554" Type="http://schemas.openxmlformats.org/officeDocument/2006/relationships/image" Target="media/image270.wmf"/><Relationship Id="rId596" Type="http://schemas.openxmlformats.org/officeDocument/2006/relationships/image" Target="media/image291.wmf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49" Type="http://schemas.openxmlformats.org/officeDocument/2006/relationships/oleObject" Target="embeddings/oleObject122.bin"/><Relationship Id="rId414" Type="http://schemas.openxmlformats.org/officeDocument/2006/relationships/oleObject" Target="embeddings/oleObject207.bin"/><Relationship Id="rId456" Type="http://schemas.openxmlformats.org/officeDocument/2006/relationships/oleObject" Target="embeddings/oleObject228.bin"/><Relationship Id="rId498" Type="http://schemas.openxmlformats.org/officeDocument/2006/relationships/oleObject" Target="embeddings/oleObject249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oleObject" Target="embeddings/oleObject128.bin"/><Relationship Id="rId316" Type="http://schemas.openxmlformats.org/officeDocument/2006/relationships/image" Target="media/image153.wmf"/><Relationship Id="rId523" Type="http://schemas.openxmlformats.org/officeDocument/2006/relationships/image" Target="media/image255.wmf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9.bin"/><Relationship Id="rId565" Type="http://schemas.openxmlformats.org/officeDocument/2006/relationships/oleObject" Target="embeddings/oleObject283.bin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05.bin"/><Relationship Id="rId425" Type="http://schemas.openxmlformats.org/officeDocument/2006/relationships/image" Target="media/image206.wmf"/><Relationship Id="rId467" Type="http://schemas.openxmlformats.org/officeDocument/2006/relationships/image" Target="media/image227.wmf"/><Relationship Id="rId271" Type="http://schemas.openxmlformats.org/officeDocument/2006/relationships/image" Target="media/image131.wmf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oleObject" Target="embeddings/oleObject162.bin"/><Relationship Id="rId369" Type="http://schemas.openxmlformats.org/officeDocument/2006/relationships/image" Target="media/image178.wmf"/><Relationship Id="rId534" Type="http://schemas.openxmlformats.org/officeDocument/2006/relationships/image" Target="media/image260.wmf"/><Relationship Id="rId576" Type="http://schemas.openxmlformats.org/officeDocument/2006/relationships/image" Target="media/image281.wmf"/><Relationship Id="rId173" Type="http://schemas.openxmlformats.org/officeDocument/2006/relationships/image" Target="media/image84.wmf"/><Relationship Id="rId229" Type="http://schemas.openxmlformats.org/officeDocument/2006/relationships/image" Target="media/image111.wmf"/><Relationship Id="rId380" Type="http://schemas.openxmlformats.org/officeDocument/2006/relationships/oleObject" Target="embeddings/oleObject190.bin"/><Relationship Id="rId436" Type="http://schemas.openxmlformats.org/officeDocument/2006/relationships/oleObject" Target="embeddings/oleObject218.bin"/><Relationship Id="rId601" Type="http://schemas.openxmlformats.org/officeDocument/2006/relationships/oleObject" Target="embeddings/oleObject301.bin"/><Relationship Id="rId240" Type="http://schemas.openxmlformats.org/officeDocument/2006/relationships/oleObject" Target="embeddings/oleObject117.bin"/><Relationship Id="rId478" Type="http://schemas.openxmlformats.org/officeDocument/2006/relationships/oleObject" Target="embeddings/oleObject239.bin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6.bin"/><Relationship Id="rId282" Type="http://schemas.openxmlformats.org/officeDocument/2006/relationships/image" Target="media/image136.wmf"/><Relationship Id="rId338" Type="http://schemas.openxmlformats.org/officeDocument/2006/relationships/image" Target="media/image164.wmf"/><Relationship Id="rId503" Type="http://schemas.openxmlformats.org/officeDocument/2006/relationships/image" Target="media/image245.wmf"/><Relationship Id="rId545" Type="http://schemas.openxmlformats.org/officeDocument/2006/relationships/oleObject" Target="embeddings/oleObject273.bin"/><Relationship Id="rId587" Type="http://schemas.openxmlformats.org/officeDocument/2006/relationships/oleObject" Target="embeddings/oleObject294.bin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88.bin"/><Relationship Id="rId391" Type="http://schemas.openxmlformats.org/officeDocument/2006/relationships/image" Target="media/image189.wmf"/><Relationship Id="rId405" Type="http://schemas.openxmlformats.org/officeDocument/2006/relationships/image" Target="media/image196.wmf"/><Relationship Id="rId447" Type="http://schemas.openxmlformats.org/officeDocument/2006/relationships/image" Target="media/image217.wmf"/><Relationship Id="rId251" Type="http://schemas.openxmlformats.org/officeDocument/2006/relationships/image" Target="media/image121.wmf"/><Relationship Id="rId489" Type="http://schemas.openxmlformats.org/officeDocument/2006/relationships/image" Target="media/image238.wmf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5.bin"/><Relationship Id="rId307" Type="http://schemas.openxmlformats.org/officeDocument/2006/relationships/oleObject" Target="embeddings/oleObject152.bin"/><Relationship Id="rId349" Type="http://schemas.openxmlformats.org/officeDocument/2006/relationships/oleObject" Target="embeddings/oleObject174.bin"/><Relationship Id="rId514" Type="http://schemas.openxmlformats.org/officeDocument/2006/relationships/oleObject" Target="embeddings/oleObject257.bin"/><Relationship Id="rId556" Type="http://schemas.openxmlformats.org/officeDocument/2006/relationships/image" Target="media/image271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360" Type="http://schemas.openxmlformats.org/officeDocument/2006/relationships/oleObject" Target="embeddings/oleObject180.bin"/><Relationship Id="rId416" Type="http://schemas.openxmlformats.org/officeDocument/2006/relationships/oleObject" Target="embeddings/oleObject208.bin"/><Relationship Id="rId598" Type="http://schemas.openxmlformats.org/officeDocument/2006/relationships/image" Target="media/image292.wmf"/><Relationship Id="rId220" Type="http://schemas.openxmlformats.org/officeDocument/2006/relationships/oleObject" Target="embeddings/oleObject106.bin"/><Relationship Id="rId458" Type="http://schemas.openxmlformats.org/officeDocument/2006/relationships/oleObject" Target="embeddings/oleObject229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9.bin"/><Relationship Id="rId318" Type="http://schemas.openxmlformats.org/officeDocument/2006/relationships/image" Target="media/image154.wmf"/><Relationship Id="rId525" Type="http://schemas.openxmlformats.org/officeDocument/2006/relationships/image" Target="media/image256.wmf"/><Relationship Id="rId567" Type="http://schemas.openxmlformats.org/officeDocument/2006/relationships/oleObject" Target="embeddings/oleObject284.bin"/><Relationship Id="rId99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8.bin"/><Relationship Id="rId371" Type="http://schemas.openxmlformats.org/officeDocument/2006/relationships/image" Target="media/image179.wmf"/><Relationship Id="rId427" Type="http://schemas.openxmlformats.org/officeDocument/2006/relationships/image" Target="media/image207.wmf"/><Relationship Id="rId469" Type="http://schemas.openxmlformats.org/officeDocument/2006/relationships/image" Target="media/image228.wmf"/><Relationship Id="rId26" Type="http://schemas.openxmlformats.org/officeDocument/2006/relationships/oleObject" Target="embeddings/oleObject9.bin"/><Relationship Id="rId231" Type="http://schemas.openxmlformats.org/officeDocument/2006/relationships/image" Target="media/image112.wmf"/><Relationship Id="rId273" Type="http://schemas.openxmlformats.org/officeDocument/2006/relationships/oleObject" Target="embeddings/oleObject135.bin"/><Relationship Id="rId329" Type="http://schemas.openxmlformats.org/officeDocument/2006/relationships/oleObject" Target="embeddings/oleObject163.bin"/><Relationship Id="rId480" Type="http://schemas.openxmlformats.org/officeDocument/2006/relationships/oleObject" Target="embeddings/oleObject240.bin"/><Relationship Id="rId536" Type="http://schemas.openxmlformats.org/officeDocument/2006/relationships/image" Target="media/image261.wmf"/><Relationship Id="rId68" Type="http://schemas.openxmlformats.org/officeDocument/2006/relationships/image" Target="media/image31.png"/><Relationship Id="rId133" Type="http://schemas.openxmlformats.org/officeDocument/2006/relationships/image" Target="media/image64.wmf"/><Relationship Id="rId175" Type="http://schemas.openxmlformats.org/officeDocument/2006/relationships/image" Target="media/image85.wmf"/><Relationship Id="rId340" Type="http://schemas.openxmlformats.org/officeDocument/2006/relationships/image" Target="media/image165.wmf"/><Relationship Id="rId578" Type="http://schemas.openxmlformats.org/officeDocument/2006/relationships/image" Target="media/image282.wmf"/><Relationship Id="rId200" Type="http://schemas.openxmlformats.org/officeDocument/2006/relationships/oleObject" Target="embeddings/oleObject96.bin"/><Relationship Id="rId382" Type="http://schemas.openxmlformats.org/officeDocument/2006/relationships/oleObject" Target="embeddings/oleObject191.bin"/><Relationship Id="rId438" Type="http://schemas.openxmlformats.org/officeDocument/2006/relationships/oleObject" Target="embeddings/oleObject219.bin"/><Relationship Id="rId603" Type="http://schemas.openxmlformats.org/officeDocument/2006/relationships/oleObject" Target="embeddings/oleObject302.bin"/><Relationship Id="rId242" Type="http://schemas.openxmlformats.org/officeDocument/2006/relationships/oleObject" Target="embeddings/oleObject118.bin"/><Relationship Id="rId284" Type="http://schemas.openxmlformats.org/officeDocument/2006/relationships/image" Target="media/image137.wmf"/><Relationship Id="rId491" Type="http://schemas.openxmlformats.org/officeDocument/2006/relationships/image" Target="media/image239.wmf"/><Relationship Id="rId505" Type="http://schemas.openxmlformats.org/officeDocument/2006/relationships/image" Target="media/image246.wmf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547" Type="http://schemas.openxmlformats.org/officeDocument/2006/relationships/oleObject" Target="embeddings/oleObject274.bin"/><Relationship Id="rId589" Type="http://schemas.openxmlformats.org/officeDocument/2006/relationships/oleObject" Target="embeddings/oleObject295.bin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89.bin"/><Relationship Id="rId351" Type="http://schemas.openxmlformats.org/officeDocument/2006/relationships/oleObject" Target="embeddings/oleObject175.bin"/><Relationship Id="rId393" Type="http://schemas.openxmlformats.org/officeDocument/2006/relationships/image" Target="media/image190.wmf"/><Relationship Id="rId407" Type="http://schemas.openxmlformats.org/officeDocument/2006/relationships/image" Target="media/image197.wmf"/><Relationship Id="rId449" Type="http://schemas.openxmlformats.org/officeDocument/2006/relationships/image" Target="media/image218.wmf"/><Relationship Id="rId211" Type="http://schemas.openxmlformats.org/officeDocument/2006/relationships/image" Target="media/image103.wmf"/><Relationship Id="rId253" Type="http://schemas.openxmlformats.org/officeDocument/2006/relationships/image" Target="media/image122.wmf"/><Relationship Id="rId295" Type="http://schemas.openxmlformats.org/officeDocument/2006/relationships/oleObject" Target="embeddings/oleObject146.bin"/><Relationship Id="rId309" Type="http://schemas.openxmlformats.org/officeDocument/2006/relationships/oleObject" Target="embeddings/oleObject153.bin"/><Relationship Id="rId460" Type="http://schemas.openxmlformats.org/officeDocument/2006/relationships/oleObject" Target="embeddings/oleObject230.bin"/><Relationship Id="rId516" Type="http://schemas.openxmlformats.org/officeDocument/2006/relationships/oleObject" Target="embeddings/oleObject258.bin"/><Relationship Id="rId48" Type="http://schemas.openxmlformats.org/officeDocument/2006/relationships/oleObject" Target="embeddings/oleObject20.bin"/><Relationship Id="rId113" Type="http://schemas.openxmlformats.org/officeDocument/2006/relationships/image" Target="media/image54.wmf"/><Relationship Id="rId320" Type="http://schemas.openxmlformats.org/officeDocument/2006/relationships/image" Target="media/image155.wmf"/><Relationship Id="rId558" Type="http://schemas.openxmlformats.org/officeDocument/2006/relationships/image" Target="media/image272.wmf"/><Relationship Id="rId155" Type="http://schemas.openxmlformats.org/officeDocument/2006/relationships/image" Target="media/image75.wmf"/><Relationship Id="rId197" Type="http://schemas.openxmlformats.org/officeDocument/2006/relationships/image" Target="media/image96.wmf"/><Relationship Id="rId362" Type="http://schemas.openxmlformats.org/officeDocument/2006/relationships/oleObject" Target="embeddings/oleObject181.bin"/><Relationship Id="rId418" Type="http://schemas.openxmlformats.org/officeDocument/2006/relationships/oleObject" Target="embeddings/oleObject209.bin"/><Relationship Id="rId222" Type="http://schemas.openxmlformats.org/officeDocument/2006/relationships/oleObject" Target="embeddings/oleObject107.bin"/><Relationship Id="rId264" Type="http://schemas.openxmlformats.org/officeDocument/2006/relationships/oleObject" Target="embeddings/oleObject130.bin"/><Relationship Id="rId471" Type="http://schemas.openxmlformats.org/officeDocument/2006/relationships/image" Target="media/image229.wmf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527" Type="http://schemas.openxmlformats.org/officeDocument/2006/relationships/image" Target="media/image257.wmf"/><Relationship Id="rId569" Type="http://schemas.openxmlformats.org/officeDocument/2006/relationships/oleObject" Target="embeddings/oleObject285.bin"/><Relationship Id="rId70" Type="http://schemas.openxmlformats.org/officeDocument/2006/relationships/image" Target="media/image33.wmf"/><Relationship Id="rId166" Type="http://schemas.openxmlformats.org/officeDocument/2006/relationships/oleObject" Target="embeddings/oleObject79.bin"/><Relationship Id="rId331" Type="http://schemas.openxmlformats.org/officeDocument/2006/relationships/oleObject" Target="embeddings/oleObject164.bin"/><Relationship Id="rId373" Type="http://schemas.openxmlformats.org/officeDocument/2006/relationships/image" Target="media/image180.wmf"/><Relationship Id="rId429" Type="http://schemas.openxmlformats.org/officeDocument/2006/relationships/image" Target="media/image208.wmf"/><Relationship Id="rId580" Type="http://schemas.openxmlformats.org/officeDocument/2006/relationships/image" Target="media/image283.wmf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oleObject" Target="embeddings/oleObject220.bin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36.bin"/><Relationship Id="rId300" Type="http://schemas.openxmlformats.org/officeDocument/2006/relationships/image" Target="media/image145.wmf"/><Relationship Id="rId482" Type="http://schemas.openxmlformats.org/officeDocument/2006/relationships/oleObject" Target="embeddings/oleObject241.bin"/><Relationship Id="rId538" Type="http://schemas.openxmlformats.org/officeDocument/2006/relationships/image" Target="media/image262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77" Type="http://schemas.openxmlformats.org/officeDocument/2006/relationships/image" Target="media/image86.wmf"/><Relationship Id="rId342" Type="http://schemas.openxmlformats.org/officeDocument/2006/relationships/image" Target="media/image166.wmf"/><Relationship Id="rId384" Type="http://schemas.openxmlformats.org/officeDocument/2006/relationships/oleObject" Target="embeddings/oleObject192.bin"/><Relationship Id="rId591" Type="http://schemas.openxmlformats.org/officeDocument/2006/relationships/oleObject" Target="embeddings/oleObject296.bin"/><Relationship Id="rId605" Type="http://schemas.openxmlformats.org/officeDocument/2006/relationships/footer" Target="footer2.xml"/><Relationship Id="rId202" Type="http://schemas.openxmlformats.org/officeDocument/2006/relationships/oleObject" Target="embeddings/oleObject97.bin"/><Relationship Id="rId244" Type="http://schemas.openxmlformats.org/officeDocument/2006/relationships/oleObject" Target="embeddings/oleObject119.bin"/><Relationship Id="rId39" Type="http://schemas.openxmlformats.org/officeDocument/2006/relationships/image" Target="media/image17.wmf"/><Relationship Id="rId286" Type="http://schemas.openxmlformats.org/officeDocument/2006/relationships/image" Target="media/image138.wmf"/><Relationship Id="rId451" Type="http://schemas.openxmlformats.org/officeDocument/2006/relationships/image" Target="media/image219.wmf"/><Relationship Id="rId493" Type="http://schemas.openxmlformats.org/officeDocument/2006/relationships/image" Target="media/image240.wmf"/><Relationship Id="rId507" Type="http://schemas.openxmlformats.org/officeDocument/2006/relationships/image" Target="media/image247.wmf"/><Relationship Id="rId549" Type="http://schemas.openxmlformats.org/officeDocument/2006/relationships/oleObject" Target="embeddings/oleObject275.bin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46" Type="http://schemas.openxmlformats.org/officeDocument/2006/relationships/oleObject" Target="embeddings/oleObject69.bin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54.bin"/><Relationship Id="rId353" Type="http://schemas.openxmlformats.org/officeDocument/2006/relationships/image" Target="media/image170.wmf"/><Relationship Id="rId395" Type="http://schemas.openxmlformats.org/officeDocument/2006/relationships/image" Target="media/image191.wmf"/><Relationship Id="rId409" Type="http://schemas.openxmlformats.org/officeDocument/2006/relationships/image" Target="media/image198.wmf"/><Relationship Id="rId560" Type="http://schemas.openxmlformats.org/officeDocument/2006/relationships/image" Target="media/image273.wmf"/><Relationship Id="rId92" Type="http://schemas.openxmlformats.org/officeDocument/2006/relationships/oleObject" Target="embeddings/oleObject42.bin"/><Relationship Id="rId213" Type="http://schemas.openxmlformats.org/officeDocument/2006/relationships/image" Target="media/image104.wmf"/><Relationship Id="rId420" Type="http://schemas.openxmlformats.org/officeDocument/2006/relationships/oleObject" Target="embeddings/oleObject210.bin"/><Relationship Id="rId255" Type="http://schemas.openxmlformats.org/officeDocument/2006/relationships/image" Target="media/image123.wmf"/><Relationship Id="rId297" Type="http://schemas.openxmlformats.org/officeDocument/2006/relationships/oleObject" Target="embeddings/oleObject147.bin"/><Relationship Id="rId462" Type="http://schemas.openxmlformats.org/officeDocument/2006/relationships/oleObject" Target="embeddings/oleObject231.bin"/><Relationship Id="rId518" Type="http://schemas.openxmlformats.org/officeDocument/2006/relationships/oleObject" Target="embeddings/oleObject259.bin"/><Relationship Id="rId115" Type="http://schemas.openxmlformats.org/officeDocument/2006/relationships/image" Target="media/image55.wmf"/><Relationship Id="rId157" Type="http://schemas.openxmlformats.org/officeDocument/2006/relationships/image" Target="media/image76.wmf"/><Relationship Id="rId322" Type="http://schemas.openxmlformats.org/officeDocument/2006/relationships/image" Target="media/image156.wmf"/><Relationship Id="rId364" Type="http://schemas.openxmlformats.org/officeDocument/2006/relationships/oleObject" Target="embeddings/oleObject182.bin"/><Relationship Id="rId61" Type="http://schemas.openxmlformats.org/officeDocument/2006/relationships/oleObject" Target="embeddings/oleObject27.bin"/><Relationship Id="rId199" Type="http://schemas.openxmlformats.org/officeDocument/2006/relationships/image" Target="media/image97.wmf"/><Relationship Id="rId571" Type="http://schemas.openxmlformats.org/officeDocument/2006/relationships/oleObject" Target="embeddings/oleObject286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66" Type="http://schemas.openxmlformats.org/officeDocument/2006/relationships/oleObject" Target="embeddings/oleObject131.bin"/><Relationship Id="rId431" Type="http://schemas.openxmlformats.org/officeDocument/2006/relationships/image" Target="media/image209.wmf"/><Relationship Id="rId473" Type="http://schemas.openxmlformats.org/officeDocument/2006/relationships/image" Target="media/image230.wmf"/><Relationship Id="rId529" Type="http://schemas.openxmlformats.org/officeDocument/2006/relationships/image" Target="media/image258.wmf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9.bin"/><Relationship Id="rId168" Type="http://schemas.openxmlformats.org/officeDocument/2006/relationships/oleObject" Target="embeddings/oleObject80.bin"/><Relationship Id="rId333" Type="http://schemas.openxmlformats.org/officeDocument/2006/relationships/oleObject" Target="embeddings/oleObject165.bin"/><Relationship Id="rId540" Type="http://schemas.openxmlformats.org/officeDocument/2006/relationships/image" Target="media/image263.wmf"/><Relationship Id="rId72" Type="http://schemas.openxmlformats.org/officeDocument/2006/relationships/image" Target="media/image34.wmf"/><Relationship Id="rId375" Type="http://schemas.openxmlformats.org/officeDocument/2006/relationships/image" Target="media/image181.wmf"/><Relationship Id="rId582" Type="http://schemas.openxmlformats.org/officeDocument/2006/relationships/image" Target="media/image284.wmf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277" Type="http://schemas.openxmlformats.org/officeDocument/2006/relationships/oleObject" Target="embeddings/oleObject137.bin"/><Relationship Id="rId400" Type="http://schemas.openxmlformats.org/officeDocument/2006/relationships/oleObject" Target="embeddings/oleObject200.bin"/><Relationship Id="rId442" Type="http://schemas.openxmlformats.org/officeDocument/2006/relationships/oleObject" Target="embeddings/oleObject221.bin"/><Relationship Id="rId484" Type="http://schemas.openxmlformats.org/officeDocument/2006/relationships/oleObject" Target="embeddings/oleObject242.bin"/><Relationship Id="rId137" Type="http://schemas.openxmlformats.org/officeDocument/2006/relationships/image" Target="media/image66.wmf"/><Relationship Id="rId302" Type="http://schemas.openxmlformats.org/officeDocument/2006/relationships/image" Target="media/image146.wmf"/><Relationship Id="rId344" Type="http://schemas.openxmlformats.org/officeDocument/2006/relationships/oleObject" Target="embeddings/oleObject171.bin"/><Relationship Id="rId41" Type="http://schemas.openxmlformats.org/officeDocument/2006/relationships/image" Target="media/image18.wmf"/><Relationship Id="rId83" Type="http://schemas.openxmlformats.org/officeDocument/2006/relationships/image" Target="media/image39.wmf"/><Relationship Id="rId179" Type="http://schemas.openxmlformats.org/officeDocument/2006/relationships/image" Target="media/image87.wmf"/><Relationship Id="rId386" Type="http://schemas.openxmlformats.org/officeDocument/2006/relationships/oleObject" Target="embeddings/oleObject193.bin"/><Relationship Id="rId551" Type="http://schemas.openxmlformats.org/officeDocument/2006/relationships/oleObject" Target="embeddings/oleObject276.bin"/><Relationship Id="rId593" Type="http://schemas.openxmlformats.org/officeDocument/2006/relationships/oleObject" Target="embeddings/oleObject297.bin"/><Relationship Id="rId607" Type="http://schemas.openxmlformats.org/officeDocument/2006/relationships/theme" Target="theme/theme1.xml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46" Type="http://schemas.openxmlformats.org/officeDocument/2006/relationships/oleObject" Target="embeddings/oleObject120.bin"/><Relationship Id="rId288" Type="http://schemas.openxmlformats.org/officeDocument/2006/relationships/image" Target="media/image139.wmf"/><Relationship Id="rId411" Type="http://schemas.openxmlformats.org/officeDocument/2006/relationships/image" Target="media/image199.wmf"/><Relationship Id="rId453" Type="http://schemas.openxmlformats.org/officeDocument/2006/relationships/image" Target="media/image220.wmf"/><Relationship Id="rId509" Type="http://schemas.openxmlformats.org/officeDocument/2006/relationships/image" Target="media/image248.wmf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5.bin"/><Relationship Id="rId495" Type="http://schemas.openxmlformats.org/officeDocument/2006/relationships/image" Target="media/image241.wmf"/><Relationship Id="rId10" Type="http://schemas.openxmlformats.org/officeDocument/2006/relationships/image" Target="media/image2.wmf"/><Relationship Id="rId52" Type="http://schemas.openxmlformats.org/officeDocument/2006/relationships/image" Target="media/image24.wmf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355" Type="http://schemas.openxmlformats.org/officeDocument/2006/relationships/image" Target="media/image171.wmf"/><Relationship Id="rId397" Type="http://schemas.openxmlformats.org/officeDocument/2006/relationships/image" Target="media/image192.wmf"/><Relationship Id="rId520" Type="http://schemas.openxmlformats.org/officeDocument/2006/relationships/oleObject" Target="embeddings/oleObject260.bin"/><Relationship Id="rId562" Type="http://schemas.openxmlformats.org/officeDocument/2006/relationships/image" Target="media/image274.wmf"/><Relationship Id="rId215" Type="http://schemas.openxmlformats.org/officeDocument/2006/relationships/image" Target="media/image105.wmf"/><Relationship Id="rId257" Type="http://schemas.openxmlformats.org/officeDocument/2006/relationships/image" Target="media/image124.wmf"/><Relationship Id="rId422" Type="http://schemas.openxmlformats.org/officeDocument/2006/relationships/oleObject" Target="embeddings/oleObject211.bin"/><Relationship Id="rId464" Type="http://schemas.openxmlformats.org/officeDocument/2006/relationships/oleObject" Target="embeddings/oleObject232.bin"/><Relationship Id="rId299" Type="http://schemas.openxmlformats.org/officeDocument/2006/relationships/oleObject" Target="embeddings/oleObject148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66" Type="http://schemas.openxmlformats.org/officeDocument/2006/relationships/oleObject" Target="embeddings/oleObject183.bin"/><Relationship Id="rId573" Type="http://schemas.openxmlformats.org/officeDocument/2006/relationships/oleObject" Target="embeddings/oleObject287.bin"/><Relationship Id="rId226" Type="http://schemas.openxmlformats.org/officeDocument/2006/relationships/image" Target="media/image110.wmf"/><Relationship Id="rId433" Type="http://schemas.openxmlformats.org/officeDocument/2006/relationships/image" Target="media/image210.wmf"/><Relationship Id="rId74" Type="http://schemas.openxmlformats.org/officeDocument/2006/relationships/image" Target="media/image35.wmf"/><Relationship Id="rId377" Type="http://schemas.openxmlformats.org/officeDocument/2006/relationships/image" Target="media/image182.wmf"/><Relationship Id="rId500" Type="http://schemas.openxmlformats.org/officeDocument/2006/relationships/oleObject" Target="embeddings/oleObject250.bin"/><Relationship Id="rId584" Type="http://schemas.openxmlformats.org/officeDocument/2006/relationships/image" Target="media/image285.wmf"/><Relationship Id="rId5" Type="http://schemas.openxmlformats.org/officeDocument/2006/relationships/webSettings" Target="webSettings.xml"/><Relationship Id="rId237" Type="http://schemas.openxmlformats.org/officeDocument/2006/relationships/image" Target="media/image115.wmf"/><Relationship Id="rId444" Type="http://schemas.openxmlformats.org/officeDocument/2006/relationships/oleObject" Target="embeddings/oleObject222.bin"/><Relationship Id="rId290" Type="http://schemas.openxmlformats.org/officeDocument/2006/relationships/image" Target="media/image140.wmf"/><Relationship Id="rId304" Type="http://schemas.openxmlformats.org/officeDocument/2006/relationships/image" Target="media/image147.wmf"/><Relationship Id="rId388" Type="http://schemas.openxmlformats.org/officeDocument/2006/relationships/oleObject" Target="embeddings/oleObject194.bin"/><Relationship Id="rId511" Type="http://schemas.openxmlformats.org/officeDocument/2006/relationships/image" Target="media/image249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595" Type="http://schemas.openxmlformats.org/officeDocument/2006/relationships/oleObject" Target="embeddings/oleObject298.bin"/><Relationship Id="rId248" Type="http://schemas.openxmlformats.org/officeDocument/2006/relationships/image" Target="media/image120.wmf"/><Relationship Id="rId455" Type="http://schemas.openxmlformats.org/officeDocument/2006/relationships/image" Target="media/image221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6.bin"/><Relationship Id="rId522" Type="http://schemas.openxmlformats.org/officeDocument/2006/relationships/oleObject" Target="embeddings/oleObject261.bin"/><Relationship Id="rId96" Type="http://schemas.openxmlformats.org/officeDocument/2006/relationships/oleObject" Target="embeddings/oleObject44.bin"/><Relationship Id="rId161" Type="http://schemas.openxmlformats.org/officeDocument/2006/relationships/image" Target="media/image78.wmf"/><Relationship Id="rId399" Type="http://schemas.openxmlformats.org/officeDocument/2006/relationships/image" Target="media/image193.wmf"/><Relationship Id="rId259" Type="http://schemas.openxmlformats.org/officeDocument/2006/relationships/image" Target="media/image125.wmf"/><Relationship Id="rId466" Type="http://schemas.openxmlformats.org/officeDocument/2006/relationships/oleObject" Target="embeddings/oleObject233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326" Type="http://schemas.openxmlformats.org/officeDocument/2006/relationships/image" Target="media/image158.wmf"/><Relationship Id="rId533" Type="http://schemas.openxmlformats.org/officeDocument/2006/relationships/oleObject" Target="embeddings/oleObject267.bin"/><Relationship Id="rId172" Type="http://schemas.openxmlformats.org/officeDocument/2006/relationships/oleObject" Target="embeddings/oleObject82.bin"/><Relationship Id="rId477" Type="http://schemas.openxmlformats.org/officeDocument/2006/relationships/image" Target="media/image232.wmf"/><Relationship Id="rId600" Type="http://schemas.openxmlformats.org/officeDocument/2006/relationships/image" Target="media/image293.wmf"/><Relationship Id="rId337" Type="http://schemas.openxmlformats.org/officeDocument/2006/relationships/oleObject" Target="embeddings/oleObject167.bin"/><Relationship Id="rId34" Type="http://schemas.openxmlformats.org/officeDocument/2006/relationships/oleObject" Target="embeddings/oleObject13.bin"/><Relationship Id="rId544" Type="http://schemas.openxmlformats.org/officeDocument/2006/relationships/image" Target="media/image265.wmf"/><Relationship Id="rId183" Type="http://schemas.openxmlformats.org/officeDocument/2006/relationships/image" Target="media/image89.wmf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250" Type="http://schemas.openxmlformats.org/officeDocument/2006/relationships/oleObject" Target="embeddings/oleObject123.bin"/><Relationship Id="rId488" Type="http://schemas.openxmlformats.org/officeDocument/2006/relationships/oleObject" Target="embeddings/oleObject244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1.bin"/><Relationship Id="rId348" Type="http://schemas.openxmlformats.org/officeDocument/2006/relationships/image" Target="media/image168.wmf"/><Relationship Id="rId555" Type="http://schemas.openxmlformats.org/officeDocument/2006/relationships/oleObject" Target="embeddings/oleObject278.bin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image" Target="media/image201.wmf"/><Relationship Id="rId261" Type="http://schemas.openxmlformats.org/officeDocument/2006/relationships/image" Target="media/image126.wmf"/><Relationship Id="rId499" Type="http://schemas.openxmlformats.org/officeDocument/2006/relationships/image" Target="media/image243.wmf"/><Relationship Id="rId56" Type="http://schemas.openxmlformats.org/officeDocument/2006/relationships/oleObject" Target="embeddings/oleObject24.bin"/><Relationship Id="rId359" Type="http://schemas.openxmlformats.org/officeDocument/2006/relationships/image" Target="media/image173.wmf"/><Relationship Id="rId566" Type="http://schemas.openxmlformats.org/officeDocument/2006/relationships/image" Target="media/image276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38</Pages>
  <Words>9535</Words>
  <Characters>54355</Characters>
  <Application>Microsoft Office Word</Application>
  <DocSecurity>0</DocSecurity>
  <Lines>452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63763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Maochao Xiao</cp:lastModifiedBy>
  <cp:revision>11</cp:revision>
  <cp:lastPrinted>2023-10-27T21:00:00Z</cp:lastPrinted>
  <dcterms:created xsi:type="dcterms:W3CDTF">2020-04-22T21:08:00Z</dcterms:created>
  <dcterms:modified xsi:type="dcterms:W3CDTF">2024-05-21T19:28:00Z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