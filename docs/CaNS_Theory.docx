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7045A861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>CaNS</w:t>
      </w:r>
      <w:r w:rsidR="00DC2D2F">
        <w:rPr>
          <w:b/>
          <w:sz w:val="36"/>
          <w:szCs w:val="36"/>
          <w:lang w:eastAsia="zh-CN"/>
        </w:rPr>
        <w:t xml:space="preserve">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07719BF6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pt;height:34.95pt" o:ole="">
            <v:imagedata r:id="rId8" o:title=""/>
          </v:shape>
          <o:OLEObject Type="Embed" ProgID="Equation.DSMT4" ShapeID="_x0000_i1025" DrawAspect="Content" ObjectID="_1775652764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3BD156BE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40.05pt;height:37.8pt" o:ole="">
            <v:imagedata r:id="rId10" o:title=""/>
          </v:shape>
          <o:OLEObject Type="Embed" ProgID="Equation.DSMT4" ShapeID="_x0000_i1026" DrawAspect="Content" ObjectID="_1775652765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062F08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2BBDD87E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4.1pt;height:86.25pt" o:ole="">
            <v:imagedata r:id="rId12" o:title=""/>
          </v:shape>
          <o:OLEObject Type="Embed" ProgID="Equation.DSMT4" ShapeID="_x0000_i1027" DrawAspect="Content" ObjectID="_1775652766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062F08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61B05BF9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9pt;height:37.8pt" o:ole="">
            <v:imagedata r:id="rId14" o:title=""/>
          </v:shape>
          <o:OLEObject Type="Embed" ProgID="Equation.DSMT4" ShapeID="_x0000_i1028" DrawAspect="Content" ObjectID="_1775652767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062F08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7369017B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39.85pt;height:86.25pt" o:ole="">
            <v:imagedata r:id="rId16" o:title=""/>
          </v:shape>
          <o:OLEObject Type="Embed" ProgID="Equation.DSMT4" ShapeID="_x0000_i1029" DrawAspect="Content" ObjectID="_1775652768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062F08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2D16DB76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BF05A2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71FACA5A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8pt;height:34.95pt" o:ole="">
            <v:imagedata r:id="rId18" o:title=""/>
          </v:shape>
          <o:OLEObject Type="Embed" ProgID="Equation.DSMT4" ShapeID="_x0000_i1030" DrawAspect="Content" ObjectID="_1775652769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062F08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5C67782B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8pt;height:69.85pt" o:ole="">
            <v:imagedata r:id="rId20" o:title=""/>
          </v:shape>
          <o:OLEObject Type="Embed" ProgID="Equation.DSMT4" ShapeID="_x0000_i1031" DrawAspect="Content" ObjectID="_1775652770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062F08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3B3260EC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62F08">
        <w:t xml:space="preserve">Figure </w:t>
      </w:r>
      <w:r w:rsidR="00062F08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15721B"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71EA180E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62F08">
        <w:rPr>
          <w:noProof/>
        </w:rPr>
        <w:t>1</w:t>
      </w:r>
      <w:r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0814F0"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1449742E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7.1pt;height:32.8pt" o:ole="">
            <v:imagedata r:id="rId23" o:title=""/>
          </v:shape>
          <o:OLEObject Type="Embed" ProgID="Equation.DSMT4" ShapeID="_x0000_i1032" DrawAspect="Content" ObjectID="_1775652771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7.1pt;height:32.8pt" o:ole="">
            <v:imagedata r:id="rId25" o:title=""/>
          </v:shape>
          <o:OLEObject Type="Embed" ProgID="Equation.DSMT4" ShapeID="_x0000_i1033" DrawAspect="Content" ObjectID="_1775652772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7.1pt;height:32.8pt" o:ole="">
            <v:imagedata r:id="rId27" o:title=""/>
          </v:shape>
          <o:OLEObject Type="Embed" ProgID="Equation.DSMT4" ShapeID="_x0000_i1034" DrawAspect="Content" ObjectID="_1775652773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25pt;height:32.8pt" o:ole="">
            <v:imagedata r:id="rId29" o:title=""/>
          </v:shape>
          <o:OLEObject Type="Embed" ProgID="Equation.DSMT4" ShapeID="_x0000_i1035" DrawAspect="Content" ObjectID="_1775652774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0.3pt;height:31.35pt" o:ole="">
            <v:imagedata r:id="rId31" o:title=""/>
          </v:shape>
          <o:OLEObject Type="Embed" ProgID="Equation.DSMT4" ShapeID="_x0000_i1036" DrawAspect="Content" ObjectID="_1775652775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45pt;height:39.9pt" o:ole="">
            <v:imagedata r:id="rId33" o:title=""/>
          </v:shape>
          <o:OLEObject Type="Embed" ProgID="Equation.DSMT4" ShapeID="_x0000_i1037" DrawAspect="Content" ObjectID="_1775652776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7pt;height:12.85pt" o:ole="">
            <v:imagedata r:id="rId35" o:title=""/>
          </v:shape>
          <o:OLEObject Type="Embed" ProgID="Equation.DSMT4" ShapeID="_x0000_i1038" DrawAspect="Content" ObjectID="_1775652777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</w:t>
      </w:r>
      <w:r w:rsidR="00BA624E">
        <w:t>the</w:t>
      </w:r>
      <w:r w:rsidR="00441210">
        <w:t xml:space="preserve">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062F08">
        <w:t xml:space="preserve">Table </w:t>
      </w:r>
      <w:r w:rsidR="00062F08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062F08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8F483D">
        <w:rPr>
          <w:lang w:eastAsia="zh-CN"/>
        </w:rPr>
        <w:t>grid,</w:t>
      </w:r>
    </w:p>
    <w:p w14:paraId="762CCAD4" w14:textId="03014D44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62F08">
        <w:rPr>
          <w:noProof/>
        </w:rPr>
        <w:t>1</w:t>
      </w:r>
      <w:r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59.9pt;height:22.1pt" o:ole="">
            <v:imagedata r:id="rId37" o:title=""/>
          </v:shape>
          <o:OLEObject Type="Embed" ProgID="Equation.DSMT4" ShapeID="_x0000_i1039" DrawAspect="Content" ObjectID="_1775652778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39.9pt" o:ole="">
            <v:imagedata r:id="rId39" o:title=""/>
          </v:shape>
          <o:OLEObject Type="Embed" ProgID="Equation.DSMT4" ShapeID="_x0000_i1040" DrawAspect="Content" ObjectID="_1775652779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062F08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1621FE13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062F08" w:rsidRPr="00062F08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7.05pt;height:22.1pt" o:ole="">
                  <v:imagedata r:id="rId41" o:title=""/>
                </v:shape>
                <o:OLEObject Type="Embed" ProgID="Equation.DSMT4" ShapeID="_x0000_i1041" DrawAspect="Content" ObjectID="_1775652780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2.1pt" o:ole="">
                  <v:imagedata r:id="rId43" o:title=""/>
                </v:shape>
                <o:OLEObject Type="Embed" ProgID="Equation.DSMT4" ShapeID="_x0000_i1042" DrawAspect="Content" ObjectID="_1775652781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2pt;height:19.25pt" o:ole="">
                  <v:imagedata r:id="rId45" o:title=""/>
                </v:shape>
                <o:OLEObject Type="Embed" ProgID="Equation.DSMT4" ShapeID="_x0000_i1043" DrawAspect="Content" ObjectID="_1775652782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27F80B98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062F08" w:rsidRPr="00062F08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6.95pt;height:39.2pt" o:ole="">
                  <v:imagedata r:id="rId47" o:title=""/>
                </v:shape>
                <o:OLEObject Type="Embed" ProgID="Equation.DSMT4" ShapeID="_x0000_i1044" DrawAspect="Content" ObjectID="_1775652783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2pt;height:39.2pt" o:ole="">
                  <v:imagedata r:id="rId49" o:title=""/>
                </v:shape>
                <o:OLEObject Type="Embed" ProgID="Equation.DSMT4" ShapeID="_x0000_i1045" DrawAspect="Content" ObjectID="_1775652784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678407AB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062F08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062F08" w:rsidRPr="00062F08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6C403134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FE04DF">
        <w:t>is non-zero.</w:t>
      </w:r>
    </w:p>
    <w:p w14:paraId="2FB03C81" w14:textId="7BA4BAAD" w:rsidR="008367DF" w:rsidRPr="00B523B0" w:rsidRDefault="008367DF" w:rsidP="0045754B"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7.1pt;height:32.8pt" o:ole="">
            <v:imagedata r:id="rId52" o:title=""/>
          </v:shape>
          <o:OLEObject Type="Embed" ProgID="Equation.DSMT4" ShapeID="_x0000_i1046" DrawAspect="Content" ObjectID="_1775652785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</w:t>
      </w:r>
      <w:r w:rsidR="00446DDF" w:rsidRPr="00B523B0">
        <w:lastRenderedPageBreak/>
        <w:t>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>. The assumption does not hold true, so this treatment can cause large errors.</w:t>
      </w:r>
    </w:p>
    <w:p w14:paraId="225ED9A8" w14:textId="3B747368" w:rsidR="008269D6" w:rsidRDefault="008328E6" w:rsidP="0055330C">
      <w:r w:rsidRPr="00B523B0"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4pt;height:39.9pt" o:ole="">
            <v:imagedata r:id="rId54" o:title=""/>
          </v:shape>
          <o:OLEObject Type="Embed" ProgID="Equation.DSMT4" ShapeID="_x0000_i1047" DrawAspect="Content" ObjectID="_1775652786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062F08" w:rsidRPr="00062F08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4pt;height:39.9pt" o:ole="">
            <v:imagedata r:id="rId54" o:title=""/>
          </v:shape>
          <o:OLEObject Type="Embed" ProgID="Equation.DSMT4" ShapeID="_x0000_i1048" DrawAspect="Content" ObjectID="_1775652787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4pt;height:39.9pt" o:ole="">
            <v:imagedata r:id="rId54" o:title=""/>
          </v:shape>
          <o:OLEObject Type="Embed" ProgID="Equation.DSMT4" ShapeID="_x0000_i1049" DrawAspect="Content" ObjectID="_1775652788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25pt;height:17.1pt" o:ole="">
            <v:imagedata r:id="rId58" o:title=""/>
          </v:shape>
          <o:OLEObject Type="Embed" ProgID="Equation.DSMT4" ShapeID="_x0000_i1050" DrawAspect="Content" ObjectID="_1775652789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7.65pt;height:37.05pt" o:ole="">
            <v:imagedata r:id="rId60" o:title=""/>
          </v:shape>
          <o:OLEObject Type="Embed" ProgID="Equation.DSMT4" ShapeID="_x0000_i1051" DrawAspect="Content" ObjectID="_1775652790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8.95pt;height:39.9pt" o:ole="">
            <v:imagedata r:id="rId62" o:title=""/>
          </v:shape>
          <o:OLEObject Type="Embed" ProgID="Equation.DSMT4" ShapeID="_x0000_i1052" DrawAspect="Content" ObjectID="_1775652791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6.95pt;height:37.8pt" o:ole="">
            <v:imagedata r:id="rId64" o:title=""/>
          </v:shape>
          <o:OLEObject Type="Embed" ProgID="Equation.DSMT4" ShapeID="_x0000_i1053" DrawAspect="Content" ObjectID="_1775652792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2.65pt;height:47.05pt" o:ole="">
            <v:imagedata r:id="rId66" o:title=""/>
          </v:shape>
          <o:OLEObject Type="Embed" ProgID="Equation.DSMT4" ShapeID="_x0000_i1054" DrawAspect="Content" ObjectID="_1775652793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4CA08F6D" w:rsidR="00D52E62" w:rsidRPr="00D52E62" w:rsidRDefault="00D52E62" w:rsidP="0055330C"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062F08">
        <w:t xml:space="preserve">Figure </w:t>
      </w:r>
      <w:r w:rsidR="00062F08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0D40C83F" w:rsidR="00C12CF8" w:rsidRPr="00C12CF8" w:rsidRDefault="00D52E62" w:rsidP="0055330C">
      <w:pPr>
        <w:pStyle w:val="Caption"/>
        <w:jc w:val="center"/>
      </w:pPr>
      <w:bookmarkStart w:id="9" w:name="_Ref1502703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62F08">
        <w:rPr>
          <w:noProof/>
        </w:rPr>
        <w:t>2</w:t>
      </w:r>
      <w:r>
        <w:rPr>
          <w:noProof/>
        </w:rPr>
        <w:fldChar w:fldCharType="end"/>
      </w:r>
      <w:bookmarkEnd w:id="9"/>
      <w:r>
        <w:t xml:space="preserve"> Gradients provided by </w:t>
      </w:r>
      <w:r w:rsidR="00F75A78">
        <w:t xml:space="preserve">a wall </w:t>
      </w:r>
      <w:r w:rsidR="00F42C8B">
        <w:t>model</w:t>
      </w:r>
    </w:p>
    <w:p w14:paraId="764E9447" w14:textId="22D86F2F" w:rsidR="00AF6400" w:rsidRPr="00AF6400" w:rsidRDefault="006C5164" w:rsidP="0055330C"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062F08">
        <w:t xml:space="preserve">Figure </w:t>
      </w:r>
      <w:r w:rsidR="00062F08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383D99">
        <w:t>informa</w:t>
      </w:r>
      <w:r w:rsidR="001614EE"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7D3C69D2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62F08">
        <w:rPr>
          <w:noProof/>
        </w:rPr>
        <w:t>3</w:t>
      </w:r>
      <w:r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6AE80F7B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4159B8">
        <w:rPr>
          <w:b/>
          <w:sz w:val="32"/>
          <w:szCs w:val="32"/>
        </w:rPr>
        <w:t>solver</w:t>
      </w:r>
    </w:p>
    <w:p w14:paraId="31BC9BA2" w14:textId="77CAB05F" w:rsidR="00D56524" w:rsidRDefault="00061A01" w:rsidP="004F3098">
      <w:pPr>
        <w:spacing w:beforeLines="50" w:before="120" w:afterLines="50" w:after="120"/>
        <w:rPr>
          <w:lang w:eastAsia="zh-CN"/>
        </w:rPr>
      </w:pPr>
      <w:r>
        <w:t>The elliptic Poisson equation</w:t>
      </w:r>
      <w:r w:rsidR="00C8101D">
        <w:rPr>
          <w:rFonts w:hint="eastAsia"/>
          <w:lang w:eastAsia="zh-CN"/>
        </w:rPr>
        <w:t xml:space="preserve"> is</w:t>
      </w:r>
    </w:p>
    <w:p w14:paraId="49897058" w14:textId="55E412A1" w:rsidR="00D56524" w:rsidRDefault="00D56524" w:rsidP="00D56524">
      <w:pPr>
        <w:pStyle w:val="MTDisplayEquation"/>
      </w:pPr>
      <w:r>
        <w:tab/>
      </w:r>
      <w:r w:rsidRPr="00EC2418">
        <w:rPr>
          <w:position w:val="-28"/>
        </w:rPr>
        <w:object w:dxaOrig="2040" w:dyaOrig="700" w14:anchorId="4FDA27F2">
          <v:shape id="_x0000_i1055" type="#_x0000_t75" style="width:101.25pt;height:34.95pt" o:ole="">
            <v:imagedata r:id="rId70" o:title=""/>
          </v:shape>
          <o:OLEObject Type="Embed" ProgID="Equation.DSMT4" ShapeID="_x0000_i1055" DrawAspect="Content" ObjectID="_1775652794" r:id="rId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3125BBAD" w14:textId="7DEF59AD" w:rsidR="00C8694A" w:rsidRDefault="00D56524" w:rsidP="004F3098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It</w:t>
      </w:r>
      <w:r w:rsidR="00061A01">
        <w:t xml:space="preserve"> can be solved via iterative methods, like Jacobi, Gauss-Seidel (with </w:t>
      </w:r>
      <w:r w:rsidR="00061A01" w:rsidRPr="00061A01">
        <w:t>successive overrelaxation</w:t>
      </w:r>
      <w:r w:rsidR="00061A01"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6" type="#_x0000_t75" style="width:12.1pt;height:12.85pt" o:ole="">
            <v:imagedata r:id="rId72" o:title=""/>
          </v:shape>
          <o:OLEObject Type="Embed" ProgID="Equation.DSMT4" ShapeID="_x0000_i1056" DrawAspect="Content" ObjectID="_1775652795" r:id="rId73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7" type="#_x0000_t75" style="width:10pt;height:14.25pt" o:ole="">
            <v:imagedata r:id="rId74" o:title=""/>
          </v:shape>
          <o:OLEObject Type="Embed" ProgID="Equation.DSMT4" ShapeID="_x0000_i1057" DrawAspect="Content" ObjectID="_1775652796" r:id="rId75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8" type="#_x0000_t75" style="width:34.95pt;height:14.25pt" o:ole="">
            <v:imagedata r:id="rId76" o:title=""/>
          </v:shape>
          <o:OLEObject Type="Embed" ProgID="Equation.DSMT4" ShapeID="_x0000_i1058" DrawAspect="Content" ObjectID="_1775652797" r:id="rId77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9" type="#_x0000_t75" style="width:12.1pt;height:12.85pt" o:ole="">
            <v:imagedata r:id="rId72" o:title=""/>
          </v:shape>
          <o:OLEObject Type="Embed" ProgID="Equation.DSMT4" ShapeID="_x0000_i1059" DrawAspect="Content" ObjectID="_1775652798" r:id="rId78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the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60" type="#_x0000_t75" style="width:59.9pt;height:17.1pt" o:ole="">
            <v:imagedata r:id="rId79" o:title=""/>
          </v:shape>
          <o:OLEObject Type="Embed" ProgID="Equation.DSMT4" ShapeID="_x0000_i1060" DrawAspect="Content" ObjectID="_1775652799" r:id="rId80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1" type="#_x0000_t75" style="width:62pt;height:19.25pt" o:ole="">
            <v:imagedata r:id="rId81" o:title=""/>
          </v:shape>
          <o:OLEObject Type="Embed" ProgID="Equation.DSMT4" ShapeID="_x0000_i1061" DrawAspect="Content" ObjectID="_1775652800" r:id="rId82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2" type="#_x0000_t75" style="width:17.1pt;height:17.1pt" o:ole="">
            <v:imagedata r:id="rId83" o:title=""/>
          </v:shape>
          <o:OLEObject Type="Embed" ProgID="Equation.DSMT4" ShapeID="_x0000_i1062" DrawAspect="Content" ObjectID="_1775652801" r:id="rId84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3" type="#_x0000_t75" style="width:17.1pt;height:19.25pt" o:ole="">
            <v:imagedata r:id="rId85" o:title=""/>
          </v:shape>
          <o:OLEObject Type="Embed" ProgID="Equation.DSMT4" ShapeID="_x0000_i1063" DrawAspect="Content" ObjectID="_1775652802" r:id="rId86"/>
        </w:object>
      </w:r>
      <w:r w:rsidR="00961C1D">
        <w:t xml:space="preserve"> </w:t>
      </w:r>
      <w:r w:rsidR="00AD3583">
        <w:t>denote</w:t>
      </w:r>
      <w:r w:rsidR="00961C1D">
        <w:t xml:space="preserve"> the number of </w:t>
      </w:r>
      <w:r w:rsidR="007F107D">
        <w:rPr>
          <w:rFonts w:hint="eastAsia"/>
          <w:lang w:eastAsia="zh-CN"/>
        </w:rPr>
        <w:t>cells,</w:t>
      </w:r>
    </w:p>
    <w:p w14:paraId="345FD359" w14:textId="77617238" w:rsidR="00EC2418" w:rsidRDefault="00EC2418" w:rsidP="00EC2418">
      <w:pPr>
        <w:pStyle w:val="MTDisplayEquation"/>
      </w:pPr>
      <w:r>
        <w:tab/>
      </w:r>
      <w:r w:rsidR="004C45FA" w:rsidRPr="00EC2418">
        <w:rPr>
          <w:position w:val="-28"/>
        </w:rPr>
        <w:object w:dxaOrig="7420" w:dyaOrig="700" w14:anchorId="56346DA9">
          <v:shape id="_x0000_i1064" type="#_x0000_t75" style="width:370pt;height:34.95pt" o:ole="">
            <v:imagedata r:id="rId87" o:title=""/>
          </v:shape>
          <o:OLEObject Type="Embed" ProgID="Equation.DSMT4" ShapeID="_x0000_i1064" DrawAspect="Content" ObjectID="_1775652803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062F08">
          <w:rPr>
            <w:noProof/>
          </w:rPr>
          <w:instrText>9</w:instrText>
        </w:r>
      </w:fldSimple>
      <w:r>
        <w:instrText>)</w:instrText>
      </w:r>
      <w:bookmarkEnd w:id="11"/>
      <w:r>
        <w:fldChar w:fldCharType="end"/>
      </w:r>
    </w:p>
    <w:p w14:paraId="47243EDB" w14:textId="209039FE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direc</w:t>
      </w:r>
      <w:r w:rsidR="00B65A6D">
        <w:rPr>
          <w:rFonts w:hint="eastAsia"/>
          <w:lang w:eastAsia="zh-CN"/>
        </w:rPr>
        <w:t>tion</w:t>
      </w:r>
      <w:r w:rsidR="00B65A6D">
        <w:rPr>
          <w:lang w:eastAsia="zh-CN"/>
        </w:rPr>
        <w:t>,</w:t>
      </w:r>
    </w:p>
    <w:p w14:paraId="514A1C16" w14:textId="70BCD345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5" type="#_x0000_t75" style="width:117.6pt;height:39.9pt" o:ole="">
            <v:imagedata r:id="rId89" o:title=""/>
          </v:shape>
          <o:OLEObject Type="Embed" ProgID="Equation.DSMT4" ShapeID="_x0000_i1065" DrawAspect="Content" ObjectID="_1775652804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062F08">
          <w:rPr>
            <w:noProof/>
          </w:rPr>
          <w:instrText>10</w:instrText>
        </w:r>
      </w:fldSimple>
      <w:r>
        <w:instrText>)</w:instrText>
      </w:r>
      <w:bookmarkEnd w:id="12"/>
      <w:r>
        <w:fldChar w:fldCharType="end"/>
      </w:r>
    </w:p>
    <w:p w14:paraId="4C0A0866" w14:textId="0C010586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E41DEA">
        <w:rPr>
          <w:lang w:eastAsia="zh-CN"/>
        </w:rPr>
        <w:t>tion,</w:t>
      </w:r>
    </w:p>
    <w:p w14:paraId="6F89CE83" w14:textId="2C5F81B7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6" type="#_x0000_t75" style="width:131.15pt;height:42.05pt" o:ole="">
            <v:imagedata r:id="rId91" o:title=""/>
          </v:shape>
          <o:OLEObject Type="Embed" ProgID="Equation.DSMT4" ShapeID="_x0000_i1066" DrawAspect="Content" ObjectID="_1775652805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55E6A956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7" type="#_x0000_t75" style="width:350.75pt;height:44.9pt" o:ole="">
            <v:imagedata r:id="rId93" o:title=""/>
          </v:shape>
          <o:OLEObject Type="Embed" ProgID="Equation.DSMT4" ShapeID="_x0000_i1067" DrawAspect="Content" ObjectID="_1775652806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062F08">
          <w:rPr>
            <w:noProof/>
          </w:rPr>
          <w:instrText>12</w:instrText>
        </w:r>
      </w:fldSimple>
      <w:r>
        <w:instrText>)</w:instrText>
      </w:r>
      <w:bookmarkEnd w:id="13"/>
      <w:r>
        <w:fldChar w:fldCharType="end"/>
      </w:r>
    </w:p>
    <w:p w14:paraId="1C9F7A69" w14:textId="4B300F3D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(12)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>
        <w:rPr>
          <w:lang w:eastAsia="zh-CN"/>
        </w:rPr>
        <w:t xml:space="preserve">into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(9)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5234FB1A" w:rsidR="002A24D7" w:rsidRDefault="002A24D7" w:rsidP="00A47DC8">
      <w:pPr>
        <w:pStyle w:val="MTDisplayEquation"/>
        <w:ind w:firstLine="0"/>
      </w:pPr>
      <w:r>
        <w:lastRenderedPageBreak/>
        <w:tab/>
      </w:r>
      <w:r w:rsidR="00147E21" w:rsidRPr="00D74D59">
        <w:rPr>
          <w:position w:val="-206"/>
        </w:rPr>
        <w:object w:dxaOrig="5340" w:dyaOrig="4239" w14:anchorId="39FE7C77">
          <v:shape id="_x0000_i1068" type="#_x0000_t75" style="width:268.05pt;height:213.85pt" o:ole="">
            <v:imagedata r:id="rId95" o:title=""/>
          </v:shape>
          <o:OLEObject Type="Embed" ProgID="Equation.DSMT4" ShapeID="_x0000_i1068" DrawAspect="Content" ObjectID="_1775652807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062F08">
          <w:rPr>
            <w:noProof/>
          </w:rPr>
          <w:instrText>13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162BAFF0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9" type="#_x0000_t75" style="width:247.35pt;height:57.75pt" o:ole="">
            <v:imagedata r:id="rId97" o:title=""/>
          </v:shape>
          <o:OLEObject Type="Embed" ProgID="Equation.DSMT4" ShapeID="_x0000_i1069" DrawAspect="Content" ObjectID="_1775652808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062F08">
          <w:rPr>
            <w:noProof/>
          </w:rPr>
          <w:instrText>14</w:instrText>
        </w:r>
      </w:fldSimple>
      <w:r>
        <w:instrText>)</w:instrText>
      </w:r>
      <w:bookmarkEnd w:id="15"/>
      <w:r>
        <w:fldChar w:fldCharType="end"/>
      </w:r>
    </w:p>
    <w:p w14:paraId="4DDBB2E1" w14:textId="58777323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70" type="#_x0000_t75" style="width:248.1pt;height:61.3pt" o:ole="">
            <v:imagedata r:id="rId99" o:title=""/>
          </v:shape>
          <o:OLEObject Type="Embed" ProgID="Equation.DSMT4" ShapeID="_x0000_i1070" DrawAspect="Content" ObjectID="_1775652809" r:id="rId1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434AA619" w14:textId="3C9EABF6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1" type="#_x0000_t75" style="width:10.7pt;height:14.25pt" o:ole="">
            <v:imagedata r:id="rId101" o:title=""/>
          </v:shape>
          <o:OLEObject Type="Embed" ProgID="Equation.DSMT4" ShapeID="_x0000_i1071" DrawAspect="Content" ObjectID="_1775652810" r:id="rId102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2" type="#_x0000_t75" style="width:22.1pt;height:15.7pt" o:ole="">
            <v:imagedata r:id="rId103" o:title=""/>
          </v:shape>
          <o:OLEObject Type="Embed" ProgID="Equation.DSMT4" ShapeID="_x0000_i1072" DrawAspect="Content" ObjectID="_1775652811" r:id="rId104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</w:t>
      </w:r>
      <w:r w:rsidR="00D84E69">
        <w:rPr>
          <w:rFonts w:hint="eastAsia"/>
          <w:lang w:eastAsia="zh-CN"/>
        </w:rPr>
        <w:t>Costa</w:t>
      </w:r>
      <w:r>
        <w:t xml:space="preserve">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062F08" w:rsidRPr="00062F08">
        <w:rPr>
          <w:iCs/>
        </w:rPr>
        <w:instrText>(14)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into Eq. </w:t>
      </w:r>
      <w:r w:rsidR="00667EAC">
        <w:fldChar w:fldCharType="begin"/>
      </w:r>
      <w:r w:rsidR="00667EAC">
        <w:instrText xml:space="preserve"> GOTOBUTTON ZEqnNum287492  \* MERGEFORMAT </w:instrText>
      </w:r>
      <w:r>
        <w:fldChar w:fldCharType="begin"/>
      </w:r>
      <w:r>
        <w:instrText xml:space="preserve"> REF ZEqnNum287492 \* Charformat \! \* MERGEFORMAT </w:instrText>
      </w:r>
      <w:r>
        <w:fldChar w:fldCharType="separate"/>
      </w:r>
      <w:r w:rsidR="00062F08">
        <w:instrText>(13)</w:instrText>
      </w:r>
      <w:r>
        <w:fldChar w:fldCharType="end"/>
      </w:r>
      <w:r w:rsidR="00667EAC">
        <w:fldChar w:fldCharType="end"/>
      </w:r>
      <w:r w:rsidR="00167CC7">
        <w:t>,</w:t>
      </w:r>
    </w:p>
    <w:p w14:paraId="1032F9D0" w14:textId="0DDBF614" w:rsidR="00564C97" w:rsidRDefault="00667EAC" w:rsidP="00B7502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200" w:dyaOrig="760" w14:anchorId="1803985D">
          <v:shape id="_x0000_i1073" type="#_x0000_t75" style="width:159.7pt;height:39.2pt" o:ole="">
            <v:imagedata r:id="rId105" o:title=""/>
          </v:shape>
          <o:OLEObject Type="Embed" ProgID="Equation.DSMT4" ShapeID="_x0000_i1073" DrawAspect="Content" ObjectID="_1775652812" r:id="rId1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062F08">
          <w:rPr>
            <w:noProof/>
          </w:rPr>
          <w:instrText>16</w:instrText>
        </w:r>
      </w:fldSimple>
      <w:r>
        <w:instrText>)</w:instrText>
      </w:r>
      <w:bookmarkEnd w:id="16"/>
      <w:r>
        <w:fldChar w:fldCharType="end"/>
      </w:r>
    </w:p>
    <w:p w14:paraId="67F9CB83" w14:textId="03FA882F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4" type="#_x0000_t75" style="width:39.9pt;height:22.1pt" o:ole="">
            <v:imagedata r:id="rId107" o:title=""/>
          </v:shape>
          <o:OLEObject Type="Embed" ProgID="Equation.DSMT4" ShapeID="_x0000_i1074" DrawAspect="Content" ObjectID="_1775652813" r:id="rId108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062F08" w:rsidRPr="00062F08">
        <w:rPr>
          <w:iCs/>
        </w:rPr>
        <w:instrText>(16)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53B315DA" w:rsidR="009C688B" w:rsidRDefault="009C688B" w:rsidP="009C688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300" w:dyaOrig="760" w14:anchorId="6801B1BC">
          <v:shape id="_x0000_i1075" type="#_x0000_t75" style="width:166.1pt;height:39.2pt" o:ole="">
            <v:imagedata r:id="rId109" o:title=""/>
          </v:shape>
          <o:OLEObject Type="Embed" ProgID="Equation.DSMT4" ShapeID="_x0000_i1075" DrawAspect="Content" ObjectID="_1775652814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0A124168" w14:textId="2E819077" w:rsidR="00BC5A10" w:rsidRDefault="004F7F32" w:rsidP="004F7F32">
      <w:pPr>
        <w:rPr>
          <w:iCs/>
          <w:lang w:eastAsia="zh-CN"/>
        </w:rPr>
      </w:pPr>
      <w:r>
        <w:rPr>
          <w:lang w:eastAsia="zh-CN"/>
        </w:rPr>
        <w:t>This is not as efficient as solving a tridiagonal system of equa</w:t>
      </w:r>
      <w:r w:rsidR="00A47E53">
        <w:rPr>
          <w:lang w:eastAsia="zh-CN"/>
        </w:rPr>
        <w:t>tions</w:t>
      </w:r>
      <w:r>
        <w:rPr>
          <w:lang w:eastAsia="zh-CN"/>
        </w:rPr>
        <w:t xml:space="preserve"> in </w:t>
      </w:r>
      <w:r w:rsidR="008614FF">
        <w:rPr>
          <w:lang w:eastAsia="zh-CN"/>
        </w:rPr>
        <w:t>the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</w:t>
      </w:r>
      <w:r w:rsidR="009C09C4">
        <w:rPr>
          <w:lang w:eastAsia="zh-CN"/>
        </w:rPr>
        <w:t>direc</w:t>
      </w:r>
      <w:r w:rsidR="00D552C8">
        <w:rPr>
          <w:lang w:eastAsia="zh-CN"/>
        </w:rPr>
        <w:t>tion.</w:t>
      </w:r>
      <w:r w:rsidR="00D32201">
        <w:rPr>
          <w:lang w:eastAsia="zh-CN"/>
        </w:rPr>
        <w:t xml:space="preserve"> </w:t>
      </w:r>
      <w:r w:rsidR="00814B01">
        <w:rPr>
          <w:lang w:eastAsia="zh-CN"/>
        </w:rPr>
        <w:t>Hence</w:t>
      </w:r>
      <w:r w:rsidR="000B50FB">
        <w:rPr>
          <w:lang w:eastAsia="zh-CN"/>
        </w:rPr>
        <w:t xml:space="preserve">, </w:t>
      </w:r>
      <w:r w:rsidR="008227C7">
        <w:rPr>
          <w:lang w:eastAsia="zh-CN"/>
        </w:rPr>
        <w:t xml:space="preserve">Eq. </w: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GOTOBUTTON ZEqnNum868307  \* MERGEFORMAT </w:instrTex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REF ZEqnNum868307 \* Charformat \! \* MERGEFORMAT </w:instrText>
      </w:r>
      <w:r w:rsidR="00C57ACF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(16)</w:instrText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t xml:space="preserve"> is the set of equations solved in channel flow. For s</w:t>
      </w:r>
      <w:r w:rsidR="00047A7B">
        <w:rPr>
          <w:iCs/>
          <w:lang w:eastAsia="zh-CN"/>
        </w:rPr>
        <w:t>quare ducts</w:t>
      </w:r>
      <w:r w:rsidR="003743F0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>with</w:t>
      </w:r>
      <w:r w:rsidR="003743F0">
        <w:rPr>
          <w:iCs/>
          <w:lang w:eastAsia="zh-CN"/>
        </w:rPr>
        <w:t xml:space="preserve"> </w:t>
      </w:r>
      <w:r w:rsidR="00C57ACF">
        <w:rPr>
          <w:iCs/>
          <w:lang w:eastAsia="zh-CN"/>
        </w:rPr>
        <w:t>the</w:t>
      </w:r>
      <w:r w:rsidR="00047A7B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lastRenderedPageBreak/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062F08">
        <w:rPr>
          <w:lang w:eastAsia="zh-CN"/>
        </w:rPr>
        <w:instrText>(101)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(102)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062F08">
        <w:rPr>
          <w:lang w:eastAsia="zh-CN"/>
        </w:rPr>
        <w:instrText>(10)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394B5A">
        <w:rPr>
          <w:iCs/>
          <w:lang w:eastAsia="zh-CN"/>
        </w:rPr>
        <w:t>,</w:t>
      </w:r>
    </w:p>
    <w:p w14:paraId="71648801" w14:textId="261416C6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6" type="#_x0000_t75" style="width:315.8pt;height:42.05pt" o:ole="">
            <v:imagedata r:id="rId111" o:title=""/>
          </v:shape>
          <o:OLEObject Type="Embed" ProgID="Equation.DSMT4" ShapeID="_x0000_i1076" DrawAspect="Content" ObjectID="_1775652815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062F08">
          <w:rPr>
            <w:noProof/>
          </w:rPr>
          <w:instrText>18</w:instrText>
        </w:r>
      </w:fldSimple>
      <w:r>
        <w:instrText>)</w:instrText>
      </w:r>
      <w:bookmarkEnd w:id="17"/>
      <w:r>
        <w:fldChar w:fldCharType="end"/>
      </w:r>
    </w:p>
    <w:p w14:paraId="7590D9BD" w14:textId="3E1E32EC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(18)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4746D1C9" w:rsidR="00570771" w:rsidRDefault="00570771" w:rsidP="00570771">
      <w:pPr>
        <w:pStyle w:val="MTDisplayEquation"/>
      </w:pPr>
      <w:r>
        <w:tab/>
      </w:r>
      <w:r w:rsidR="00173F39" w:rsidRPr="00173F39">
        <w:rPr>
          <w:position w:val="-70"/>
        </w:rPr>
        <w:object w:dxaOrig="5460" w:dyaOrig="1520" w14:anchorId="587E6E73">
          <v:shape id="_x0000_i1077" type="#_x0000_t75" style="width:273.75pt;height:74.85pt" o:ole="">
            <v:imagedata r:id="rId113" o:title=""/>
          </v:shape>
          <o:OLEObject Type="Embed" ProgID="Equation.DSMT4" ShapeID="_x0000_i1077" DrawAspect="Content" ObjectID="_1775652816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328C2938" w14:textId="52902B0E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8E7F2B">
        <w:rPr>
          <w:rFonts w:hint="eastAsia"/>
          <w:lang w:eastAsia="zh-CN"/>
        </w:rPr>
        <w:t>as</w:t>
      </w:r>
    </w:p>
    <w:p w14:paraId="08DD2D15" w14:textId="2D59E9BA" w:rsidR="008030DF" w:rsidRDefault="008030DF" w:rsidP="008030DF">
      <w:pPr>
        <w:pStyle w:val="MTDisplayEquation"/>
      </w:pPr>
      <w:r>
        <w:tab/>
      </w:r>
      <w:r w:rsidR="00DB64D5" w:rsidRPr="00DB64D5">
        <w:rPr>
          <w:position w:val="-32"/>
        </w:rPr>
        <w:object w:dxaOrig="4940" w:dyaOrig="1080" w14:anchorId="27587DC1">
          <v:shape id="_x0000_i1078" type="#_x0000_t75" style="width:247.35pt;height:54.2pt" o:ole="">
            <v:imagedata r:id="rId115" o:title=""/>
          </v:shape>
          <o:OLEObject Type="Embed" ProgID="Equation.DSMT4" ShapeID="_x0000_i1078" DrawAspect="Content" ObjectID="_1775652817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062F08">
          <w:rPr>
            <w:noProof/>
          </w:rPr>
          <w:instrText>20</w:instrText>
        </w:r>
      </w:fldSimple>
      <w:r>
        <w:instrText>)</w:instrText>
      </w:r>
      <w:bookmarkEnd w:id="18"/>
      <w:r>
        <w:fldChar w:fldCharType="end"/>
      </w:r>
    </w:p>
    <w:p w14:paraId="2150EC09" w14:textId="59A49617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9" type="#_x0000_t75" style="width:243.8pt;height:61.3pt" o:ole="">
            <v:imagedata r:id="rId117" o:title=""/>
          </v:shape>
          <o:OLEObject Type="Embed" ProgID="Equation.DSMT4" ShapeID="_x0000_i1079" DrawAspect="Content" ObjectID="_1775652818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062F08">
          <w:rPr>
            <w:noProof/>
          </w:rPr>
          <w:instrText>21</w:instrText>
        </w:r>
      </w:fldSimple>
      <w:r>
        <w:instrText>)</w:instrText>
      </w:r>
      <w:bookmarkEnd w:id="19"/>
      <w:r>
        <w:fldChar w:fldCharType="end"/>
      </w:r>
    </w:p>
    <w:p w14:paraId="1A26C6FA" w14:textId="2086B623" w:rsidR="00AA32E7" w:rsidRPr="00AA32E7" w:rsidRDefault="00DB64D5" w:rsidP="00AA32E7">
      <w:pPr>
        <w:rPr>
          <w:lang w:eastAsia="zh-CN"/>
        </w:rPr>
      </w:pPr>
      <w:r>
        <w:rPr>
          <w:lang w:eastAsia="zh-CN"/>
        </w:rPr>
        <w:t>Hence,</w:t>
      </w:r>
    </w:p>
    <w:p w14:paraId="0798A841" w14:textId="69C28AFA" w:rsidR="00526F6B" w:rsidRDefault="00526F6B" w:rsidP="00526F6B">
      <w:pPr>
        <w:pStyle w:val="MTDisplayEquation"/>
      </w:pPr>
      <w:r>
        <w:tab/>
      </w:r>
      <w:r w:rsidR="00E94AB9" w:rsidRPr="00E94AB9">
        <w:rPr>
          <w:position w:val="-32"/>
        </w:rPr>
        <w:object w:dxaOrig="3200" w:dyaOrig="760" w14:anchorId="07E8C34A">
          <v:shape id="_x0000_i1080" type="#_x0000_t75" style="width:159.7pt;height:39.2pt" o:ole="">
            <v:imagedata r:id="rId119" o:title=""/>
          </v:shape>
          <o:OLEObject Type="Embed" ProgID="Equation.DSMT4" ShapeID="_x0000_i1080" DrawAspect="Content" ObjectID="_1775652819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14:paraId="1B38880D" w14:textId="2D7C8D60" w:rsidR="00827F81" w:rsidRDefault="00F17FAD" w:rsidP="00CD1AC2">
      <w:pPr>
        <w:rPr>
          <w:iCs/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(16)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that the index of input data points is always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and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is the number of those input points.</w:t>
      </w:r>
    </w:p>
    <w:p w14:paraId="45D21562" w14:textId="67113C05" w:rsidR="00D56524" w:rsidRDefault="00D56524" w:rsidP="00CD1AC2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For a modified </w:t>
      </w:r>
      <w:r>
        <w:t>Poisson equation</w:t>
      </w:r>
      <w:r>
        <w:rPr>
          <w:rFonts w:hint="eastAsia"/>
          <w:lang w:eastAsia="zh-CN"/>
        </w:rPr>
        <w:t>,</w:t>
      </w:r>
    </w:p>
    <w:p w14:paraId="0ED737B5" w14:textId="034525DB" w:rsidR="00D56524" w:rsidRDefault="00D56524" w:rsidP="00D56524">
      <w:pPr>
        <w:pStyle w:val="MTDisplayEquation"/>
      </w:pPr>
      <w:r>
        <w:tab/>
      </w:r>
      <w:r w:rsidR="0009373F" w:rsidRPr="00D56524">
        <w:rPr>
          <w:position w:val="-30"/>
        </w:rPr>
        <w:object w:dxaOrig="3960" w:dyaOrig="720" w14:anchorId="1B928A9B">
          <v:shape id="_x0000_i1081" type="#_x0000_t75" style="width:197.45pt;height:36.35pt" o:ole="">
            <v:imagedata r:id="rId121" o:title=""/>
          </v:shape>
          <o:OLEObject Type="Embed" ProgID="Equation.DSMT4" ShapeID="_x0000_i1081" DrawAspect="Content" ObjectID="_1775652820" r:id="rId1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4E8C3B66" w14:textId="56FA663B" w:rsidR="00D56524" w:rsidRPr="00D56524" w:rsidRDefault="00D56524" w:rsidP="00D56524">
      <w:pPr>
        <w:rPr>
          <w:lang w:eastAsia="zh-CN"/>
        </w:rPr>
      </w:pPr>
      <w:r>
        <w:rPr>
          <w:rFonts w:hint="eastAsia"/>
          <w:lang w:eastAsia="zh-CN"/>
        </w:rPr>
        <w:t>where</w:t>
      </w:r>
      <w:r w:rsidR="0009373F">
        <w:rPr>
          <w:rFonts w:hint="eastAsia"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α</m:t>
        </m:r>
      </m:oMath>
      <w:r>
        <w:rPr>
          <w:rFonts w:hint="eastAsia"/>
          <w:lang w:eastAsia="zh-CN"/>
        </w:rPr>
        <w:t xml:space="preserve"> is a known function of </w:t>
      </w:r>
      <w:r w:rsidR="00715C64">
        <w:rPr>
          <w:rFonts w:hint="eastAsia"/>
          <w:lang w:eastAsia="zh-CN"/>
        </w:rPr>
        <w:t xml:space="preserve">the </w:t>
      </w:r>
      <w:r>
        <w:rPr>
          <w:rFonts w:hint="eastAsia"/>
          <w:lang w:eastAsia="zh-CN"/>
        </w:rPr>
        <w:t>coor</w:t>
      </w:r>
      <w:r w:rsidR="00B726C2">
        <w:rPr>
          <w:rFonts w:hint="eastAsia"/>
          <w:lang w:eastAsia="zh-CN"/>
        </w:rPr>
        <w:t>dina</w:t>
      </w:r>
      <w:r w:rsidR="001067C1">
        <w:rPr>
          <w:rFonts w:hint="eastAsia"/>
          <w:lang w:eastAsia="zh-CN"/>
        </w:rPr>
        <w:t>tes,</w:t>
      </w:r>
    </w:p>
    <w:p w14:paraId="1B25B7BB" w14:textId="4F231913" w:rsidR="00F436C9" w:rsidRPr="00F436C9" w:rsidRDefault="00D56524" w:rsidP="001D4F3E">
      <w:pPr>
        <w:pStyle w:val="MTDisplayEquation"/>
      </w:pPr>
      <w:r>
        <w:lastRenderedPageBreak/>
        <w:tab/>
      </w:r>
      <w:r w:rsidR="00715C64" w:rsidRPr="00715C64">
        <w:rPr>
          <w:position w:val="-104"/>
        </w:rPr>
        <w:object w:dxaOrig="5940" w:dyaOrig="2280" w14:anchorId="30BE2D59">
          <v:shape id="_x0000_i1082" type="#_x0000_t75" style="width:295.85pt;height:114.05pt" o:ole="">
            <v:imagedata r:id="rId123" o:title=""/>
          </v:shape>
          <o:OLEObject Type="Embed" ProgID="Equation.DSMT4" ShapeID="_x0000_i1082" DrawAspect="Content" ObjectID="_1775652821" r:id="rId1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68A7B672" w14:textId="0EA9DB41" w:rsidR="00253A4F" w:rsidRPr="00537C8F" w:rsidRDefault="00253A4F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 w:rsidRPr="00537C8F">
        <w:rPr>
          <w:b/>
          <w:sz w:val="32"/>
          <w:szCs w:val="32"/>
        </w:rPr>
        <w:t xml:space="preserve">3. Low-storage Runge-Kutta </w:t>
      </w:r>
      <w:r w:rsidR="00537C8F" w:rsidRPr="00537C8F">
        <w:rPr>
          <w:rFonts w:hint="eastAsia"/>
          <w:b/>
          <w:sz w:val="32"/>
          <w:szCs w:val="32"/>
          <w:lang w:eastAsia="zh-CN"/>
        </w:rPr>
        <w:t>schem</w:t>
      </w:r>
      <w:r w:rsidR="00537C8F">
        <w:rPr>
          <w:rFonts w:hint="eastAsia"/>
          <w:b/>
          <w:sz w:val="32"/>
          <w:szCs w:val="32"/>
          <w:lang w:eastAsia="zh-CN"/>
        </w:rPr>
        <w:t>e</w:t>
      </w:r>
    </w:p>
    <w:p w14:paraId="050F1D71" w14:textId="704C46CB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6D1164">
        <w:rPr>
          <w:lang w:eastAsia="zh-CN"/>
        </w:rPr>
        <w:t xml:space="preserve">is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1DE0C3E2" w:rsidR="00253A4F" w:rsidRDefault="00253A4F" w:rsidP="00253A4F">
      <w:pPr>
        <w:pStyle w:val="MTDisplayEquation"/>
        <w:spacing w:line="360" w:lineRule="auto"/>
      </w:pPr>
      <w:r>
        <w:tab/>
      </w:r>
      <w:r w:rsidR="00D15AC7" w:rsidRPr="00275E3A">
        <w:rPr>
          <w:position w:val="-30"/>
        </w:rPr>
        <w:object w:dxaOrig="7740" w:dyaOrig="720" w14:anchorId="2BEBC16F">
          <v:shape id="_x0000_i1083" type="#_x0000_t75" style="width:384.95pt;height:36.35pt" o:ole="">
            <v:imagedata r:id="rId125" o:title=""/>
          </v:shape>
          <o:OLEObject Type="Embed" ProgID="Equation.DSMT4" ShapeID="_x0000_i1083" DrawAspect="Content" ObjectID="_1775652822" r:id="rId1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632490"/>
      <w:r>
        <w:instrText>(</w:instrText>
      </w:r>
      <w:fldSimple w:instr=" SEQ MTEqn \c \* Arabic \* MERGEFORMAT ">
        <w:r w:rsidR="00062F08">
          <w:rPr>
            <w:noProof/>
          </w:rPr>
          <w:instrText>25</w:instrText>
        </w:r>
      </w:fldSimple>
      <w:r>
        <w:instrText>)</w:instrText>
      </w:r>
      <w:bookmarkEnd w:id="20"/>
      <w:r>
        <w:fldChar w:fldCharType="end"/>
      </w:r>
    </w:p>
    <w:p w14:paraId="42688F01" w14:textId="24F4D02E" w:rsidR="00275E3A" w:rsidRDefault="00275E3A" w:rsidP="00275E3A">
      <w:pPr>
        <w:pStyle w:val="MTDisplayEquation"/>
        <w:spacing w:line="360" w:lineRule="auto"/>
      </w:pPr>
      <w:r>
        <w:tab/>
      </w:r>
      <w:r w:rsidRPr="00275E3A">
        <w:rPr>
          <w:position w:val="-28"/>
        </w:rPr>
        <w:object w:dxaOrig="1180" w:dyaOrig="700" w14:anchorId="18FE127C">
          <v:shape id="_x0000_i1084" type="#_x0000_t75" style="width:59.15pt;height:34.95pt" o:ole="">
            <v:imagedata r:id="rId127" o:title=""/>
          </v:shape>
          <o:OLEObject Type="Embed" ProgID="Equation.DSMT4" ShapeID="_x0000_i1084" DrawAspect="Content" ObjectID="_1775652823" r:id="rId1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14:paraId="2B336A1B" w14:textId="3F38C899" w:rsidR="00275E3A" w:rsidRDefault="00275E3A" w:rsidP="00275E3A">
      <w:pPr>
        <w:pStyle w:val="MTDisplayEquation"/>
        <w:spacing w:line="360" w:lineRule="auto"/>
      </w:pPr>
      <w:r>
        <w:tab/>
      </w:r>
      <w:r w:rsidRPr="00275E3A">
        <w:rPr>
          <w:position w:val="-12"/>
        </w:rPr>
        <w:object w:dxaOrig="1740" w:dyaOrig="380" w14:anchorId="6E7A53B7">
          <v:shape id="_x0000_i1085" type="#_x0000_t75" style="width:86.95pt;height:19.25pt" o:ole="">
            <v:imagedata r:id="rId129" o:title=""/>
          </v:shape>
          <o:OLEObject Type="Embed" ProgID="Equation.DSMT4" ShapeID="_x0000_i1085" DrawAspect="Content" ObjectID="_1775652824" r:id="rId1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395C31C8" w14:textId="487A34A6" w:rsidR="00275E3A" w:rsidRPr="00275E3A" w:rsidRDefault="00275E3A" w:rsidP="00275E3A">
      <w:pPr>
        <w:pStyle w:val="MTDisplayEquation"/>
        <w:spacing w:line="360" w:lineRule="auto"/>
      </w:pPr>
      <w:r>
        <w:tab/>
      </w:r>
      <w:r w:rsidRPr="00275E3A">
        <w:rPr>
          <w:position w:val="-10"/>
        </w:rPr>
        <w:object w:dxaOrig="1320" w:dyaOrig="360" w14:anchorId="20EEA6C4">
          <v:shape id="_x0000_i1086" type="#_x0000_t75" style="width:66.3pt;height:17.8pt" o:ole="">
            <v:imagedata r:id="rId131" o:title=""/>
          </v:shape>
          <o:OLEObject Type="Embed" ProgID="Equation.DSMT4" ShapeID="_x0000_i1086" DrawAspect="Content" ObjectID="_1775652825" r:id="rId1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14:paraId="34D6BBE6" w14:textId="127F593E" w:rsidR="004553ED" w:rsidRDefault="00253A4F" w:rsidP="00253A4F"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087" type="#_x0000_t75" style="width:44.2pt;height:15.7pt" o:ole="">
            <v:imagedata r:id="rId133" o:title=""/>
          </v:shape>
          <o:OLEObject Type="Embed" ProgID="Equation.DSMT4" ShapeID="_x0000_i1087" DrawAspect="Content" ObjectID="_1775652826" r:id="rId134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088" type="#_x0000_t75" style="width:37.8pt;height:19.25pt" o:ole="">
            <v:imagedata r:id="rId135" o:title=""/>
          </v:shape>
          <o:OLEObject Type="Embed" ProgID="Equation.DSMT4" ShapeID="_x0000_i1088" DrawAspect="Content" ObjectID="_1775652827" r:id="rId136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089" type="#_x0000_t75" style="width:44.9pt;height:19.25pt" o:ole="">
            <v:imagedata r:id="rId137" o:title=""/>
          </v:shape>
          <o:OLEObject Type="Embed" ProgID="Equation.DSMT4" ShapeID="_x0000_i1089" DrawAspect="Content" ObjectID="_1775652828" r:id="rId138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090" type="#_x0000_t75" style="width:17.1pt;height:19.25pt" o:ole="">
            <v:imagedata r:id="rId139" o:title=""/>
          </v:shape>
          <o:OLEObject Type="Embed" ProgID="Equation.DSMT4" ShapeID="_x0000_i1090" DrawAspect="Content" ObjectID="_1775652829" r:id="rId140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091" type="#_x0000_t75" style="width:34.2pt;height:17.1pt" o:ole="">
            <v:imagedata r:id="rId141" o:title=""/>
          </v:shape>
          <o:OLEObject Type="Embed" ProgID="Equation.DSMT4" ShapeID="_x0000_i1091" DrawAspect="Content" ObjectID="_1775652830" r:id="rId142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092" type="#_x0000_t75" style="width:15.7pt;height:17.1pt" o:ole="">
            <v:imagedata r:id="rId143" o:title=""/>
          </v:shape>
          <o:OLEObject Type="Embed" ProgID="Equation.DSMT4" ShapeID="_x0000_i1092" DrawAspect="Content" ObjectID="_1775652831" r:id="rId144"/>
        </w:object>
      </w:r>
      <w:r>
        <w:t xml:space="preserve"> denotes </w:t>
      </w:r>
      <w:r w:rsidR="00CB0B87">
        <w:t xml:space="preserve">nonlinear terms, including convective term and modelled stress </w:t>
      </w:r>
      <w:r w:rsidR="00E75A46">
        <w:t>term,</w:t>
      </w:r>
    </w:p>
    <w:p w14:paraId="457F735E" w14:textId="082B8D09" w:rsidR="00CB0B87" w:rsidRDefault="00CB0B87" w:rsidP="00CB0B87">
      <w:pPr>
        <w:pStyle w:val="MTDisplayEquation"/>
        <w:spacing w:line="360" w:lineRule="auto"/>
      </w:pPr>
      <w:r>
        <w:tab/>
      </w:r>
      <w:r w:rsidR="00B549A5" w:rsidRPr="00126464">
        <w:rPr>
          <w:position w:val="-32"/>
        </w:rPr>
        <w:object w:dxaOrig="1780" w:dyaOrig="740" w14:anchorId="5995964D">
          <v:shape id="_x0000_i1093" type="#_x0000_t75" style="width:89.1pt;height:37.05pt" o:ole="">
            <v:imagedata r:id="rId145" o:title=""/>
          </v:shape>
          <o:OLEObject Type="Embed" ProgID="Equation.DSMT4" ShapeID="_x0000_i1093" DrawAspect="Content" ObjectID="_1775652832" r:id="rId1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1F574A4B" w14:textId="642A2A73" w:rsidR="00253A4F" w:rsidRPr="00B549A5" w:rsidRDefault="00B549A5" w:rsidP="00253A4F"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is modelled stress. </w:t>
      </w:r>
      <w:r w:rsidR="00CB0B87">
        <w:t xml:space="preserve">The operator </w:t>
      </w:r>
      <w:r w:rsidR="00253A4F" w:rsidRPr="008F3E2C">
        <w:rPr>
          <w:position w:val="-32"/>
        </w:rPr>
        <w:object w:dxaOrig="1120" w:dyaOrig="740" w14:anchorId="115C19A5">
          <v:shape id="_x0000_i1094" type="#_x0000_t75" style="width:57.75pt;height:37.8pt" o:ole="">
            <v:imagedata r:id="rId147" o:title=""/>
          </v:shape>
          <o:OLEObject Type="Embed" ProgID="Equation.DSMT4" ShapeID="_x0000_i1094" DrawAspect="Content" ObjectID="_1775652833" r:id="rId148"/>
        </w:object>
      </w:r>
      <w:r w:rsidR="00253A4F">
        <w:t xml:space="preserve"> is second-order derivative. </w:t>
      </w:r>
      <w:r w:rsidR="00253A4F"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5E8104BA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095" type="#_x0000_t75" style="width:133.3pt;height:96.25pt" o:ole="">
            <v:imagedata r:id="rId149" o:title=""/>
          </v:shape>
          <o:OLEObject Type="Embed" ProgID="Equation.DSMT4" ShapeID="_x0000_i1095" DrawAspect="Content" ObjectID="_1775652834" r:id="rId1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14:paraId="3394E753" w14:textId="4684171E" w:rsidR="001414B0" w:rsidRDefault="001414B0" w:rsidP="00253A4F">
      <w:r>
        <w:t>The stability condition</w:t>
      </w:r>
      <w:r w:rsidR="009B1D11">
        <w:t xml:space="preserve"> </w:t>
      </w:r>
      <w:r w:rsidR="00352CE1">
        <w:t>is</w:t>
      </w:r>
    </w:p>
    <w:p w14:paraId="60C4DDB3" w14:textId="24B53C2B" w:rsidR="003C1BC6" w:rsidRDefault="001414B0" w:rsidP="00F4601B">
      <w:pPr>
        <w:pStyle w:val="MTDisplayEquation"/>
      </w:pPr>
      <w:r>
        <w:lastRenderedPageBreak/>
        <w:tab/>
      </w:r>
      <w:r w:rsidR="00F4601B" w:rsidRPr="00F4601B">
        <w:rPr>
          <w:position w:val="-70"/>
        </w:rPr>
        <w:object w:dxaOrig="5920" w:dyaOrig="1520" w14:anchorId="38E0E104">
          <v:shape id="_x0000_i1096" type="#_x0000_t75" style="width:296.55pt;height:76.3pt" o:ole="">
            <v:imagedata r:id="rId151" o:title=""/>
          </v:shape>
          <o:OLEObject Type="Embed" ProgID="Equation.DSMT4" ShapeID="_x0000_i1096" DrawAspect="Content" ObjectID="_1775652835" r:id="rId1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859532"/>
      <w:r>
        <w:instrText>(</w:instrText>
      </w:r>
      <w:fldSimple w:instr=" SEQ MTEqn \c \* Arabic \* MERGEFORMAT ">
        <w:r w:rsidR="00062F08">
          <w:rPr>
            <w:noProof/>
          </w:rPr>
          <w:instrText>31</w:instrText>
        </w:r>
      </w:fldSimple>
      <w:r>
        <w:instrText>)</w:instrText>
      </w:r>
      <w:bookmarkEnd w:id="21"/>
      <w:r>
        <w:fldChar w:fldCharType="end"/>
      </w:r>
    </w:p>
    <w:p w14:paraId="404AE805" w14:textId="6FD9F013" w:rsidR="00F4601B" w:rsidRPr="00F4601B" w:rsidRDefault="00F4601B" w:rsidP="00F4601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Its implementation </w:t>
      </w:r>
      <w:r w:rsidR="00B64151">
        <w:rPr>
          <w:rFonts w:hint="eastAsia"/>
          <w:lang w:eastAsia="zh-CN"/>
        </w:rPr>
        <w:t>is</w:t>
      </w:r>
    </w:p>
    <w:p w14:paraId="279F76FF" w14:textId="506A38C4" w:rsidR="00F4601B" w:rsidRPr="00F4601B" w:rsidRDefault="00F4601B" w:rsidP="00F4601B">
      <w:pPr>
        <w:pStyle w:val="MTDisplayEquation"/>
      </w:pPr>
      <w:r>
        <w:tab/>
      </w:r>
      <w:r w:rsidRPr="00F4601B">
        <w:rPr>
          <w:position w:val="-226"/>
        </w:rPr>
        <w:object w:dxaOrig="8240" w:dyaOrig="4640" w14:anchorId="38606199">
          <v:shape id="_x0000_i1097" type="#_x0000_t75" style="width:412.75pt;height:233.1pt" o:ole="">
            <v:imagedata r:id="rId153" o:title=""/>
          </v:shape>
          <o:OLEObject Type="Embed" ProgID="Equation.DSMT4" ShapeID="_x0000_i1097" DrawAspect="Content" ObjectID="_1775652836" r:id="rId1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32</w:instrText>
        </w:r>
      </w:fldSimple>
      <w:r>
        <w:instrText>)</w:instrText>
      </w:r>
      <w:r>
        <w:fldChar w:fldCharType="end"/>
      </w:r>
    </w:p>
    <w:p w14:paraId="4848FF78" w14:textId="0DE1D80C" w:rsidR="00253A4F" w:rsidRDefault="00253A4F" w:rsidP="00253A4F">
      <w:pPr>
        <w:rPr>
          <w:rFonts w:hint="eastAsia"/>
          <w:lang w:eastAsia="zh-CN"/>
        </w:rPr>
      </w:pPr>
      <w:r>
        <w:t xml:space="preserve">If the viscous term is </w:t>
      </w:r>
      <w:r w:rsidR="003A594F">
        <w:t>treated</w:t>
      </w:r>
      <w:r>
        <w:t xml:space="preserve"> implicitly</w:t>
      </w:r>
      <w:r w:rsidR="00931977">
        <w:t xml:space="preserve"> in all the three </w:t>
      </w:r>
      <w:r w:rsidR="00C72A35">
        <w:rPr>
          <w:rFonts w:hint="eastAsia"/>
          <w:lang w:eastAsia="zh-CN"/>
        </w:rPr>
        <w:t>directions,</w:t>
      </w:r>
    </w:p>
    <w:p w14:paraId="337D6A0C" w14:textId="0C1A0A83" w:rsidR="00253A4F" w:rsidRDefault="00253A4F" w:rsidP="00253A4F">
      <w:pPr>
        <w:pStyle w:val="MTDisplayEquation"/>
        <w:spacing w:line="360" w:lineRule="auto"/>
      </w:pPr>
      <w:r>
        <w:tab/>
      </w:r>
      <w:r w:rsidR="00745078" w:rsidRPr="00745078">
        <w:rPr>
          <w:position w:val="-32"/>
        </w:rPr>
        <w:object w:dxaOrig="6200" w:dyaOrig="760" w14:anchorId="4BF5DC90">
          <v:shape id="_x0000_i1098" type="#_x0000_t75" style="width:310.1pt;height:39.2pt" o:ole="">
            <v:imagedata r:id="rId155" o:title=""/>
          </v:shape>
          <o:OLEObject Type="Embed" ProgID="Equation.DSMT4" ShapeID="_x0000_i1098" DrawAspect="Content" ObjectID="_1775652837" r:id="rId1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294674"/>
      <w:r>
        <w:instrText>(</w:instrText>
      </w:r>
      <w:fldSimple w:instr=" SEQ MTEqn \c \* Arabic \* MERGEFORMAT ">
        <w:r w:rsidR="00062F08">
          <w:rPr>
            <w:noProof/>
          </w:rPr>
          <w:instrText>33</w:instrText>
        </w:r>
      </w:fldSimple>
      <w:r>
        <w:instrText>)</w:instrText>
      </w:r>
      <w:bookmarkEnd w:id="22"/>
      <w:r>
        <w:fldChar w:fldCharType="end"/>
      </w:r>
    </w:p>
    <w:p w14:paraId="6D5A24D3" w14:textId="5EC6BCBE" w:rsidR="00253A4F" w:rsidRPr="00CF5C9D" w:rsidRDefault="00493DAF" w:rsidP="00253A4F">
      <w:pPr>
        <w:rPr>
          <w:lang w:eastAsia="zh-CN"/>
        </w:rPr>
      </w:pPr>
      <w:r>
        <w:rPr>
          <w:rFonts w:hint="eastAsia"/>
          <w:lang w:eastAsia="zh-CN"/>
        </w:rPr>
        <w:t xml:space="preserve">Let </w:t>
      </w:r>
      <w:r w:rsidR="00253A4F" w:rsidRPr="001106FD">
        <w:rPr>
          <w:position w:val="-12"/>
        </w:rPr>
        <w:object w:dxaOrig="1480" w:dyaOrig="380" w14:anchorId="321B4CAA">
          <v:shape id="_x0000_i1099" type="#_x0000_t75" style="width:74.85pt;height:19.25pt" o:ole="">
            <v:imagedata r:id="rId157" o:title=""/>
          </v:shape>
          <o:OLEObject Type="Embed" ProgID="Equation.DSMT4" ShapeID="_x0000_i1099" DrawAspect="Content" ObjectID="_1775652838" r:id="rId158"/>
        </w:object>
      </w:r>
      <w:r w:rsidR="002970CC">
        <w:t>,</w:t>
      </w:r>
    </w:p>
    <w:p w14:paraId="11448963" w14:textId="63880BA1" w:rsidR="00760F65" w:rsidRPr="00760F65" w:rsidRDefault="00253A4F" w:rsidP="00760F65">
      <w:pPr>
        <w:pStyle w:val="MTDisplayEquation"/>
        <w:spacing w:line="360" w:lineRule="auto"/>
      </w:pPr>
      <w:r>
        <w:tab/>
      </w:r>
      <w:r w:rsidR="00760F65" w:rsidRPr="00760F65">
        <w:rPr>
          <w:position w:val="-32"/>
        </w:rPr>
        <w:object w:dxaOrig="7060" w:dyaOrig="760" w14:anchorId="5C58F31E">
          <v:shape id="_x0000_i1100" type="#_x0000_t75" style="width:352.85pt;height:39.2pt" o:ole="">
            <v:imagedata r:id="rId159" o:title=""/>
          </v:shape>
          <o:OLEObject Type="Embed" ProgID="Equation.DSMT4" ShapeID="_x0000_i1100" DrawAspect="Content" ObjectID="_1775652839" r:id="rId1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436819"/>
      <w:r>
        <w:instrText>(</w:instrText>
      </w:r>
      <w:fldSimple w:instr=" SEQ MTEqn \c \* Arabic \* MERGEFORMAT ">
        <w:r w:rsidR="00062F08">
          <w:rPr>
            <w:noProof/>
          </w:rPr>
          <w:instrText>34</w:instrText>
        </w:r>
      </w:fldSimple>
      <w:r>
        <w:instrText>)</w:instrText>
      </w:r>
      <w:bookmarkEnd w:id="23"/>
      <w:r>
        <w:fldChar w:fldCharType="end"/>
      </w:r>
    </w:p>
    <w:p w14:paraId="5BF826E9" w14:textId="33EF0D4B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(34)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062F08">
        <w:rPr>
          <w:lang w:eastAsia="zh-CN"/>
        </w:rPr>
        <w:instrText>(25)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 w:rsidR="00F36C90">
        <w:t>Let</w:t>
      </w:r>
      <w:r>
        <w:t xml:space="preserve"> </w:t>
      </w:r>
      <w:r w:rsidRPr="00B64C8E">
        <w:rPr>
          <w:position w:val="-24"/>
        </w:rPr>
        <w:object w:dxaOrig="1120" w:dyaOrig="660" w14:anchorId="5B73AC2D">
          <v:shape id="_x0000_i1101" type="#_x0000_t75" style="width:57.75pt;height:32.8pt" o:ole="">
            <v:imagedata r:id="rId161" o:title=""/>
          </v:shape>
          <o:OLEObject Type="Embed" ProgID="Equation.DSMT4" ShapeID="_x0000_i1101" DrawAspect="Content" ObjectID="_1775652840" r:id="rId162"/>
        </w:object>
      </w:r>
      <w:r w:rsidR="00924A9A">
        <w:t>,</w:t>
      </w:r>
    </w:p>
    <w:p w14:paraId="59F9A357" w14:textId="0AA1F930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6680" w:dyaOrig="440" w14:anchorId="7FA111DC">
          <v:shape id="_x0000_i1102" type="#_x0000_t75" style="width:335.05pt;height:22.1pt" o:ole="">
            <v:imagedata r:id="rId163" o:title=""/>
          </v:shape>
          <o:OLEObject Type="Embed" ProgID="Equation.DSMT4" ShapeID="_x0000_i1102" DrawAspect="Content" ObjectID="_1775652841" r:id="rId1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58FC339F" w14:textId="6402DF4B" w:rsidR="00253A4F" w:rsidRDefault="00C2097A" w:rsidP="00253A4F">
      <w:pPr>
        <w:rPr>
          <w:lang w:eastAsia="zh-CN"/>
        </w:rPr>
      </w:pPr>
      <w:r>
        <w:rPr>
          <w:rFonts w:hint="eastAsia"/>
          <w:lang w:eastAsia="zh-CN"/>
        </w:rPr>
        <w:t>Expand it</w:t>
      </w:r>
      <w:r w:rsidR="00253A4F">
        <w:rPr>
          <w:lang w:eastAsia="zh-CN"/>
        </w:rPr>
        <w:t>,</w:t>
      </w:r>
    </w:p>
    <w:p w14:paraId="5E552DA2" w14:textId="0B6AD81B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3360" w:dyaOrig="440" w14:anchorId="61372B1E">
          <v:shape id="_x0000_i1103" type="#_x0000_t75" style="width:170.4pt;height:22.1pt" o:ole="">
            <v:imagedata r:id="rId165" o:title=""/>
          </v:shape>
          <o:OLEObject Type="Embed" ProgID="Equation.DSMT4" ShapeID="_x0000_i1103" DrawAspect="Content" ObjectID="_1775652842" r:id="rId1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109809"/>
      <w:r>
        <w:instrText>(</w:instrText>
      </w:r>
      <w:fldSimple w:instr=" SEQ MTEqn \c \* Arabic \* MERGEFORMAT ">
        <w:r w:rsidR="00062F08">
          <w:rPr>
            <w:noProof/>
          </w:rPr>
          <w:instrText>36</w:instrText>
        </w:r>
      </w:fldSimple>
      <w:r>
        <w:instrText>)</w:instrText>
      </w:r>
      <w:bookmarkEnd w:id="24"/>
      <w:r>
        <w:fldChar w:fldCharType="end"/>
      </w:r>
    </w:p>
    <w:p w14:paraId="5093E6A5" w14:textId="20B785E1" w:rsidR="007D23E2" w:rsidRDefault="00253A4F" w:rsidP="00D15AC7">
      <w:r>
        <w:rPr>
          <w:lang w:eastAsia="zh-CN"/>
        </w:rPr>
        <w:lastRenderedPageBreak/>
        <w:t xml:space="preserve">If </w:t>
      </w:r>
      <w:r w:rsidRPr="0001522E">
        <w:rPr>
          <w:position w:val="-14"/>
        </w:rPr>
        <w:object w:dxaOrig="300" w:dyaOrig="380" w14:anchorId="1C7E0407">
          <v:shape id="_x0000_i1104" type="#_x0000_t75" style="width:14.95pt;height:19.25pt" o:ole="">
            <v:imagedata r:id="rId167" o:title=""/>
          </v:shape>
          <o:OLEObject Type="Embed" ProgID="Equation.DSMT4" ShapeID="_x0000_i1104" DrawAspect="Content" ObjectID="_1775652843" r:id="rId168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1B3526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062F08" w:rsidRPr="00062F08">
        <w:rPr>
          <w:iCs/>
        </w:rPr>
        <w:instrText>(36)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062F08">
        <w:instrText>(36)</w:instrText>
      </w:r>
      <w:r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404B31">
        <w:rPr>
          <w:lang w:eastAsia="zh-CN"/>
        </w:rPr>
        <w:t>method.</w:t>
      </w:r>
    </w:p>
    <w:p w14:paraId="0A6D29E9" w14:textId="0BE0E851" w:rsidR="00931977" w:rsidRDefault="00931977" w:rsidP="00253A4F">
      <w:pPr>
        <w:rPr>
          <w:lang w:eastAsia="zh-CN"/>
        </w:rPr>
      </w:pPr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 w:rsidR="00EE3F4B">
        <w:t>direc</w:t>
      </w:r>
      <w:r w:rsidR="006411DE">
        <w:rPr>
          <w:rFonts w:hint="eastAsia"/>
          <w:lang w:eastAsia="zh-CN"/>
        </w:rPr>
        <w:t>tion,</w:t>
      </w:r>
    </w:p>
    <w:p w14:paraId="2A31702B" w14:textId="3B9613CB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105" type="#_x0000_t75" style="width:424.15pt;height:69.85pt" o:ole="">
            <v:imagedata r:id="rId169" o:title=""/>
          </v:shape>
          <o:OLEObject Type="Embed" ProgID="Equation.DSMT4" ShapeID="_x0000_i1105" DrawAspect="Content" ObjectID="_1775652844" r:id="rId1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37</w:instrText>
        </w:r>
      </w:fldSimple>
      <w:r>
        <w:instrText>)</w:instrText>
      </w:r>
      <w:r>
        <w:fldChar w:fldCharType="end"/>
      </w:r>
    </w:p>
    <w:p w14:paraId="24055DD6" w14:textId="3F663162" w:rsidR="00CB2C4D" w:rsidRDefault="00493DAF" w:rsidP="00CB2C4D">
      <w:r>
        <w:rPr>
          <w:rFonts w:hint="eastAsia"/>
          <w:lang w:eastAsia="zh-CN"/>
        </w:rPr>
        <w:t>Let</w:t>
      </w:r>
      <w:r w:rsidR="00E80007">
        <w:rPr>
          <w:lang w:eastAsia="zh-CN"/>
        </w:rPr>
        <w:t xml:space="preserve"> </w:t>
      </w:r>
      <w:r w:rsidR="00E80007" w:rsidRPr="001106FD">
        <w:rPr>
          <w:position w:val="-12"/>
        </w:rPr>
        <w:object w:dxaOrig="1480" w:dyaOrig="380" w14:anchorId="73F65033">
          <v:shape id="_x0000_i1106" type="#_x0000_t75" style="width:74.85pt;height:19.25pt" o:ole="">
            <v:imagedata r:id="rId157" o:title=""/>
          </v:shape>
          <o:OLEObject Type="Embed" ProgID="Equation.DSMT4" ShapeID="_x0000_i1106" DrawAspect="Content" ObjectID="_1775652845" r:id="rId171"/>
        </w:object>
      </w:r>
      <w:r w:rsidR="004F595D">
        <w:rPr>
          <w:lang w:eastAsia="zh-CN"/>
        </w:rPr>
        <w:t>,</w:t>
      </w:r>
    </w:p>
    <w:p w14:paraId="2E5D270F" w14:textId="66DA5BB5" w:rsidR="005F4C9B" w:rsidRDefault="00D15AC7" w:rsidP="00E22CDC">
      <w:pPr>
        <w:pStyle w:val="MTDisplayEquation"/>
        <w:ind w:firstLine="0"/>
      </w:pPr>
      <w:r w:rsidRPr="005971E6">
        <w:rPr>
          <w:position w:val="-64"/>
        </w:rPr>
        <w:object w:dxaOrig="10280" w:dyaOrig="1400" w14:anchorId="331B035F">
          <v:shape id="_x0000_i1107" type="#_x0000_t75" style="width:514.7pt;height:69.85pt" o:ole="">
            <v:imagedata r:id="rId172" o:title=""/>
          </v:shape>
          <o:OLEObject Type="Embed" ProgID="Equation.DSMT4" ShapeID="_x0000_i1107" DrawAspect="Content" ObjectID="_1775652846" r:id="rId173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bookmarkStart w:id="25" w:name="ZEqnNum492216"/>
      <w:r w:rsidR="005F4C9B">
        <w:instrText>(</w:instrText>
      </w:r>
      <w:fldSimple w:instr=" SEQ MTEqn \c \* Arabic \* MERGEFORMAT ">
        <w:r w:rsidR="00062F08">
          <w:rPr>
            <w:noProof/>
          </w:rPr>
          <w:instrText>38</w:instrText>
        </w:r>
      </w:fldSimple>
      <w:r w:rsidR="005F4C9B">
        <w:instrText>)</w:instrText>
      </w:r>
      <w:bookmarkEnd w:id="25"/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108" type="#_x0000_t75" style="width:57.75pt;height:32.8pt" o:ole="">
            <v:imagedata r:id="rId161" o:title=""/>
          </v:shape>
          <o:OLEObject Type="Embed" ProgID="Equation.DSMT4" ShapeID="_x0000_i1108" DrawAspect="Content" ObjectID="_1775652847" r:id="rId174"/>
        </w:object>
      </w:r>
      <w:r w:rsidR="00BB35F6">
        <w:t>,</w:t>
      </w:r>
    </w:p>
    <w:p w14:paraId="6D11B75D" w14:textId="2ACAAB83" w:rsidR="00DF16DF" w:rsidRDefault="00D15AC7" w:rsidP="00DF16DF">
      <w:pPr>
        <w:pStyle w:val="MTDisplayEquation"/>
        <w:ind w:firstLine="0"/>
      </w:pPr>
      <w:r w:rsidRPr="00640043">
        <w:rPr>
          <w:position w:val="-66"/>
        </w:rPr>
        <w:object w:dxaOrig="8860" w:dyaOrig="1440" w14:anchorId="4298701C">
          <v:shape id="_x0000_i1109" type="#_x0000_t75" style="width:422pt;height:67.7pt" o:ole="">
            <v:imagedata r:id="rId175" o:title=""/>
          </v:shape>
          <o:OLEObject Type="Embed" ProgID="Equation.DSMT4" ShapeID="_x0000_i1109" DrawAspect="Content" ObjectID="_1775652848" r:id="rId176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062F08">
          <w:rPr>
            <w:noProof/>
          </w:rPr>
          <w:instrText>39</w:instrText>
        </w:r>
      </w:fldSimple>
      <w:r w:rsidR="00DF16DF">
        <w:instrText>)</w:instrText>
      </w:r>
      <w:r w:rsidR="00DF16DF">
        <w:fldChar w:fldCharType="end"/>
      </w:r>
    </w:p>
    <w:p w14:paraId="6777EE8A" w14:textId="13E951BC" w:rsidR="00403876" w:rsidRDefault="00C2097A" w:rsidP="00403876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BA2FFB">
        <w:rPr>
          <w:rFonts w:hint="eastAsia"/>
          <w:lang w:eastAsia="zh-CN"/>
        </w:rPr>
        <w:t>it,</w:t>
      </w:r>
    </w:p>
    <w:p w14:paraId="62E848FB" w14:textId="1C230CC1" w:rsidR="00403876" w:rsidRDefault="00403876" w:rsidP="00403876">
      <w:pPr>
        <w:pStyle w:val="MTDisplayEquation"/>
        <w:spacing w:line="360" w:lineRule="auto"/>
      </w:pPr>
      <w:r>
        <w:tab/>
      </w:r>
      <w:r w:rsidR="000F2FD6" w:rsidRPr="003C4481">
        <w:rPr>
          <w:position w:val="-16"/>
        </w:rPr>
        <w:object w:dxaOrig="2280" w:dyaOrig="440" w14:anchorId="1C3CC899">
          <v:shape id="_x0000_i1110" type="#_x0000_t75" style="width:114.75pt;height:22.1pt" o:ole="">
            <v:imagedata r:id="rId177" o:title=""/>
          </v:shape>
          <o:OLEObject Type="Embed" ProgID="Equation.DSMT4" ShapeID="_x0000_i1110" DrawAspect="Content" ObjectID="_1775652849" r:id="rId1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6" w:name="ZEqnNum940015"/>
      <w:r>
        <w:instrText>(</w:instrText>
      </w:r>
      <w:fldSimple w:instr=" SEQ MTEqn \c \* Arabic \* MERGEFORMAT ">
        <w:r w:rsidR="00062F08">
          <w:rPr>
            <w:noProof/>
          </w:rPr>
          <w:instrText>40</w:instrText>
        </w:r>
      </w:fldSimple>
      <w:r>
        <w:instrText>)</w:instrText>
      </w:r>
      <w:bookmarkEnd w:id="26"/>
      <w:r>
        <w:fldChar w:fldCharType="end"/>
      </w:r>
    </w:p>
    <w:p w14:paraId="06999695" w14:textId="5A76EC70" w:rsidR="001E09CC" w:rsidRDefault="009C411D" w:rsidP="001E09CC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(40)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2A080A">
        <w:rPr>
          <w:rFonts w:hint="eastAsia"/>
          <w:iCs/>
          <w:lang w:eastAsia="zh-CN"/>
        </w:rPr>
        <w:t xml:space="preserve"> </w:t>
      </w:r>
      <w:r w:rsidR="00D15AC7">
        <w:rPr>
          <w:lang w:eastAsia="zh-CN"/>
        </w:rPr>
        <w:t xml:space="preserve">Compare the </w:t>
      </w:r>
      <w:r w:rsidR="00F4601B">
        <w:rPr>
          <w:rFonts w:hint="eastAsia"/>
          <w:lang w:eastAsia="zh-CN"/>
        </w:rPr>
        <w:t>RHS</w:t>
      </w:r>
      <w:r w:rsidR="00D15AC7">
        <w:rPr>
          <w:lang w:eastAsia="zh-CN"/>
        </w:rPr>
        <w:t xml:space="preserve"> of Eq. </w: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GOTOBUTTON ZEqnNum632490  \* MERGEFORMAT </w:instrTex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REF ZEqnNum632490 \* Charformat \! \* MERGEFORMAT </w:instrText>
      </w:r>
      <w:r w:rsidR="00D15AC7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(25)</w:instrText>
      </w:r>
      <w:r w:rsidR="00D15AC7">
        <w:rPr>
          <w:iCs/>
          <w:lang w:eastAsia="zh-CN"/>
        </w:rPr>
        <w:fldChar w:fldCharType="end"/>
      </w:r>
      <w:r w:rsidR="00D15AC7">
        <w:rPr>
          <w:iCs/>
          <w:lang w:eastAsia="zh-CN"/>
        </w:rPr>
        <w:fldChar w:fldCharType="end"/>
      </w:r>
      <w:r w:rsidR="0099093B">
        <w:rPr>
          <w:rFonts w:hint="eastAsia"/>
          <w:iCs/>
          <w:lang w:eastAsia="zh-CN"/>
        </w:rPr>
        <w:t xml:space="preserve">, </w: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GOTOBUTTON ZEqnNum436819  \* MERGEFORMAT </w:instrTex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REF ZEqnNum436819 \* Charformat \! \* MERGEFORMAT </w:instrText>
      </w:r>
      <w:r w:rsidR="00D15AC7">
        <w:rPr>
          <w:lang w:eastAsia="zh-CN"/>
        </w:rPr>
        <w:fldChar w:fldCharType="separate"/>
      </w:r>
      <w:r w:rsidR="00062F08">
        <w:rPr>
          <w:lang w:eastAsia="zh-CN"/>
        </w:rPr>
        <w:instrText>(34)</w:instrText>
      </w:r>
      <w:r w:rsidR="00D15AC7">
        <w:rPr>
          <w:lang w:eastAsia="zh-CN"/>
        </w:rPr>
        <w:fldChar w:fldCharType="end"/>
      </w:r>
      <w:r w:rsidR="00D15AC7">
        <w:rPr>
          <w:lang w:eastAsia="zh-CN"/>
        </w:rPr>
        <w:fldChar w:fldCharType="end"/>
      </w:r>
      <w:r w:rsidR="0099093B">
        <w:rPr>
          <w:rFonts w:hint="eastAsia"/>
          <w:lang w:eastAsia="zh-CN"/>
        </w:rPr>
        <w:t xml:space="preserve"> and </w: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GOTOBUTTON ZEqnNum492216  \* MERGEFORMAT </w:instrTex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REF ZEqnNum492216 \* Charformat \! \* MERGEFORMAT </w:instrText>
      </w:r>
      <w:r w:rsidR="0099093B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(38)</w:instrText>
      </w:r>
      <w:r w:rsidR="0099093B">
        <w:rPr>
          <w:iCs/>
          <w:lang w:eastAsia="zh-CN"/>
        </w:rPr>
        <w:fldChar w:fldCharType="end"/>
      </w:r>
      <w:r w:rsidR="0099093B">
        <w:rPr>
          <w:iCs/>
          <w:lang w:eastAsia="zh-CN"/>
        </w:rPr>
        <w:fldChar w:fldCharType="end"/>
      </w:r>
      <w:r w:rsidR="0099093B">
        <w:rPr>
          <w:rFonts w:hint="eastAsia"/>
          <w:lang w:eastAsia="zh-CN"/>
        </w:rPr>
        <w:t>,</w:t>
      </w:r>
    </w:p>
    <w:p w14:paraId="21AD089F" w14:textId="2F3EAD4F" w:rsidR="00D65BBE" w:rsidRPr="00D65BBE" w:rsidRDefault="00F230A3" w:rsidP="00D65BBE">
      <w:pPr>
        <w:pStyle w:val="MTDisplayEquation"/>
        <w:spacing w:line="360" w:lineRule="auto"/>
        <w:ind w:firstLine="0"/>
      </w:pPr>
      <w:r w:rsidRPr="008A6297">
        <w:rPr>
          <w:position w:val="-108"/>
        </w:rPr>
        <w:object w:dxaOrig="10579" w:dyaOrig="2260" w14:anchorId="5D385CE9">
          <v:shape id="_x0000_i1111" type="#_x0000_t75" style="width:526.1pt;height:111.9pt" o:ole="">
            <v:imagedata r:id="rId179" o:title=""/>
          </v:shape>
          <o:OLEObject Type="Embed" ProgID="Equation.DSMT4" ShapeID="_x0000_i1111" DrawAspect="Content" ObjectID="_1775652850" r:id="rId180"/>
        </w:object>
      </w:r>
      <w:r w:rsidR="00D15AC7">
        <w:tab/>
      </w:r>
      <w:r w:rsidR="00D15AC7">
        <w:fldChar w:fldCharType="begin"/>
      </w:r>
      <w:r w:rsidR="00D15AC7">
        <w:instrText xml:space="preserve"> MACROBUTTON MTPlaceRef \* MERGEFORMAT </w:instrText>
      </w:r>
      <w:r w:rsidR="00D15AC7">
        <w:fldChar w:fldCharType="begin"/>
      </w:r>
      <w:r w:rsidR="00D15AC7">
        <w:instrText xml:space="preserve"> SEQ MTEqn \h \* MERGEFORMAT </w:instrText>
      </w:r>
      <w:r w:rsidR="00D15AC7">
        <w:fldChar w:fldCharType="end"/>
      </w:r>
      <w:r w:rsidR="00D15AC7">
        <w:instrText>(</w:instrText>
      </w:r>
      <w:fldSimple w:instr=" SEQ MTEqn \c \* Arabic \* MERGEFORMAT ">
        <w:r w:rsidR="00062F08">
          <w:rPr>
            <w:noProof/>
          </w:rPr>
          <w:instrText>41</w:instrText>
        </w:r>
      </w:fldSimple>
      <w:r w:rsidR="00D15AC7">
        <w:instrText>)</w:instrText>
      </w:r>
      <w:r w:rsidR="00D15AC7">
        <w:fldChar w:fldCharType="end"/>
      </w:r>
    </w:p>
    <w:p w14:paraId="224B896B" w14:textId="4B7BCDAD" w:rsidR="00F230A3" w:rsidRDefault="00F230A3" w:rsidP="00173717">
      <w:pPr>
        <w:rPr>
          <w:iCs/>
          <w:lang w:eastAsia="zh-CN"/>
        </w:rPr>
      </w:pPr>
      <w:r>
        <w:rPr>
          <w:iCs/>
          <w:lang w:eastAsia="zh-CN"/>
        </w:rPr>
        <w:t>In a computer code, the explicitly treated terms are lumped/stored together, and the implicit terms are stored toge</w:t>
      </w:r>
      <w:r w:rsidR="00E31434">
        <w:rPr>
          <w:rFonts w:hint="eastAsia"/>
          <w:iCs/>
          <w:lang w:eastAsia="zh-CN"/>
        </w:rPr>
        <w:t>ther.</w:t>
      </w:r>
      <w:r w:rsidR="00DD3314">
        <w:rPr>
          <w:rFonts w:hint="eastAsia"/>
          <w:iCs/>
          <w:lang w:eastAsia="zh-CN"/>
        </w:rPr>
        <w:t xml:space="preserve"> </w:t>
      </w:r>
      <w:r w:rsidR="00493DAF">
        <w:rPr>
          <w:rFonts w:hint="eastAsia"/>
          <w:iCs/>
          <w:lang w:eastAsia="zh-CN"/>
        </w:rPr>
        <w:t>Note that in</w:t>
      </w:r>
      <w:r w:rsidR="00DD3314">
        <w:rPr>
          <w:rFonts w:hint="eastAsia"/>
          <w:iCs/>
          <w:lang w:eastAsia="zh-CN"/>
        </w:rPr>
        <w:t xml:space="preserve"> CaNS,</w:t>
      </w:r>
      <w:r w:rsidR="00493DAF">
        <w:rPr>
          <w:rFonts w:hint="eastAsia"/>
          <w:iCs/>
          <w:lang w:eastAsia="zh-CN"/>
        </w:rPr>
        <w:t xml:space="preserve"> the implementation of Eq. </w: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GOTOBUTTON ZEqnNum436819  \* MERGEFORMAT </w:instrTex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REF ZEqnNum436819 \* Charformat \! \* MERGEFORMAT </w:instrText>
      </w:r>
      <w:r w:rsidR="00493DAF">
        <w:rPr>
          <w:lang w:eastAsia="zh-CN"/>
        </w:rPr>
        <w:fldChar w:fldCharType="separate"/>
      </w:r>
      <w:r w:rsidR="00062F08">
        <w:rPr>
          <w:lang w:eastAsia="zh-CN"/>
        </w:rPr>
        <w:instrText>(34)</w:instrText>
      </w:r>
      <w:r w:rsidR="00493DAF">
        <w:rPr>
          <w:lang w:eastAsia="zh-CN"/>
        </w:rPr>
        <w:fldChar w:fldCharType="end"/>
      </w:r>
      <w:r w:rsidR="00493DAF">
        <w:rPr>
          <w:lang w:eastAsia="zh-CN"/>
        </w:rPr>
        <w:fldChar w:fldCharType="end"/>
      </w:r>
      <w:r w:rsidR="00493DAF">
        <w:rPr>
          <w:rFonts w:hint="eastAsia"/>
          <w:lang w:eastAsia="zh-CN"/>
        </w:rPr>
        <w:t xml:space="preserve"> and </w: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GOTOBUTTON ZEqnNum492216  \* MERGEFORMAT </w:instrTex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REF ZEqnNum492216 \* Charformat \! \* MERGEFORMAT </w:instrText>
      </w:r>
      <w:r w:rsidR="00493DAF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(38)</w:instrText>
      </w:r>
      <w:r w:rsidR="00493DAF">
        <w:rPr>
          <w:iCs/>
          <w:lang w:eastAsia="zh-CN"/>
        </w:rPr>
        <w:fldChar w:fldCharType="end"/>
      </w:r>
      <w:r w:rsidR="00493DAF">
        <w:rPr>
          <w:iCs/>
          <w:lang w:eastAsia="zh-CN"/>
        </w:rPr>
        <w:fldChar w:fldCharType="end"/>
      </w:r>
      <w:r w:rsidR="00493DAF">
        <w:rPr>
          <w:rFonts w:hint="eastAsia"/>
          <w:iCs/>
          <w:lang w:eastAsia="zh-CN"/>
        </w:rPr>
        <w:t xml:space="preserve"> is</w:t>
      </w:r>
    </w:p>
    <w:p w14:paraId="3574A612" w14:textId="7A545BD3" w:rsidR="00493DAF" w:rsidRDefault="00493DAF" w:rsidP="00493DAF">
      <w:pPr>
        <w:pStyle w:val="MTDisplayEquation"/>
      </w:pPr>
      <w:r>
        <w:tab/>
      </w:r>
      <w:r w:rsidRPr="00493DAF">
        <w:rPr>
          <w:position w:val="-32"/>
        </w:rPr>
        <w:object w:dxaOrig="8559" w:dyaOrig="760" w14:anchorId="0F20BB53">
          <v:shape id="_x0000_i1112" type="#_x0000_t75" style="width:428.45pt;height:37.8pt" o:ole="">
            <v:imagedata r:id="rId181" o:title=""/>
          </v:shape>
          <o:OLEObject Type="Embed" ProgID="Equation.DSMT4" ShapeID="_x0000_i1112" DrawAspect="Content" ObjectID="_1775652851" r:id="rId1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0DA00A3B" w14:textId="1207490D" w:rsidR="003E5FBF" w:rsidRDefault="00493DAF" w:rsidP="003E5FBF">
      <w:pPr>
        <w:pStyle w:val="MTDisplayEquation"/>
        <w:ind w:firstLine="0"/>
      </w:pPr>
      <w:r>
        <w:rPr>
          <w:rFonts w:hint="eastAsia"/>
        </w:rPr>
        <w:t xml:space="preserve">The solved variable </w:t>
      </w:r>
      <w:r w:rsidR="00A40A31">
        <w:rPr>
          <w:rFonts w:hint="eastAsia"/>
        </w:rPr>
        <w:t xml:space="preserve">is </w:t>
      </w:r>
      <w:r w:rsidR="00A40A31" w:rsidRPr="00A40A31">
        <w:rPr>
          <w:position w:val="-12"/>
        </w:rPr>
        <w:object w:dxaOrig="279" w:dyaOrig="380" w14:anchorId="44112F32">
          <v:shape id="_x0000_i1113" type="#_x0000_t75" style="width:14.25pt;height:19.25pt" o:ole="">
            <v:imagedata r:id="rId183" o:title=""/>
          </v:shape>
          <o:OLEObject Type="Embed" ProgID="Equation.DSMT4" ShapeID="_x0000_i1113" DrawAspect="Content" ObjectID="_1775652852" r:id="rId184"/>
        </w:object>
      </w:r>
      <w:r w:rsidR="00A40A31">
        <w:rPr>
          <w:rFonts w:hint="eastAsia"/>
        </w:rPr>
        <w:t xml:space="preserve"> directly, rather than </w:t>
      </w:r>
      <w:r w:rsidR="00A40A31" w:rsidRPr="00A40A31">
        <w:rPr>
          <w:position w:val="-12"/>
        </w:rPr>
        <w:object w:dxaOrig="440" w:dyaOrig="380" w14:anchorId="0DC6EB30">
          <v:shape id="_x0000_i1114" type="#_x0000_t75" style="width:22.1pt;height:19.25pt" o:ole="">
            <v:imagedata r:id="rId185" o:title=""/>
          </v:shape>
          <o:OLEObject Type="Embed" ProgID="Equation.DSMT4" ShapeID="_x0000_i1114" DrawAspect="Content" ObjectID="_1775652853" r:id="rId186"/>
        </w:object>
      </w:r>
      <w:r w:rsidR="00CC7939">
        <w:rPr>
          <w:rFonts w:hint="eastAsia"/>
        </w:rPr>
        <w:t>.</w:t>
      </w:r>
    </w:p>
    <w:p w14:paraId="70289DBD" w14:textId="77777777" w:rsidR="00110527" w:rsidRDefault="00110527" w:rsidP="003E5FBF">
      <w:pPr>
        <w:pStyle w:val="MTDisplayEquation"/>
        <w:ind w:firstLine="0"/>
        <w:rPr>
          <w:iCs/>
        </w:rPr>
      </w:pPr>
    </w:p>
    <w:p w14:paraId="63E98AA0" w14:textId="042C6DDC" w:rsidR="00275E3A" w:rsidRDefault="00275E3A" w:rsidP="003E5FBF">
      <w:pPr>
        <w:pStyle w:val="MTDisplayEquation"/>
        <w:ind w:firstLine="0"/>
      </w:pPr>
      <w:r>
        <w:rPr>
          <w:iCs/>
        </w:rPr>
        <w:t xml:space="preserve">In </w:t>
      </w:r>
      <w:r w:rsidR="00110527">
        <w:rPr>
          <w:rFonts w:hint="eastAsia"/>
          <w:iCs/>
        </w:rPr>
        <w:t>LES</w:t>
      </w:r>
      <w:r>
        <w:rPr>
          <w:iCs/>
        </w:rPr>
        <w:t>,</w:t>
      </w:r>
      <w:r w:rsidR="001241A9">
        <w:rPr>
          <w:iCs/>
        </w:rPr>
        <w:t xml:space="preserve"> eddy viscosity </w:t>
      </w:r>
      <w:r>
        <w:rPr>
          <w:iCs/>
        </w:rPr>
        <w:t>is introduced.</w:t>
      </w:r>
      <w:r w:rsidR="00062F08">
        <w:rPr>
          <w:rFonts w:hint="eastAsia"/>
          <w:iCs/>
        </w:rPr>
        <w:t xml:space="preserve"> </w:t>
      </w:r>
      <w:r>
        <w:rPr>
          <w:iCs/>
        </w:rPr>
        <w:t xml:space="preserve">Consequently, </w:t>
      </w:r>
      <w:r w:rsidR="00173717">
        <w:rPr>
          <w:rFonts w:hint="eastAsia"/>
          <w:iCs/>
        </w:rPr>
        <w:t xml:space="preserve">the hybrid RK-CN </w:t>
      </w:r>
      <w:r w:rsidR="00B15FF2">
        <w:rPr>
          <w:rFonts w:hint="eastAsia"/>
          <w:iCs/>
        </w:rPr>
        <w:t>scheme</w:t>
      </w:r>
      <w:r w:rsidR="00173717">
        <w:rPr>
          <w:rFonts w:hint="eastAsia"/>
          <w:iCs/>
        </w:rPr>
        <w:t xml:space="preserve"> </w:t>
      </w:r>
      <w:r>
        <w:rPr>
          <w:iCs/>
        </w:rPr>
        <w:t>Eq.</w:t>
      </w:r>
      <w:r w:rsidR="00173717">
        <w:rPr>
          <w:rFonts w:hint="eastAsia"/>
          <w:iCs/>
        </w:rPr>
        <w:t xml:space="preserve"> </w:t>
      </w:r>
      <w:r w:rsidR="00173717">
        <w:fldChar w:fldCharType="begin"/>
      </w:r>
      <w:r w:rsidR="00173717">
        <w:instrText xml:space="preserve"> GOTOBUTTON ZEqnNum294674  \* MERGEFORMAT </w:instrText>
      </w:r>
      <w:r w:rsidR="00173717">
        <w:fldChar w:fldCharType="begin"/>
      </w:r>
      <w:r w:rsidR="00173717">
        <w:instrText xml:space="preserve"> REF ZEqnNum294674 \* Charformat \! \* MERGEFORMAT </w:instrText>
      </w:r>
      <w:r w:rsidR="00173717">
        <w:fldChar w:fldCharType="separate"/>
      </w:r>
      <w:r w:rsidR="00062F08">
        <w:instrText>(33)</w:instrText>
      </w:r>
      <w:r w:rsidR="00173717">
        <w:fldChar w:fldCharType="end"/>
      </w:r>
      <w:r w:rsidR="00173717">
        <w:fldChar w:fldCharType="end"/>
      </w:r>
      <w:r w:rsidR="00173717">
        <w:rPr>
          <w:rFonts w:hint="eastAsia"/>
        </w:rPr>
        <w:t xml:space="preserve"> becomes</w:t>
      </w:r>
    </w:p>
    <w:p w14:paraId="108B929C" w14:textId="266E30D7" w:rsidR="00173717" w:rsidRDefault="00173717" w:rsidP="00173717">
      <w:pPr>
        <w:pStyle w:val="MTDisplayEquation"/>
        <w:spacing w:line="360" w:lineRule="auto"/>
      </w:pPr>
      <w:r>
        <w:tab/>
      </w:r>
      <w:r w:rsidRPr="00A05FC7">
        <w:rPr>
          <w:position w:val="-32"/>
        </w:rPr>
        <w:object w:dxaOrig="6080" w:dyaOrig="760" w14:anchorId="032A8060">
          <v:shape id="_x0000_i1115" type="#_x0000_t75" style="width:302.95pt;height:39.2pt" o:ole="">
            <v:imagedata r:id="rId187" o:title=""/>
          </v:shape>
          <o:OLEObject Type="Embed" ProgID="Equation.DSMT4" ShapeID="_x0000_i1115" DrawAspect="Content" ObjectID="_1775652854" r:id="rId1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43</w:instrText>
        </w:r>
      </w:fldSimple>
      <w:r>
        <w:instrText>)</w:instrText>
      </w:r>
      <w:r>
        <w:fldChar w:fldCharType="end"/>
      </w:r>
    </w:p>
    <w:p w14:paraId="34A7A782" w14:textId="25C45F5A" w:rsidR="00173717" w:rsidRDefault="00173717" w:rsidP="00173717">
      <w:pPr>
        <w:rPr>
          <w:lang w:eastAsia="zh-CN"/>
        </w:rPr>
      </w:pPr>
      <w:r>
        <w:rPr>
          <w:rFonts w:hint="eastAsia"/>
          <w:lang w:eastAsia="zh-CN"/>
        </w:rPr>
        <w:t xml:space="preserve">where operator </w:t>
      </w:r>
      <w:r w:rsidRPr="00025957">
        <w:rPr>
          <w:position w:val="-4"/>
        </w:rPr>
        <w:object w:dxaOrig="220" w:dyaOrig="260" w14:anchorId="3333D882">
          <v:shape id="_x0000_i1116" type="#_x0000_t75" style="width:10.7pt;height:12.85pt" o:ole="">
            <v:imagedata r:id="rId189" o:title=""/>
          </v:shape>
          <o:OLEObject Type="Embed" ProgID="Equation.DSMT4" ShapeID="_x0000_i1116" DrawAspect="Content" ObjectID="_1775652855" r:id="rId190"/>
        </w:object>
      </w:r>
      <w:r>
        <w:rPr>
          <w:rFonts w:hint="eastAsia"/>
          <w:lang w:eastAsia="zh-CN"/>
        </w:rPr>
        <w:t xml:space="preserve"> denotes the viscous </w:t>
      </w:r>
      <w:r w:rsidR="00AF06D7">
        <w:rPr>
          <w:rFonts w:hint="eastAsia"/>
          <w:lang w:eastAsia="zh-CN"/>
        </w:rPr>
        <w:t>term,</w:t>
      </w:r>
    </w:p>
    <w:p w14:paraId="5B2C2BFE" w14:textId="34EE5245" w:rsidR="00173717" w:rsidRDefault="00173717" w:rsidP="00173717">
      <w:pPr>
        <w:pStyle w:val="MTDisplayEquation"/>
        <w:spacing w:line="360" w:lineRule="auto"/>
      </w:pPr>
      <w:r>
        <w:t xml:space="preserve"> </w:t>
      </w:r>
      <w:r>
        <w:tab/>
      </w:r>
      <w:r w:rsidR="00794EBC" w:rsidRPr="00794EBC">
        <w:rPr>
          <w:position w:val="-36"/>
        </w:rPr>
        <w:object w:dxaOrig="5420" w:dyaOrig="840" w14:anchorId="0B736976">
          <v:shape id="_x0000_i1117" type="#_x0000_t75" style="width:270.2pt;height:44.2pt" o:ole="">
            <v:imagedata r:id="rId191" o:title=""/>
          </v:shape>
          <o:OLEObject Type="Embed" ProgID="Equation.DSMT4" ShapeID="_x0000_i1117" DrawAspect="Content" ObjectID="_1775652856" r:id="rId1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5BED315E" w14:textId="1A1270A6" w:rsidR="007173F1" w:rsidRDefault="007173F1" w:rsidP="007173F1">
      <w:pPr>
        <w:rPr>
          <w:lang w:eastAsia="zh-CN"/>
        </w:rPr>
      </w:pPr>
      <w:r>
        <w:rPr>
          <w:lang w:eastAsia="zh-CN"/>
        </w:rPr>
        <w:t>Re-express</w:t>
      </w:r>
      <w:r>
        <w:rPr>
          <w:rFonts w:hint="eastAsia"/>
          <w:lang w:eastAsia="zh-CN"/>
        </w:rPr>
        <w:t xml:space="preserve"> it</w:t>
      </w:r>
      <w:r>
        <w:rPr>
          <w:lang w:eastAsia="zh-CN"/>
        </w:rPr>
        <w:t xml:space="preserve"> using </w:t>
      </w:r>
      <w:r w:rsidRPr="001106FD">
        <w:rPr>
          <w:position w:val="-12"/>
        </w:rPr>
        <w:object w:dxaOrig="1480" w:dyaOrig="380" w14:anchorId="1AB2E44E">
          <v:shape id="_x0000_i1118" type="#_x0000_t75" style="width:74.85pt;height:19.25pt" o:ole="">
            <v:imagedata r:id="rId157" o:title=""/>
          </v:shape>
          <o:OLEObject Type="Embed" ProgID="Equation.DSMT4" ShapeID="_x0000_i1118" DrawAspect="Content" ObjectID="_1775652857" r:id="rId193"/>
        </w:object>
      </w:r>
      <w:r w:rsidR="000371B7">
        <w:rPr>
          <w:rFonts w:hint="eastAsia"/>
          <w:lang w:eastAsia="zh-CN"/>
        </w:rPr>
        <w:t>,</w:t>
      </w:r>
    </w:p>
    <w:p w14:paraId="28471ED6" w14:textId="79147BAE" w:rsidR="00D83647" w:rsidRDefault="00D83647" w:rsidP="00D83647">
      <w:pPr>
        <w:pStyle w:val="MTDisplayEquation"/>
        <w:spacing w:line="360" w:lineRule="auto"/>
      </w:pPr>
      <w:r>
        <w:tab/>
      </w:r>
      <w:r w:rsidR="00794EBC" w:rsidRPr="00794EBC">
        <w:rPr>
          <w:position w:val="-32"/>
        </w:rPr>
        <w:object w:dxaOrig="6660" w:dyaOrig="760" w14:anchorId="70207576">
          <v:shape id="_x0000_i1119" type="#_x0000_t75" style="width:332.2pt;height:39.2pt" o:ole="">
            <v:imagedata r:id="rId194" o:title=""/>
          </v:shape>
          <o:OLEObject Type="Embed" ProgID="Equation.DSMT4" ShapeID="_x0000_i1119" DrawAspect="Content" ObjectID="_1775652858" r:id="rId1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45</w:instrText>
        </w:r>
      </w:fldSimple>
      <w:r>
        <w:instrText>)</w:instrText>
      </w:r>
      <w:r>
        <w:fldChar w:fldCharType="end"/>
      </w:r>
    </w:p>
    <w:p w14:paraId="4B79D8A4" w14:textId="51B3EBDA" w:rsidR="00411969" w:rsidRDefault="00720DF0" w:rsidP="00411969">
      <w:pPr>
        <w:rPr>
          <w:lang w:eastAsia="zh-CN"/>
        </w:rPr>
      </w:pPr>
      <w:r>
        <w:t xml:space="preserve">Let </w:t>
      </w:r>
      <w:r w:rsidRPr="00B64C8E">
        <w:rPr>
          <w:position w:val="-24"/>
        </w:rPr>
        <w:object w:dxaOrig="1120" w:dyaOrig="660" w14:anchorId="6BEC7949">
          <v:shape id="_x0000_i1120" type="#_x0000_t75" style="width:57.75pt;height:32.8pt" o:ole="">
            <v:imagedata r:id="rId161" o:title=""/>
          </v:shape>
          <o:OLEObject Type="Embed" ProgID="Equation.DSMT4" ShapeID="_x0000_i1120" DrawAspect="Content" ObjectID="_1775652859" r:id="rId196"/>
        </w:object>
      </w:r>
      <w:r w:rsidR="004B34B6">
        <w:rPr>
          <w:rFonts w:hint="eastAsia"/>
          <w:lang w:eastAsia="zh-CN"/>
        </w:rPr>
        <w:t>,</w:t>
      </w:r>
    </w:p>
    <w:p w14:paraId="7A9E5048" w14:textId="5D08FDBF" w:rsidR="00720DF0" w:rsidRDefault="00720DF0" w:rsidP="00720DF0">
      <w:pPr>
        <w:pStyle w:val="MTDisplayEquation"/>
        <w:spacing w:line="360" w:lineRule="auto"/>
      </w:pPr>
      <w:r>
        <w:tab/>
      </w:r>
      <w:r w:rsidR="00E053E1" w:rsidRPr="00E053E1">
        <w:rPr>
          <w:position w:val="-16"/>
        </w:rPr>
        <w:object w:dxaOrig="6220" w:dyaOrig="440" w14:anchorId="1C8D7A6C">
          <v:shape id="_x0000_i1121" type="#_x0000_t75" style="width:310.8pt;height:22.8pt" o:ole="">
            <v:imagedata r:id="rId197" o:title=""/>
          </v:shape>
          <o:OLEObject Type="Embed" ProgID="Equation.DSMT4" ShapeID="_x0000_i1121" DrawAspect="Content" ObjectID="_1775652860" r:id="rId1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118848"/>
      <w:r>
        <w:instrText>(</w:instrText>
      </w:r>
      <w:fldSimple w:instr=" SEQ MTEqn \c \* Arabic \* MERGEFORMAT ">
        <w:r w:rsidR="00062F08">
          <w:rPr>
            <w:noProof/>
          </w:rPr>
          <w:instrText>46</w:instrText>
        </w:r>
      </w:fldSimple>
      <w:r>
        <w:instrText>)</w:instrText>
      </w:r>
      <w:bookmarkEnd w:id="27"/>
      <w:r>
        <w:fldChar w:fldCharType="end"/>
      </w:r>
    </w:p>
    <w:p w14:paraId="58E280FC" w14:textId="1C0EF9E6" w:rsidR="00936499" w:rsidRDefault="00C2097A" w:rsidP="00936499">
      <w:pPr>
        <w:rPr>
          <w:lang w:eastAsia="zh-CN"/>
        </w:rPr>
      </w:pPr>
      <w:r>
        <w:rPr>
          <w:rFonts w:hint="eastAsia"/>
          <w:lang w:eastAsia="zh-CN"/>
        </w:rPr>
        <w:t>Expand it</w:t>
      </w:r>
      <w:r w:rsidR="005107E3">
        <w:rPr>
          <w:rFonts w:hint="eastAsia"/>
          <w:lang w:eastAsia="zh-CN"/>
        </w:rPr>
        <w:t>,</w:t>
      </w:r>
    </w:p>
    <w:p w14:paraId="70120158" w14:textId="31AAB9E9" w:rsidR="005107E3" w:rsidRDefault="005107E3" w:rsidP="005107E3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200" w:dyaOrig="440" w14:anchorId="6CDCDCDD">
          <v:shape id="_x0000_i1122" type="#_x0000_t75" style="width:359.3pt;height:22.8pt" o:ole="">
            <v:imagedata r:id="rId199" o:title=""/>
          </v:shape>
          <o:OLEObject Type="Embed" ProgID="Equation.DSMT4" ShapeID="_x0000_i1122" DrawAspect="Content" ObjectID="_1775652861" r:id="rId2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297415"/>
      <w:r>
        <w:instrText>(</w:instrText>
      </w:r>
      <w:fldSimple w:instr=" SEQ MTEqn \c \* Arabic \* MERGEFORMAT ">
        <w:r w:rsidR="00062F08">
          <w:rPr>
            <w:noProof/>
          </w:rPr>
          <w:instrText>47</w:instrText>
        </w:r>
      </w:fldSimple>
      <w:r>
        <w:instrText>)</w:instrText>
      </w:r>
      <w:bookmarkEnd w:id="28"/>
      <w:r>
        <w:fldChar w:fldCharType="end"/>
      </w:r>
    </w:p>
    <w:p w14:paraId="50D2FAB2" w14:textId="5AA478A8" w:rsidR="00936499" w:rsidRDefault="00936499" w:rsidP="00936499">
      <w:pPr>
        <w:pStyle w:val="MTDisplayEquation"/>
        <w:spacing w:line="360" w:lineRule="auto"/>
        <w:ind w:firstLine="0"/>
      </w:pPr>
      <w:r>
        <w:lastRenderedPageBreak/>
        <w:tab/>
      </w:r>
      <w:r w:rsidRPr="00936499">
        <w:rPr>
          <w:position w:val="-34"/>
        </w:rPr>
        <w:object w:dxaOrig="3980" w:dyaOrig="800" w14:anchorId="76EF263E">
          <v:shape id="_x0000_i1123" type="#_x0000_t75" style="width:198.2pt;height:40.65pt" o:ole="">
            <v:imagedata r:id="rId201" o:title=""/>
          </v:shape>
          <o:OLEObject Type="Embed" ProgID="Equation.DSMT4" ShapeID="_x0000_i1123" DrawAspect="Content" ObjectID="_1775652862" r:id="rId2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48</w:instrText>
        </w:r>
      </w:fldSimple>
      <w:r>
        <w:instrText>)</w:instrText>
      </w:r>
      <w:r>
        <w:fldChar w:fldCharType="end"/>
      </w:r>
    </w:p>
    <w:p w14:paraId="7BA69033" w14:textId="2ABAC9EF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40" w:dyaOrig="800" w14:anchorId="3FF701FE">
          <v:shape id="_x0000_i1124" type="#_x0000_t75" style="width:201.75pt;height:40.65pt" o:ole="">
            <v:imagedata r:id="rId203" o:title=""/>
          </v:shape>
          <o:OLEObject Type="Embed" ProgID="Equation.DSMT4" ShapeID="_x0000_i1124" DrawAspect="Content" ObjectID="_1775652863" r:id="rId2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49</w:instrText>
        </w:r>
      </w:fldSimple>
      <w:r>
        <w:instrText>)</w:instrText>
      </w:r>
      <w:r>
        <w:fldChar w:fldCharType="end"/>
      </w:r>
    </w:p>
    <w:p w14:paraId="15CF94BB" w14:textId="19B6F95E" w:rsidR="00936499" w:rsidRP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20" w:dyaOrig="800" w14:anchorId="57897577">
          <v:shape id="_x0000_i1125" type="#_x0000_t75" style="width:201.05pt;height:40.65pt" o:ole="">
            <v:imagedata r:id="rId205" o:title=""/>
          </v:shape>
          <o:OLEObject Type="Embed" ProgID="Equation.DSMT4" ShapeID="_x0000_i1125" DrawAspect="Content" ObjectID="_1775652864" r:id="rId2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50</w:instrText>
        </w:r>
      </w:fldSimple>
      <w:r>
        <w:instrText>)</w:instrText>
      </w:r>
      <w:r>
        <w:fldChar w:fldCharType="end"/>
      </w:r>
    </w:p>
    <w:p w14:paraId="2DE96135" w14:textId="33EE2377" w:rsidR="006E67A9" w:rsidRDefault="000B48EC" w:rsidP="00DD78C4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ZEqnNum118848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ZEqnNum118848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(46)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</w:t>
      </w:r>
      <w:r w:rsidR="004632F7">
        <w:rPr>
          <w:rFonts w:hint="eastAsia"/>
          <w:iCs/>
          <w:lang w:eastAsia="zh-CN"/>
        </w:rPr>
        <w:t>no longer</w:t>
      </w:r>
      <w:r>
        <w:rPr>
          <w:rFonts w:hint="eastAsia"/>
          <w:iCs/>
          <w:lang w:eastAsia="zh-CN"/>
        </w:rPr>
        <w:t xml:space="preserve"> a modified Helmholtz, so transform method cannot be </w:t>
      </w:r>
      <w:r w:rsidR="001A2E3E">
        <w:rPr>
          <w:rFonts w:hint="eastAsia"/>
          <w:iCs/>
          <w:lang w:eastAsia="zh-CN"/>
        </w:rPr>
        <w:t>applied.</w:t>
      </w:r>
      <w:r w:rsidR="00D84E69">
        <w:rPr>
          <w:rFonts w:hint="eastAsia"/>
          <w:iCs/>
          <w:lang w:eastAsia="zh-CN"/>
        </w:rPr>
        <w:t xml:space="preserve"> </w:t>
      </w:r>
      <w:r w:rsidR="006E67A9">
        <w:rPr>
          <w:rFonts w:hint="eastAsia"/>
          <w:iCs/>
          <w:lang w:eastAsia="zh-CN"/>
        </w:rPr>
        <w:t>If we simplify the viscous term as did in Bae</w:t>
      </w:r>
      <w:r w:rsidR="006E67A9">
        <w:rPr>
          <w:iCs/>
          <w:lang w:eastAsia="zh-CN"/>
        </w:rPr>
        <w:t>’</w:t>
      </w:r>
      <w:r w:rsidR="006E67A9">
        <w:rPr>
          <w:rFonts w:hint="eastAsia"/>
          <w:iCs/>
          <w:lang w:eastAsia="zh-CN"/>
        </w:rPr>
        <w:t>s code,</w:t>
      </w:r>
      <w:r w:rsidR="0069403B">
        <w:rPr>
          <w:rFonts w:hint="eastAsia"/>
          <w:iCs/>
          <w:lang w:eastAsia="zh-CN"/>
        </w:rPr>
        <w:t xml:space="preserve"> Eq. </w: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GOTOBUTTON ZEqnNum297415  \* MERGEFORMAT </w:instrTex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REF ZEqnNum297415 \* Charformat \! \* MERGEFORMAT </w:instrText>
      </w:r>
      <w:r w:rsidR="001C6B84">
        <w:rPr>
          <w:lang w:eastAsia="zh-CN"/>
        </w:rPr>
        <w:fldChar w:fldCharType="separate"/>
      </w:r>
      <w:r w:rsidR="00062F08">
        <w:rPr>
          <w:lang w:eastAsia="zh-CN"/>
        </w:rPr>
        <w:instrText>(47)</w:instrText>
      </w:r>
      <w:r w:rsidR="001C6B84">
        <w:rPr>
          <w:lang w:eastAsia="zh-CN"/>
        </w:rPr>
        <w:fldChar w:fldCharType="end"/>
      </w:r>
      <w:r w:rsidR="001C6B84">
        <w:rPr>
          <w:lang w:eastAsia="zh-CN"/>
        </w:rPr>
        <w:fldChar w:fldCharType="end"/>
      </w:r>
      <w:r w:rsidR="00AE1463">
        <w:rPr>
          <w:rFonts w:hint="eastAsia"/>
          <w:lang w:eastAsia="zh-CN"/>
        </w:rPr>
        <w:t xml:space="preserve"> becomes</w:t>
      </w:r>
    </w:p>
    <w:p w14:paraId="15341375" w14:textId="00A77813" w:rsidR="001C6B84" w:rsidRDefault="001C6B84" w:rsidP="001C6B84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540" w:dyaOrig="440" w14:anchorId="70C8C136">
          <v:shape id="_x0000_i1126" type="#_x0000_t75" style="width:375.7pt;height:22.8pt" o:ole="">
            <v:imagedata r:id="rId207" o:title=""/>
          </v:shape>
          <o:OLEObject Type="Embed" ProgID="Equation.DSMT4" ShapeID="_x0000_i1126" DrawAspect="Content" ObjectID="_1775652865" r:id="rId2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51</w:instrText>
        </w:r>
      </w:fldSimple>
      <w:r>
        <w:instrText>)</w:instrText>
      </w:r>
      <w:r>
        <w:fldChar w:fldCharType="end"/>
      </w:r>
    </w:p>
    <w:p w14:paraId="2C940EB1" w14:textId="5CCDE0EA" w:rsidR="00EE400E" w:rsidRPr="00406520" w:rsidRDefault="001C6B84" w:rsidP="00406520">
      <w:pPr>
        <w:pStyle w:val="MTDisplayEquation"/>
        <w:spacing w:line="360" w:lineRule="auto"/>
        <w:ind w:firstLine="0"/>
      </w:pPr>
      <w:r>
        <w:tab/>
      </w:r>
      <w:r w:rsidR="00783EF2" w:rsidRPr="001C6B84">
        <w:rPr>
          <w:position w:val="-36"/>
        </w:rPr>
        <w:object w:dxaOrig="3340" w:dyaOrig="840" w14:anchorId="60A93112">
          <v:shape id="_x0000_i1127" type="#_x0000_t75" style="width:166.8pt;height:44.2pt" o:ole="">
            <v:imagedata r:id="rId209" o:title=""/>
          </v:shape>
          <o:OLEObject Type="Embed" ProgID="Equation.DSMT4" ShapeID="_x0000_i1127" DrawAspect="Content" ObjectID="_1775652866" r:id="rId2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52</w:instrText>
        </w:r>
      </w:fldSimple>
      <w:r>
        <w:instrText>)</w:instrText>
      </w:r>
      <w:r>
        <w:fldChar w:fldCharType="end"/>
      </w:r>
    </w:p>
    <w:p w14:paraId="31D2FE61" w14:textId="7D33DBF1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 </w:t>
      </w:r>
      <w:r w:rsidR="004928AA">
        <w:rPr>
          <w:rFonts w:hint="eastAsia"/>
          <w:b/>
          <w:sz w:val="32"/>
          <w:szCs w:val="32"/>
          <w:lang w:eastAsia="zh-CN"/>
        </w:rPr>
        <w:t>A</w:t>
      </w:r>
      <w:r>
        <w:rPr>
          <w:b/>
          <w:sz w:val="32"/>
          <w:szCs w:val="32"/>
        </w:rPr>
        <w:t>pproximate factoriza</w:t>
      </w:r>
      <w:r w:rsidR="00406520">
        <w:rPr>
          <w:b/>
          <w:sz w:val="32"/>
          <w:szCs w:val="32"/>
          <w:lang w:eastAsia="zh-CN"/>
        </w:rPr>
        <w:t>tion</w:t>
      </w:r>
    </w:p>
    <w:p w14:paraId="04C475A6" w14:textId="119B8C7F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062F08">
        <w:instrText>(36)</w:instrText>
      </w:r>
      <w:r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28" type="#_x0000_t75" style="width:15.7pt;height:17.1pt" o:ole="">
            <v:imagedata r:id="rId211" o:title=""/>
          </v:shape>
          <o:OLEObject Type="Embed" ProgID="Equation.DSMT4" ShapeID="_x0000_i1128" DrawAspect="Content" ObjectID="_1775652867" r:id="rId212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29" type="#_x0000_t75" style="width:17.1pt;height:17.1pt" o:ole="">
            <v:imagedata r:id="rId213" o:title=""/>
          </v:shape>
          <o:OLEObject Type="Embed" ProgID="Equation.DSMT4" ShapeID="_x0000_i1129" DrawAspect="Content" ObjectID="_1775652868" r:id="rId214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30" type="#_x0000_t75" style="width:17.1pt;height:17.1pt" o:ole="">
            <v:imagedata r:id="rId215" o:title=""/>
          </v:shape>
          <o:OLEObject Type="Embed" ProgID="Equation.DSMT4" ShapeID="_x0000_i1130" DrawAspect="Content" ObjectID="_1775652869" r:id="rId216"/>
        </w:object>
      </w:r>
      <w:r w:rsidR="007201DE">
        <w:t>,</w:t>
      </w:r>
    </w:p>
    <w:p w14:paraId="7FE213F4" w14:textId="6A59EECE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2659" w:dyaOrig="400" w14:anchorId="5F029383">
          <v:shape id="_x0000_i1131" type="#_x0000_t75" style="width:133.3pt;height:22.1pt" o:ole="">
            <v:imagedata r:id="rId217" o:title=""/>
          </v:shape>
          <o:OLEObject Type="Embed" ProgID="Equation.DSMT4" ShapeID="_x0000_i1131" DrawAspect="Content" ObjectID="_1775652870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32" type="#_x0000_t75" style="width:15.7pt;height:17.1pt" o:ole="">
            <v:imagedata r:id="rId211" o:title=""/>
          </v:shape>
          <o:OLEObject Type="Embed" ProgID="Equation.DSMT4" ShapeID="_x0000_i1132" DrawAspect="Content" ObjectID="_1775652871" r:id="rId219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33" type="#_x0000_t75" style="width:17.1pt;height:17.1pt" o:ole="">
            <v:imagedata r:id="rId220" o:title=""/>
          </v:shape>
          <o:OLEObject Type="Embed" ProgID="Equation.DSMT4" ShapeID="_x0000_i1133" DrawAspect="Content" ObjectID="_1775652872" r:id="rId221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34" type="#_x0000_t75" style="width:17.1pt;height:17.1pt" o:ole="">
            <v:imagedata r:id="rId222" o:title=""/>
          </v:shape>
          <o:OLEObject Type="Embed" ProgID="Equation.DSMT4" ShapeID="_x0000_i1134" DrawAspect="Content" ObjectID="_1775652873" r:id="rId223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71ABE5E0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35" type="#_x0000_t75" style="width:161.1pt;height:22.1pt" o:ole="">
            <v:imagedata r:id="rId224" o:title=""/>
          </v:shape>
          <o:OLEObject Type="Embed" ProgID="Equation.DSMT4" ShapeID="_x0000_i1135" DrawAspect="Content" ObjectID="_1775652874" r:id="rId2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54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479A9D2F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36" type="#_x0000_t75" style="width:94.8pt;height:61.3pt" o:ole="">
            <v:imagedata r:id="rId226" o:title=""/>
          </v:shape>
          <o:OLEObject Type="Embed" ProgID="Equation.DSMT4" ShapeID="_x0000_i1136" DrawAspect="Content" ObjectID="_1775652875" r:id="rId2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55</w:instrText>
        </w:r>
      </w:fldSimple>
      <w:r>
        <w:instrText>)</w:instrText>
      </w:r>
      <w:r>
        <w:fldChar w:fldCharType="end"/>
      </w:r>
    </w:p>
    <w:p w14:paraId="5D19C388" w14:textId="6528B153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37" type="#_x0000_t75" style="width:94.1pt;height:22.1pt" o:ole="">
            <v:imagedata r:id="rId228" o:title=""/>
          </v:shape>
          <o:OLEObject Type="Embed" ProgID="Equation.DSMT4" ShapeID="_x0000_i1137" DrawAspect="Content" ObjectID="_1775652876" r:id="rId229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38" type="#_x0000_t75" style="width:91.95pt;height:22.1pt" o:ole="">
            <v:imagedata r:id="rId230" o:title=""/>
          </v:shape>
          <o:OLEObject Type="Embed" ProgID="Equation.DSMT4" ShapeID="_x0000_i1138" DrawAspect="Content" ObjectID="_1775652877" r:id="rId231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39" type="#_x0000_t75" style="width:14.95pt;height:14.25pt" o:ole="">
            <v:imagedata r:id="rId232" o:title=""/>
          </v:shape>
          <o:OLEObject Type="Embed" ProgID="Equation.DSMT4" ShapeID="_x0000_i1139" DrawAspect="Content" ObjectID="_1775652878" r:id="rId233"/>
        </w:object>
      </w:r>
      <w:r w:rsidR="00574778">
        <w:rPr>
          <w:lang w:eastAsia="zh-CN"/>
        </w:rPr>
        <w:t>.</w:t>
      </w:r>
    </w:p>
    <w:p w14:paraId="12598C26" w14:textId="1FE1A42A" w:rsidR="00253A4F" w:rsidRDefault="003D79C5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lastRenderedPageBreak/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411969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2D4A8F3A" w:rsidR="00813449" w:rsidRDefault="00026A10" w:rsidP="00F1753B">
      <w:pPr>
        <w:rPr>
          <w:iCs/>
          <w:lang w:eastAsia="zh-CN"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062F08">
        <w:instrText>(36)</w:instrText>
      </w:r>
      <w:r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B72C22">
        <w:rPr>
          <w:rFonts w:hint="eastAsia"/>
          <w:iCs/>
          <w:lang w:eastAsia="zh-CN"/>
        </w:rPr>
        <w:t>method,</w:t>
      </w:r>
    </w:p>
    <w:p w14:paraId="1A7E37BF" w14:textId="6C50F36E" w:rsidR="00D72C5A" w:rsidRDefault="00705A59" w:rsidP="00D72C5A">
      <w:pPr>
        <w:pStyle w:val="MTDisplayEquation"/>
        <w:spacing w:line="360" w:lineRule="auto"/>
      </w:pPr>
      <w:r>
        <w:tab/>
      </w:r>
      <w:r w:rsidR="00E94AB9" w:rsidRPr="00E94AB9">
        <w:rPr>
          <w:position w:val="-34"/>
        </w:rPr>
        <w:object w:dxaOrig="4099" w:dyaOrig="800" w14:anchorId="16EDEC8D">
          <v:shape id="_x0000_i1140" type="#_x0000_t75" style="width:206pt;height:39.9pt" o:ole="">
            <v:imagedata r:id="rId234" o:title=""/>
          </v:shape>
          <o:OLEObject Type="Embed" ProgID="Equation.DSMT4" ShapeID="_x0000_i1140" DrawAspect="Content" ObjectID="_1775652879" r:id="rId2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9" w:name="ZEqnNum173118"/>
      <w:r>
        <w:instrText>(</w:instrText>
      </w:r>
      <w:fldSimple w:instr=" SEQ MTEqn \c \* Arabic \* MERGEFORMAT ">
        <w:r w:rsidR="00062F08">
          <w:rPr>
            <w:noProof/>
          </w:rPr>
          <w:instrText>56</w:instrText>
        </w:r>
      </w:fldSimple>
      <w:r>
        <w:instrText>)</w:instrText>
      </w:r>
      <w:bookmarkEnd w:id="29"/>
      <w:r>
        <w:fldChar w:fldCharType="end"/>
      </w:r>
    </w:p>
    <w:p w14:paraId="3902C7BB" w14:textId="023527B5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62F08">
        <w:t xml:space="preserve">Table </w:t>
      </w:r>
      <w:r w:rsidR="00062F08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62F08">
        <w:t xml:space="preserve">Table </w:t>
      </w:r>
      <w:r w:rsidR="00062F08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62D49A1E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62F08">
        <w:rPr>
          <w:lang w:eastAsia="zh-CN"/>
        </w:rPr>
        <w:t xml:space="preserve">Table </w:t>
      </w:r>
      <w:r w:rsidR="00062F08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62F08">
        <w:rPr>
          <w:lang w:eastAsia="zh-CN"/>
        </w:rPr>
        <w:t xml:space="preserve">Table </w:t>
      </w:r>
      <w:r w:rsidR="00062F08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27562E0A" w:rsidR="00D80460" w:rsidRDefault="00D80460" w:rsidP="00D80460">
      <w:pPr>
        <w:pStyle w:val="Caption"/>
        <w:jc w:val="center"/>
        <w:rPr>
          <w:lang w:eastAsia="zh-CN"/>
        </w:rPr>
      </w:pPr>
      <w:bookmarkStart w:id="30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62F08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30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96535D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339CDA90" w:rsidR="00D80460" w:rsidRDefault="00D80460" w:rsidP="00D80460">
      <w:pPr>
        <w:pStyle w:val="Caption"/>
        <w:jc w:val="center"/>
        <w:rPr>
          <w:lang w:eastAsia="zh-CN"/>
        </w:rPr>
      </w:pPr>
      <w:bookmarkStart w:id="31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62F08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31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96535D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96535D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96535D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078F971D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A71C02">
        <w:rPr>
          <w:b/>
          <w:sz w:val="32"/>
          <w:szCs w:val="32"/>
        </w:rPr>
        <w:t>LES</w:t>
      </w:r>
    </w:p>
    <w:p w14:paraId="385DDEE6" w14:textId="15AB0E98" w:rsidR="00843355" w:rsidRPr="00843355" w:rsidRDefault="00843355" w:rsidP="0055330C">
      <w:pPr>
        <w:spacing w:beforeLines="50" w:before="120" w:afterLines="50" w:after="120"/>
        <w:rPr>
          <w:lang w:eastAsia="zh-CN"/>
        </w:rPr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2A3B60">
        <w:rPr>
          <w:rFonts w:hint="eastAsia"/>
          <w:lang w:eastAsia="zh-CN"/>
        </w:rPr>
        <w:t>as</w:t>
      </w:r>
    </w:p>
    <w:p w14:paraId="2F4EB74A" w14:textId="778350E5" w:rsidR="005B0495" w:rsidRDefault="00CA44E1" w:rsidP="0055330C">
      <w:pPr>
        <w:pStyle w:val="MTDisplayEquation"/>
        <w:spacing w:line="360" w:lineRule="auto"/>
      </w:pPr>
      <w:r>
        <w:tab/>
      </w:r>
      <w:r w:rsidR="002A3B60" w:rsidRPr="00CA44E1">
        <w:rPr>
          <w:position w:val="-30"/>
        </w:rPr>
        <w:object w:dxaOrig="1980" w:dyaOrig="700" w14:anchorId="4E98CCE4">
          <v:shape id="_x0000_i1141" type="#_x0000_t75" style="width:99.1pt;height:34.95pt" o:ole="">
            <v:imagedata r:id="rId236" o:title=""/>
          </v:shape>
          <o:OLEObject Type="Embed" ProgID="Equation.DSMT4" ShapeID="_x0000_i1141" DrawAspect="Content" ObjectID="_1775652880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892257"/>
      <w:r>
        <w:instrText>(</w:instrText>
      </w:r>
      <w:fldSimple w:instr=" SEQ MTEqn \c \* Arabic \* MERGEFORMAT ">
        <w:r w:rsidR="00062F08">
          <w:rPr>
            <w:noProof/>
          </w:rPr>
          <w:instrText>57</w:instrText>
        </w:r>
      </w:fldSimple>
      <w:r>
        <w:instrText>)</w:instrText>
      </w:r>
      <w:bookmarkEnd w:id="32"/>
      <w:r>
        <w:fldChar w:fldCharType="end"/>
      </w:r>
    </w:p>
    <w:p w14:paraId="5331861F" w14:textId="3C8BB3BA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(57)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7712D80D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42" type="#_x0000_t75" style="width:138.3pt;height:34.95pt" o:ole="">
            <v:imagedata r:id="rId238" o:title=""/>
          </v:shape>
          <o:OLEObject Type="Embed" ProgID="Equation.DSMT4" ShapeID="_x0000_i1142" DrawAspect="Content" ObjectID="_1775652881" r:id="rId2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58</w:instrText>
        </w:r>
      </w:fldSimple>
      <w:r>
        <w:instrText>)</w:instrText>
      </w:r>
      <w:r>
        <w:fldChar w:fldCharType="end"/>
      </w:r>
    </w:p>
    <w:p w14:paraId="7BAD13C2" w14:textId="19B8DC19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43" type="#_x0000_t75" style="width:114.05pt;height:39.2pt" o:ole="">
            <v:imagedata r:id="rId240" o:title=""/>
          </v:shape>
          <o:OLEObject Type="Embed" ProgID="Equation.DSMT4" ShapeID="_x0000_i1143" DrawAspect="Content" ObjectID="_1775652882" r:id="rId2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59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0D211CAE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44" type="#_x0000_t75" style="width:99.8pt;height:37.8pt" o:ole="">
            <v:imagedata r:id="rId242" o:title=""/>
          </v:shape>
          <o:OLEObject Type="Embed" ProgID="Equation.DSMT4" ShapeID="_x0000_i1144" DrawAspect="Content" ObjectID="_1775652883" r:id="rId2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0DBB8221" w14:textId="3E029FF8" w:rsidR="004B6562" w:rsidRDefault="00734B45" w:rsidP="00F01B3D">
      <w:pPr>
        <w:rPr>
          <w:lang w:eastAsia="zh-CN"/>
        </w:rPr>
      </w:pPr>
      <w:r>
        <w:rPr>
          <w:lang w:eastAsia="zh-CN"/>
        </w:rPr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1D1874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</w:t>
      </w:r>
      <w:r w:rsidR="006E65DF">
        <w:rPr>
          <w:lang w:eastAsia="zh-CN"/>
        </w:rPr>
        <w:t xml:space="preserve">there </w:t>
      </w:r>
      <w:r w:rsidR="00F03D46">
        <w:rPr>
          <w:lang w:eastAsia="zh-CN"/>
        </w:rPr>
        <w:t>is</w:t>
      </w:r>
      <w:r w:rsidR="006E65DF">
        <w:rPr>
          <w:lang w:eastAsia="zh-CN"/>
        </w:rPr>
        <w:t xml:space="preserve"> </w:t>
      </w:r>
      <w:r w:rsidR="00600366">
        <w:rPr>
          <w:lang w:eastAsia="zh-CN"/>
        </w:rPr>
        <w:t xml:space="preserve">slip velocity </w:t>
      </w:r>
      <w:r w:rsidR="00DA23DA">
        <w:rPr>
          <w:lang w:eastAsia="zh-CN"/>
        </w:rPr>
        <w:t>on the wall.</w:t>
      </w:r>
      <w:r w:rsidR="00AF017E">
        <w:rPr>
          <w:lang w:eastAsia="zh-CN"/>
        </w:rPr>
        <w:t xml:space="preserve"> </w:t>
      </w:r>
      <w:r w:rsidR="004B6562">
        <w:rPr>
          <w:lang w:eastAsia="zh-CN"/>
        </w:rPr>
        <w:t>For a general velocity profile,</w:t>
      </w:r>
    </w:p>
    <w:p w14:paraId="33C371B6" w14:textId="42D9A51D" w:rsidR="004B6562" w:rsidRDefault="004B6562" w:rsidP="004B6562">
      <w:pPr>
        <w:pStyle w:val="MTDisplayEquation"/>
      </w:pPr>
      <w:r>
        <w:tab/>
      </w:r>
      <w:r w:rsidR="009E0F37" w:rsidRPr="009E0F37">
        <w:rPr>
          <w:position w:val="-16"/>
        </w:rPr>
        <w:object w:dxaOrig="2400" w:dyaOrig="440" w14:anchorId="13E15774">
          <v:shape id="_x0000_i1145" type="#_x0000_t75" style="width:119.75pt;height:22.1pt" o:ole="">
            <v:imagedata r:id="rId244" o:title=""/>
          </v:shape>
          <o:OLEObject Type="Embed" ProgID="Equation.DSMT4" ShapeID="_x0000_i1145" DrawAspect="Content" ObjectID="_1775652884" r:id="rId2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61</w:instrText>
        </w:r>
      </w:fldSimple>
      <w:r>
        <w:instrText>)</w:instrText>
      </w:r>
      <w:r>
        <w:fldChar w:fldCharType="end"/>
      </w:r>
    </w:p>
    <w:p w14:paraId="408E04CB" w14:textId="2FC2ECBF" w:rsidR="009E0F37" w:rsidRPr="009E0F37" w:rsidRDefault="009E0F37" w:rsidP="009E0F37">
      <w:pPr>
        <w:pStyle w:val="MTDisplayEquation"/>
      </w:pPr>
      <w:r>
        <w:tab/>
      </w:r>
      <w:r w:rsidRPr="009E0F37">
        <w:rPr>
          <w:position w:val="-16"/>
        </w:rPr>
        <w:object w:dxaOrig="2360" w:dyaOrig="440" w14:anchorId="70B9D64B">
          <v:shape id="_x0000_i1146" type="#_x0000_t75" style="width:117.6pt;height:22.1pt" o:ole="">
            <v:imagedata r:id="rId246" o:title=""/>
          </v:shape>
          <o:OLEObject Type="Embed" ProgID="Equation.DSMT4" ShapeID="_x0000_i1146" DrawAspect="Content" ObjectID="_1775652885" r:id="rId2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62</w:instrText>
        </w:r>
      </w:fldSimple>
      <w:r>
        <w:instrText>)</w:instrText>
      </w:r>
      <w:r>
        <w:fldChar w:fldCharType="end"/>
      </w:r>
    </w:p>
    <w:p w14:paraId="45DB8CA4" w14:textId="3EAF0520" w:rsidR="009E0F37" w:rsidRDefault="009E0F37" w:rsidP="009E0F37">
      <w:pPr>
        <w:rPr>
          <w:lang w:eastAsia="zh-CN"/>
        </w:rPr>
      </w:pPr>
      <w:r>
        <w:rPr>
          <w:lang w:eastAsia="zh-CN"/>
        </w:rPr>
        <w:t xml:space="preserve">We </w:t>
      </w:r>
      <w:r w:rsidR="00D55E81">
        <w:rPr>
          <w:lang w:eastAsia="zh-CN"/>
        </w:rPr>
        <w:t>have</w:t>
      </w:r>
    </w:p>
    <w:p w14:paraId="3E988484" w14:textId="24C87A7A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700" w:dyaOrig="660" w14:anchorId="6E46F6A7">
          <v:shape id="_x0000_i1147" type="#_x0000_t75" style="width:134.75pt;height:32.8pt" o:ole="">
            <v:imagedata r:id="rId248" o:title=""/>
          </v:shape>
          <o:OLEObject Type="Embed" ProgID="Equation.DSMT4" ShapeID="_x0000_i1147" DrawAspect="Content" ObjectID="_1775652886" r:id="rId24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63</w:instrText>
        </w:r>
      </w:fldSimple>
      <w:r>
        <w:instrText>)</w:instrText>
      </w:r>
      <w:r>
        <w:fldChar w:fldCharType="end"/>
      </w:r>
    </w:p>
    <w:p w14:paraId="4F09E7B4" w14:textId="7DB61AFA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680" w:dyaOrig="660" w14:anchorId="62514626">
          <v:shape id="_x0000_i1148" type="#_x0000_t75" style="width:134pt;height:32.8pt" o:ole="">
            <v:imagedata r:id="rId250" o:title=""/>
          </v:shape>
          <o:OLEObject Type="Embed" ProgID="Equation.DSMT4" ShapeID="_x0000_i1148" DrawAspect="Content" ObjectID="_1775652887" r:id="rId25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64</w:instrText>
        </w:r>
      </w:fldSimple>
      <w:r>
        <w:instrText>)</w:instrText>
      </w:r>
      <w:r>
        <w:fldChar w:fldCharType="end"/>
      </w:r>
    </w:p>
    <w:p w14:paraId="496CB1CB" w14:textId="04D708DB" w:rsidR="009A5F34" w:rsidRDefault="009A5F34" w:rsidP="009A5F34">
      <w:pPr>
        <w:pStyle w:val="MTDisplayEquation"/>
      </w:pPr>
      <w:r>
        <w:lastRenderedPageBreak/>
        <w:tab/>
      </w:r>
      <w:r w:rsidR="00E11D24" w:rsidRPr="00E11D24">
        <w:rPr>
          <w:position w:val="-30"/>
        </w:rPr>
        <w:object w:dxaOrig="3519" w:dyaOrig="780" w14:anchorId="5EDC3F9A">
          <v:shape id="_x0000_i1149" type="#_x0000_t75" style="width:176.1pt;height:39.2pt" o:ole="">
            <v:imagedata r:id="rId252" o:title=""/>
          </v:shape>
          <o:OLEObject Type="Embed" ProgID="Equation.DSMT4" ShapeID="_x0000_i1149" DrawAspect="Content" ObjectID="_1775652888" r:id="rId25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74CE2BF0" w14:textId="425E767A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2439" w:dyaOrig="660" w14:anchorId="0694635F">
          <v:shape id="_x0000_i1150" type="#_x0000_t75" style="width:121.9pt;height:32.8pt" o:ole="">
            <v:imagedata r:id="rId254" o:title=""/>
          </v:shape>
          <o:OLEObject Type="Embed" ProgID="Equation.DSMT4" ShapeID="_x0000_i1150" DrawAspect="Content" ObjectID="_1775652889" r:id="rId25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1CCF49C8" w14:textId="35453D17" w:rsidR="003D1618" w:rsidRDefault="003D1618" w:rsidP="003D1618">
      <w:pPr>
        <w:rPr>
          <w:lang w:eastAsia="zh-CN"/>
        </w:rPr>
      </w:pPr>
      <w:r>
        <w:rPr>
          <w:lang w:eastAsia="zh-CN"/>
        </w:rPr>
        <w:t xml:space="preserve">Note </w:t>
      </w:r>
      <w:r w:rsidR="002F1E50">
        <w:rPr>
          <w:lang w:eastAsia="zh-CN"/>
        </w:rPr>
        <w:t>that</w:t>
      </w:r>
    </w:p>
    <w:p w14:paraId="574E328E" w14:textId="38D4C932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6C8638D">
          <v:shape id="_x0000_i1151" type="#_x0000_t75" style="width:39.9pt;height:32.8pt" o:ole="">
            <v:imagedata r:id="rId256" o:title=""/>
          </v:shape>
          <o:OLEObject Type="Embed" ProgID="Equation.DSMT4" ShapeID="_x0000_i1151" DrawAspect="Content" ObjectID="_1775652890" r:id="rId25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67</w:instrText>
        </w:r>
      </w:fldSimple>
      <w:r>
        <w:instrText>)</w:instrText>
      </w:r>
      <w:r>
        <w:fldChar w:fldCharType="end"/>
      </w:r>
    </w:p>
    <w:p w14:paraId="6DF65490" w14:textId="2BFB1A66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509FC82D">
          <v:shape id="_x0000_i1152" type="#_x0000_t75" style="width:39.9pt;height:32.8pt" o:ole="">
            <v:imagedata r:id="rId258" o:title=""/>
          </v:shape>
          <o:OLEObject Type="Embed" ProgID="Equation.DSMT4" ShapeID="_x0000_i1152" DrawAspect="Content" ObjectID="_1775652891" r:id="rId25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68</w:instrText>
        </w:r>
      </w:fldSimple>
      <w:r>
        <w:instrText>)</w:instrText>
      </w:r>
      <w:r>
        <w:fldChar w:fldCharType="end"/>
      </w:r>
    </w:p>
    <w:p w14:paraId="12DF1B63" w14:textId="11230815" w:rsidR="003D1618" w:rsidRDefault="00A8521E" w:rsidP="000F53B0">
      <w:pPr>
        <w:pStyle w:val="MTDisplayEquation"/>
      </w:pPr>
      <w:r>
        <w:tab/>
      </w:r>
      <w:r w:rsidR="000F53B0" w:rsidRPr="00A8521E">
        <w:rPr>
          <w:position w:val="-38"/>
        </w:rPr>
        <w:object w:dxaOrig="5760" w:dyaOrig="999" w14:anchorId="089E07FA">
          <v:shape id="_x0000_i1153" type="#_x0000_t75" style="width:4in;height:49.9pt" o:ole="">
            <v:imagedata r:id="rId260" o:title=""/>
          </v:shape>
          <o:OLEObject Type="Embed" ProgID="Equation.DSMT4" ShapeID="_x0000_i1153" DrawAspect="Content" ObjectID="_1775652892" r:id="rId26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69</w:instrText>
        </w:r>
      </w:fldSimple>
      <w:r>
        <w:instrText>)</w:instrText>
      </w:r>
      <w:r>
        <w:fldChar w:fldCharType="end"/>
      </w:r>
    </w:p>
    <w:p w14:paraId="383576A9" w14:textId="477EB7F6" w:rsidR="00F733FE" w:rsidRDefault="00AA45A4" w:rsidP="00F733FE">
      <w:pPr>
        <w:rPr>
          <w:lang w:eastAsia="zh-CN"/>
        </w:rPr>
      </w:pPr>
      <w:r>
        <w:rPr>
          <w:lang w:eastAsia="zh-CN"/>
        </w:rPr>
        <w:t>For brevity, we do not include viscos</w:t>
      </w:r>
      <w:r w:rsidR="004B3B7E">
        <w:rPr>
          <w:lang w:eastAsia="zh-CN"/>
        </w:rPr>
        <w:t>ity</w:t>
      </w:r>
      <w:r>
        <w:rPr>
          <w:lang w:eastAsia="zh-CN"/>
        </w:rPr>
        <w:t xml:space="preserve">. </w:t>
      </w:r>
      <w:r w:rsidR="00F733FE">
        <w:rPr>
          <w:lang w:eastAsia="zh-CN"/>
        </w:rPr>
        <w:t xml:space="preserve">At the wall, </w:t>
      </w:r>
      <w:r w:rsidR="00F733FE" w:rsidRPr="00F733FE">
        <w:rPr>
          <w:position w:val="-6"/>
          <w:lang w:eastAsia="zh-CN"/>
        </w:rPr>
        <w:object w:dxaOrig="620" w:dyaOrig="279" w14:anchorId="727286C6">
          <v:shape id="_x0000_i1154" type="#_x0000_t75" style="width:31.35pt;height:14.25pt" o:ole="">
            <v:imagedata r:id="rId262" o:title=""/>
          </v:shape>
          <o:OLEObject Type="Embed" ProgID="Equation.DSMT4" ShapeID="_x0000_i1154" DrawAspect="Content" ObjectID="_1775652893" r:id="rId263"/>
        </w:object>
      </w:r>
      <w:r w:rsidR="00F733FE">
        <w:rPr>
          <w:lang w:eastAsia="zh-CN"/>
        </w:rPr>
        <w:t>,</w:t>
      </w:r>
      <w:r w:rsidR="002F1E50">
        <w:rPr>
          <w:lang w:eastAsia="zh-CN"/>
        </w:rPr>
        <w:t xml:space="preserve"> and </w:t>
      </w:r>
      <w:r w:rsidR="002F1E50" w:rsidRPr="002F1E50">
        <w:rPr>
          <w:position w:val="-12"/>
        </w:rPr>
        <w:object w:dxaOrig="639" w:dyaOrig="360" w14:anchorId="712FD045">
          <v:shape id="_x0000_i1155" type="#_x0000_t75" style="width:32.1pt;height:17.8pt" o:ole="">
            <v:imagedata r:id="rId264" o:title=""/>
          </v:shape>
          <o:OLEObject Type="Embed" ProgID="Equation.DSMT4" ShapeID="_x0000_i1155" DrawAspect="Content" ObjectID="_1775652894" r:id="rId265"/>
        </w:object>
      </w:r>
      <w:r w:rsidR="00523AE6">
        <w:rPr>
          <w:lang w:eastAsia="zh-CN"/>
        </w:rPr>
        <w:t xml:space="preserve">, </w:t>
      </w:r>
      <w:r w:rsidR="00430245">
        <w:rPr>
          <w:lang w:eastAsia="zh-CN"/>
        </w:rPr>
        <w:t>so</w:t>
      </w:r>
    </w:p>
    <w:p w14:paraId="5007ABC3" w14:textId="236C45B3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540" w:dyaOrig="660" w14:anchorId="37899D6E">
          <v:shape id="_x0000_i1156" type="#_x0000_t75" style="width:77pt;height:32.8pt" o:ole="">
            <v:imagedata r:id="rId266" o:title=""/>
          </v:shape>
          <o:OLEObject Type="Embed" ProgID="Equation.DSMT4" ShapeID="_x0000_i1156" DrawAspect="Content" ObjectID="_1775652895" r:id="rId26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614672"/>
      <w:r>
        <w:instrText>(</w:instrText>
      </w:r>
      <w:fldSimple w:instr=" SEQ MTEqn \c \* Arabic \* MERGEFORMAT ">
        <w:r w:rsidR="00062F08">
          <w:rPr>
            <w:noProof/>
          </w:rPr>
          <w:instrText>70</w:instrText>
        </w:r>
      </w:fldSimple>
      <w:r>
        <w:instrText>)</w:instrText>
      </w:r>
      <w:bookmarkEnd w:id="33"/>
      <w:r>
        <w:fldChar w:fldCharType="end"/>
      </w:r>
    </w:p>
    <w:p w14:paraId="51552697" w14:textId="1AD37E02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480" w:dyaOrig="660" w14:anchorId="35695835">
          <v:shape id="_x0000_i1157" type="#_x0000_t75" style="width:74.85pt;height:32.8pt" o:ole="">
            <v:imagedata r:id="rId268" o:title=""/>
          </v:shape>
          <o:OLEObject Type="Embed" ProgID="Equation.DSMT4" ShapeID="_x0000_i1157" DrawAspect="Content" ObjectID="_1775652896" r:id="rId26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4AB64506" w14:textId="391E4AE7" w:rsidR="00430245" w:rsidRDefault="00430245" w:rsidP="00430245">
      <w:pPr>
        <w:pStyle w:val="MTDisplayEquation"/>
      </w:pPr>
      <w:r>
        <w:tab/>
      </w:r>
      <w:r w:rsidR="002F1E50" w:rsidRPr="00E11D24">
        <w:rPr>
          <w:position w:val="-30"/>
        </w:rPr>
        <w:object w:dxaOrig="2439" w:dyaOrig="780" w14:anchorId="2569BB87">
          <v:shape id="_x0000_i1158" type="#_x0000_t75" style="width:121.9pt;height:39.2pt" o:ole="">
            <v:imagedata r:id="rId270" o:title=""/>
          </v:shape>
          <o:OLEObject Type="Embed" ProgID="Equation.DSMT4" ShapeID="_x0000_i1158" DrawAspect="Content" ObjectID="_1775652897" r:id="rId27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37684E1E" w14:textId="07A740E2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2580" w:dyaOrig="660" w14:anchorId="644BEE73">
          <v:shape id="_x0000_i1159" type="#_x0000_t75" style="width:129.05pt;height:32.8pt" o:ole="">
            <v:imagedata r:id="rId272" o:title=""/>
          </v:shape>
          <o:OLEObject Type="Embed" ProgID="Equation.DSMT4" ShapeID="_x0000_i1159" DrawAspect="Content" ObjectID="_1775652898" r:id="rId27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73</w:instrText>
        </w:r>
      </w:fldSimple>
      <w:r>
        <w:instrText>)</w:instrText>
      </w:r>
      <w:r>
        <w:fldChar w:fldCharType="end"/>
      </w:r>
    </w:p>
    <w:p w14:paraId="757D91C1" w14:textId="026DDD13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7402716B">
          <v:shape id="_x0000_i1160" type="#_x0000_t75" style="width:47.05pt;height:32.8pt" o:ole="">
            <v:imagedata r:id="rId274" o:title=""/>
          </v:shape>
          <o:OLEObject Type="Embed" ProgID="Equation.DSMT4" ShapeID="_x0000_i1160" DrawAspect="Content" ObjectID="_1775652899" r:id="rId27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74</w:instrText>
        </w:r>
      </w:fldSimple>
      <w:r>
        <w:instrText>)</w:instrText>
      </w:r>
      <w:r>
        <w:fldChar w:fldCharType="end"/>
      </w:r>
    </w:p>
    <w:p w14:paraId="68147612" w14:textId="7F539282" w:rsidR="00430245" w:rsidRP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1CC610C2">
          <v:shape id="_x0000_i1161" type="#_x0000_t75" style="width:47.05pt;height:32.8pt" o:ole="">
            <v:imagedata r:id="rId276" o:title=""/>
          </v:shape>
          <o:OLEObject Type="Embed" ProgID="Equation.DSMT4" ShapeID="_x0000_i1161" DrawAspect="Content" ObjectID="_1775652900" r:id="rId27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54EDF096" w14:textId="5949986B" w:rsidR="00F733FE" w:rsidRDefault="00F733FE" w:rsidP="00F733FE">
      <w:pPr>
        <w:pStyle w:val="MTDisplayEquation"/>
      </w:pPr>
      <w:r>
        <w:t xml:space="preserve"> </w:t>
      </w:r>
      <w:r>
        <w:tab/>
      </w:r>
      <w:r w:rsidR="00E11D24" w:rsidRPr="00A8521E">
        <w:rPr>
          <w:position w:val="-38"/>
        </w:rPr>
        <w:object w:dxaOrig="4459" w:dyaOrig="999" w14:anchorId="49AEE0AC">
          <v:shape id="_x0000_i1162" type="#_x0000_t75" style="width:223.15pt;height:49.9pt" o:ole="">
            <v:imagedata r:id="rId278" o:title=""/>
          </v:shape>
          <o:OLEObject Type="Embed" ProgID="Equation.DSMT4" ShapeID="_x0000_i1162" DrawAspect="Content" ObjectID="_1775652901" r:id="rId27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4" w:name="ZEqnNum184962"/>
      <w:r>
        <w:instrText>(</w:instrText>
      </w:r>
      <w:fldSimple w:instr=" SEQ MTEqn \c \* Arabic \* MERGEFORMAT ">
        <w:r w:rsidR="00062F08">
          <w:rPr>
            <w:noProof/>
          </w:rPr>
          <w:instrText>76</w:instrText>
        </w:r>
      </w:fldSimple>
      <w:r>
        <w:instrText>)</w:instrText>
      </w:r>
      <w:bookmarkEnd w:id="34"/>
      <w:r>
        <w:fldChar w:fldCharType="end"/>
      </w:r>
    </w:p>
    <w:p w14:paraId="200D2A8A" w14:textId="76D99C6B" w:rsidR="009A5F34" w:rsidRPr="009A5F34" w:rsidRDefault="009A5F34" w:rsidP="009A5F34">
      <w:pPr>
        <w:rPr>
          <w:lang w:eastAsia="zh-CN"/>
        </w:rPr>
      </w:pPr>
      <w:r>
        <w:rPr>
          <w:lang w:eastAsia="zh-CN"/>
        </w:rPr>
        <w:lastRenderedPageBreak/>
        <w:t xml:space="preserve">In equilibrium wall models, we assume that the velocity direction does not vary with </w:t>
      </w:r>
      <w:r w:rsidRPr="009A5F34">
        <w:rPr>
          <w:i/>
          <w:iCs/>
          <w:lang w:eastAsia="zh-CN"/>
        </w:rPr>
        <w:t>y</w:t>
      </w:r>
      <w:r w:rsidR="001E2569" w:rsidRPr="001E2569">
        <w:rPr>
          <w:lang w:eastAsia="zh-CN"/>
        </w:rPr>
        <w:t xml:space="preserve"> within</w:t>
      </w:r>
      <w:r w:rsidR="001E2569">
        <w:rPr>
          <w:lang w:eastAsia="zh-CN"/>
        </w:rPr>
        <w:t xml:space="preserve"> the wall model layer</w:t>
      </w:r>
      <w:r>
        <w:rPr>
          <w:lang w:eastAsia="zh-CN"/>
        </w:rPr>
        <w:t xml:space="preserve">, i.e., </w:t>
      </w:r>
      <w:r w:rsidRPr="009A5F34">
        <w:rPr>
          <w:position w:val="-12"/>
        </w:rPr>
        <w:object w:dxaOrig="760" w:dyaOrig="360" w14:anchorId="204B1741">
          <v:shape id="_x0000_i1163" type="#_x0000_t75" style="width:37.8pt;height:17.8pt" o:ole="">
            <v:imagedata r:id="rId280" o:title=""/>
          </v:shape>
          <o:OLEObject Type="Embed" ProgID="Equation.DSMT4" ShapeID="_x0000_i1163" DrawAspect="Content" ObjectID="_1775652902" r:id="rId281"/>
        </w:object>
      </w:r>
      <w:r w:rsidR="00347A07">
        <w:t>. Consequent</w:t>
      </w:r>
      <w:r w:rsidR="0040501E">
        <w:t>ly</w:t>
      </w:r>
      <w:r w:rsidR="002D2FC9">
        <w:t>,</w:t>
      </w:r>
    </w:p>
    <w:p w14:paraId="25EDE9ED" w14:textId="7B4B4C9B" w:rsidR="000B74B3" w:rsidRDefault="003F03B9" w:rsidP="00C850BB">
      <w:pPr>
        <w:pStyle w:val="MTDisplayEquation"/>
      </w:pPr>
      <w:r>
        <w:tab/>
      </w:r>
      <w:r w:rsidR="009A5F34" w:rsidRPr="009A5F34">
        <w:rPr>
          <w:position w:val="-28"/>
        </w:rPr>
        <w:object w:dxaOrig="1660" w:dyaOrig="660" w14:anchorId="47A43458">
          <v:shape id="_x0000_i1164" type="#_x0000_t75" style="width:82.7pt;height:32.8pt" o:ole="">
            <v:imagedata r:id="rId282" o:title=""/>
          </v:shape>
          <o:OLEObject Type="Embed" ProgID="Equation.DSMT4" ShapeID="_x0000_i1164" DrawAspect="Content" ObjectID="_1775652903" r:id="rId28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5" w:name="ZEqnNum443319"/>
      <w:r>
        <w:instrText>(</w:instrText>
      </w:r>
      <w:fldSimple w:instr=" SEQ MTEqn \c \* Arabic \* MERGEFORMAT ">
        <w:r w:rsidR="00062F08">
          <w:rPr>
            <w:noProof/>
          </w:rPr>
          <w:instrText>77</w:instrText>
        </w:r>
      </w:fldSimple>
      <w:r>
        <w:instrText>)</w:instrText>
      </w:r>
      <w:bookmarkEnd w:id="35"/>
      <w:r>
        <w:fldChar w:fldCharType="end"/>
      </w:r>
    </w:p>
    <w:p w14:paraId="5055DCAC" w14:textId="183B82EB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1620" w:dyaOrig="660" w14:anchorId="3EB30B82">
          <v:shape id="_x0000_i1165" type="#_x0000_t75" style="width:81.25pt;height:32.8pt" o:ole="">
            <v:imagedata r:id="rId284" o:title=""/>
          </v:shape>
          <o:OLEObject Type="Embed" ProgID="Equation.DSMT4" ShapeID="_x0000_i1165" DrawAspect="Content" ObjectID="_1775652904" r:id="rId28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78</w:instrText>
        </w:r>
      </w:fldSimple>
      <w:r>
        <w:instrText>)</w:instrText>
      </w:r>
      <w:r>
        <w:fldChar w:fldCharType="end"/>
      </w:r>
    </w:p>
    <w:p w14:paraId="6907EB8D" w14:textId="36811881" w:rsidR="009A5F34" w:rsidRDefault="009A5F34" w:rsidP="009A5F34">
      <w:pPr>
        <w:pStyle w:val="MTDisplayEquation"/>
      </w:pPr>
      <w:r>
        <w:tab/>
      </w:r>
      <w:r w:rsidRPr="009A5F34">
        <w:rPr>
          <w:position w:val="-30"/>
        </w:rPr>
        <w:object w:dxaOrig="2439" w:dyaOrig="780" w14:anchorId="6FE47269">
          <v:shape id="_x0000_i1166" type="#_x0000_t75" style="width:121.9pt;height:39.2pt" o:ole="">
            <v:imagedata r:id="rId286" o:title=""/>
          </v:shape>
          <o:OLEObject Type="Embed" ProgID="Equation.DSMT4" ShapeID="_x0000_i1166" DrawAspect="Content" ObjectID="_1775652905" r:id="rId28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79</w:instrText>
        </w:r>
      </w:fldSimple>
      <w:r>
        <w:instrText>)</w:instrText>
      </w:r>
      <w:r>
        <w:fldChar w:fldCharType="end"/>
      </w:r>
    </w:p>
    <w:p w14:paraId="1812B71A" w14:textId="79408221" w:rsidR="002D2FC9" w:rsidRDefault="009A5F34" w:rsidP="007652D5">
      <w:pPr>
        <w:pStyle w:val="MTDisplayEquation"/>
      </w:pPr>
      <w:r>
        <w:tab/>
      </w:r>
      <w:r w:rsidRPr="009A5F34">
        <w:rPr>
          <w:position w:val="-28"/>
        </w:rPr>
        <w:object w:dxaOrig="2820" w:dyaOrig="660" w14:anchorId="25E00AD9">
          <v:shape id="_x0000_i1167" type="#_x0000_t75" style="width:141.85pt;height:32.8pt" o:ole="">
            <v:imagedata r:id="rId288" o:title=""/>
          </v:shape>
          <o:OLEObject Type="Embed" ProgID="Equation.DSMT4" ShapeID="_x0000_i1167" DrawAspect="Content" ObjectID="_1775652906" r:id="rId28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80</w:instrText>
        </w:r>
      </w:fldSimple>
      <w:r>
        <w:instrText>)</w:instrText>
      </w:r>
      <w:r>
        <w:fldChar w:fldCharType="end"/>
      </w:r>
    </w:p>
    <w:p w14:paraId="7B885DCE" w14:textId="6FC3EF3C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49015F0">
          <v:shape id="_x0000_i1168" type="#_x0000_t75" style="width:39.9pt;height:32.8pt" o:ole="">
            <v:imagedata r:id="rId256" o:title=""/>
          </v:shape>
          <o:OLEObject Type="Embed" ProgID="Equation.DSMT4" ShapeID="_x0000_i1168" DrawAspect="Content" ObjectID="_1775652907" r:id="rId2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81</w:instrText>
        </w:r>
      </w:fldSimple>
      <w:r>
        <w:instrText>)</w:instrText>
      </w:r>
      <w:r>
        <w:fldChar w:fldCharType="end"/>
      </w:r>
    </w:p>
    <w:p w14:paraId="3983B4DA" w14:textId="08FD4BE5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26A63988">
          <v:shape id="_x0000_i1169" type="#_x0000_t75" style="width:39.9pt;height:32.8pt" o:ole="">
            <v:imagedata r:id="rId258" o:title=""/>
          </v:shape>
          <o:OLEObject Type="Embed" ProgID="Equation.DSMT4" ShapeID="_x0000_i1169" DrawAspect="Content" ObjectID="_1775652908" r:id="rId29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82</w:instrText>
        </w:r>
      </w:fldSimple>
      <w:r>
        <w:instrText>)</w:instrText>
      </w:r>
      <w:r>
        <w:fldChar w:fldCharType="end"/>
      </w:r>
    </w:p>
    <w:p w14:paraId="4BDC599F" w14:textId="038C0835" w:rsidR="00BE2FA9" w:rsidRDefault="00BE2FA9" w:rsidP="00BE2FA9">
      <w:pPr>
        <w:pStyle w:val="MTDisplayEquation"/>
      </w:pPr>
      <w:r>
        <w:tab/>
      </w:r>
      <w:r w:rsidRPr="00A8521E">
        <w:rPr>
          <w:position w:val="-38"/>
        </w:rPr>
        <w:object w:dxaOrig="4099" w:dyaOrig="999" w14:anchorId="51F9E9BA">
          <v:shape id="_x0000_i1170" type="#_x0000_t75" style="width:203.9pt;height:49.9pt" o:ole="">
            <v:imagedata r:id="rId292" o:title=""/>
          </v:shape>
          <o:OLEObject Type="Embed" ProgID="Equation.DSMT4" ShapeID="_x0000_i1170" DrawAspect="Content" ObjectID="_1775652909" r:id="rId29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894537"/>
      <w:r>
        <w:instrText>(</w:instrText>
      </w:r>
      <w:fldSimple w:instr=" SEQ MTEqn \c \* Arabic \* MERGEFORMAT ">
        <w:r w:rsidR="00062F08">
          <w:rPr>
            <w:noProof/>
          </w:rPr>
          <w:instrText>83</w:instrText>
        </w:r>
      </w:fldSimple>
      <w:r>
        <w:instrText>)</w:instrText>
      </w:r>
      <w:bookmarkEnd w:id="36"/>
      <w:r>
        <w:fldChar w:fldCharType="end"/>
      </w:r>
    </w:p>
    <w:p w14:paraId="4BB22590" w14:textId="4B7DF0F6" w:rsidR="007809DE" w:rsidRPr="007809DE" w:rsidRDefault="007809DE" w:rsidP="007809DE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ZEqnNum443319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ZEqnNum443319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(77)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ZEqnNum894537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ZEqnNum894537 \* Charformat \! \* MERGEFORMAT </w:instrText>
      </w:r>
      <w:r>
        <w:rPr>
          <w:lang w:eastAsia="zh-CN"/>
        </w:rPr>
        <w:fldChar w:fldCharType="separate"/>
      </w:r>
      <w:r w:rsidR="00062F08">
        <w:rPr>
          <w:lang w:eastAsia="zh-CN"/>
        </w:rPr>
        <w:instrText>(83)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same as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ZEqnNum614672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ZEqnNum614672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(70)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ZEqnNum184962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ZEqnNum184962 \* Charformat \! \* MERGEFORMAT </w:instrText>
      </w:r>
      <w:r>
        <w:rPr>
          <w:lang w:eastAsia="zh-CN"/>
        </w:rPr>
        <w:fldChar w:fldCharType="separate"/>
      </w:r>
      <w:r w:rsidR="00062F08">
        <w:rPr>
          <w:lang w:eastAsia="zh-CN"/>
        </w:rPr>
        <w:instrText>(76)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 w:rsidR="00EC612B">
        <w:rPr>
          <w:lang w:eastAsia="zh-CN"/>
        </w:rPr>
        <w:t xml:space="preserve">, but </w:t>
      </w:r>
      <w:r w:rsidR="00F24474">
        <w:rPr>
          <w:lang w:eastAsia="zh-CN"/>
        </w:rPr>
        <w:t xml:space="preserve">note that </w:t>
      </w:r>
      <w:r w:rsidR="00EC612B" w:rsidRPr="002F1E50">
        <w:rPr>
          <w:position w:val="-12"/>
        </w:rPr>
        <w:object w:dxaOrig="260" w:dyaOrig="360" w14:anchorId="5017A6AA">
          <v:shape id="_x0000_i1171" type="#_x0000_t75" style="width:12.85pt;height:17.8pt" o:ole="">
            <v:imagedata r:id="rId294" o:title=""/>
          </v:shape>
          <o:OLEObject Type="Embed" ProgID="Equation.DSMT4" ShapeID="_x0000_i1171" DrawAspect="Content" ObjectID="_1775652910" r:id="rId295"/>
        </w:object>
      </w:r>
      <w:r w:rsidR="00EC612B">
        <w:t xml:space="preserve"> </w:t>
      </w:r>
      <w:r w:rsidR="001F2983">
        <w:t>is different</w:t>
      </w:r>
      <w:r w:rsidR="00EC612B">
        <w:t xml:space="preserve"> from</w:t>
      </w:r>
      <w:r w:rsidR="001F2983">
        <w:t xml:space="preserve"> </w:t>
      </w:r>
      <w:r w:rsidR="00EC612B" w:rsidRPr="002F1E50">
        <w:rPr>
          <w:position w:val="-12"/>
        </w:rPr>
        <w:object w:dxaOrig="380" w:dyaOrig="360" w14:anchorId="63281406">
          <v:shape id="_x0000_i1172" type="#_x0000_t75" style="width:19.25pt;height:17.8pt" o:ole="">
            <v:imagedata r:id="rId296" o:title=""/>
          </v:shape>
          <o:OLEObject Type="Embed" ProgID="Equation.DSMT4" ShapeID="_x0000_i1172" DrawAspect="Content" ObjectID="_1775652911" r:id="rId297"/>
        </w:object>
      </w:r>
      <w:r w:rsidR="001F2983">
        <w:t xml:space="preserve"> </w:t>
      </w:r>
      <w:r w:rsidR="00F24474">
        <w:t>in</w:t>
      </w:r>
      <w:r w:rsidR="001F2983">
        <w:t xml:space="preserve"> 3D TBL</w:t>
      </w:r>
      <w:r w:rsidR="00F24474">
        <w:t>s</w:t>
      </w:r>
      <w:r w:rsidR="001F2983">
        <w:t>.</w:t>
      </w:r>
      <w:r w:rsidR="00F24474">
        <w:t xml:space="preserve"> Hence, one possible strategy of wall modeling for 3D TBL is to predict the magnitude of wall shear stress and its direction, respectively. </w:t>
      </w:r>
      <w:r w:rsidR="00AF017E">
        <w:t xml:space="preserve">In the current log-law wall model, </w:t>
      </w:r>
      <w:r w:rsidR="00AF017E" w:rsidRPr="009A5F34">
        <w:rPr>
          <w:position w:val="-12"/>
        </w:rPr>
        <w:object w:dxaOrig="760" w:dyaOrig="360" w14:anchorId="2F04DE7F">
          <v:shape id="_x0000_i1173" type="#_x0000_t75" style="width:37.8pt;height:17.8pt" o:ole="">
            <v:imagedata r:id="rId280" o:title=""/>
          </v:shape>
          <o:OLEObject Type="Embed" ProgID="Equation.DSMT4" ShapeID="_x0000_i1173" DrawAspect="Content" ObjectID="_1775652912" r:id="rId298"/>
        </w:object>
      </w:r>
      <w:r w:rsidR="00AF017E">
        <w:t xml:space="preserve"> is assumed, </w:t>
      </w:r>
      <w:r w:rsidR="00D36C31">
        <w:t xml:space="preserve">that is, </w:t>
      </w:r>
      <w:r w:rsidR="00AF017E">
        <w:t>the direction of velocity does not vary in the wall model layer</w:t>
      </w:r>
      <w:r w:rsidR="00D36C31">
        <w:t xml:space="preserve">, while its magnitude varies as a classical near-wall </w:t>
      </w:r>
      <w:r w:rsidR="008331E6">
        <w:t>law.</w:t>
      </w:r>
    </w:p>
    <w:p w14:paraId="483D442E" w14:textId="21797AAB" w:rsidR="008D1564" w:rsidRDefault="008D1564" w:rsidP="00F01B3D">
      <w:pPr>
        <w:rPr>
          <w:lang w:eastAsia="zh-CN"/>
        </w:rPr>
      </w:pPr>
      <w:r>
        <w:rPr>
          <w:lang w:eastAsia="zh-CN"/>
        </w:rPr>
        <w:t xml:space="preserve">The classical Smagorinsky model </w:t>
      </w:r>
      <w:r w:rsidR="00BE2FA9">
        <w:rPr>
          <w:lang w:eastAsia="zh-CN"/>
        </w:rPr>
        <w:t>reads as</w:t>
      </w:r>
    </w:p>
    <w:p w14:paraId="1F4D1104" w14:textId="38221DF5" w:rsidR="008D1564" w:rsidRDefault="008D1564" w:rsidP="008D1564">
      <w:pPr>
        <w:pStyle w:val="MTDisplayEquation"/>
        <w:spacing w:line="360" w:lineRule="auto"/>
      </w:pPr>
      <w:r>
        <w:tab/>
      </w:r>
      <w:r w:rsidR="009F1894" w:rsidRPr="008571E0">
        <w:rPr>
          <w:position w:val="-14"/>
        </w:rPr>
        <w:object w:dxaOrig="1860" w:dyaOrig="440" w14:anchorId="5FCE0928">
          <v:shape id="_x0000_i1174" type="#_x0000_t75" style="width:92.65pt;height:24.25pt" o:ole="">
            <v:imagedata r:id="rId299" o:title=""/>
          </v:shape>
          <o:OLEObject Type="Embed" ProgID="Equation.DSMT4" ShapeID="_x0000_i1174" DrawAspect="Content" ObjectID="_1775652913" r:id="rId3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84</w:instrText>
        </w:r>
      </w:fldSimple>
      <w:r>
        <w:instrText>)</w:instrText>
      </w:r>
      <w:r>
        <w:fldChar w:fldCharType="end"/>
      </w:r>
    </w:p>
    <w:p w14:paraId="7570C117" w14:textId="31D85FA2" w:rsidR="00E60BAF" w:rsidRDefault="00771C89" w:rsidP="00771C89">
      <w:pPr>
        <w:rPr>
          <w:lang w:eastAsia="zh-CN"/>
        </w:rPr>
      </w:pPr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5673F27D">
          <v:shape id="_x0000_i1175" type="#_x0000_t75" style="width:61.3pt;height:24.25pt" o:ole="">
            <v:imagedata r:id="rId301" o:title=""/>
          </v:shape>
          <o:OLEObject Type="Embed" ProgID="Equation.DSMT4" ShapeID="_x0000_i1175" DrawAspect="Content" ObjectID="_1775652914" r:id="rId302"/>
        </w:object>
      </w:r>
      <w:r w:rsidR="00FB1824">
        <w:t>, and v</w:t>
      </w:r>
      <w:r w:rsidR="00FB1824" w:rsidRPr="00FB1824">
        <w:t>an Driest damping</w:t>
      </w:r>
      <w:r w:rsidR="00FB1824">
        <w:t xml:space="preserve"> </w:t>
      </w:r>
      <w:r w:rsidR="00076528">
        <w:t>function</w:t>
      </w:r>
    </w:p>
    <w:p w14:paraId="52E6FFE3" w14:textId="6635F69C" w:rsidR="00E60BAF" w:rsidRDefault="00E60BAF" w:rsidP="00E60BAF">
      <w:pPr>
        <w:pStyle w:val="MTDisplayEquation"/>
        <w:spacing w:line="360" w:lineRule="auto"/>
      </w:pPr>
      <w:r>
        <w:tab/>
      </w:r>
      <w:r w:rsidRPr="00E60BAF">
        <w:rPr>
          <w:position w:val="-34"/>
        </w:rPr>
        <w:object w:dxaOrig="2500" w:dyaOrig="840" w14:anchorId="0C25174F">
          <v:shape id="_x0000_i1176" type="#_x0000_t75" style="width:124.75pt;height:46.35pt" o:ole="">
            <v:imagedata r:id="rId303" o:title=""/>
          </v:shape>
          <o:OLEObject Type="Embed" ProgID="Equation.DSMT4" ShapeID="_x0000_i1176" DrawAspect="Content" ObjectID="_1775652915" r:id="rId3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85</w:instrText>
        </w:r>
      </w:fldSimple>
      <w:r>
        <w:instrText>)</w:instrText>
      </w:r>
      <w:r>
        <w:fldChar w:fldCharType="end"/>
      </w:r>
    </w:p>
    <w:p w14:paraId="649730C6" w14:textId="57FE7A7B" w:rsidR="00243D23" w:rsidRDefault="004F05C3" w:rsidP="00771C89">
      <w:pPr>
        <w:rPr>
          <w:lang w:eastAsia="zh-CN"/>
        </w:rPr>
      </w:pPr>
      <w:r>
        <w:lastRenderedPageBreak/>
        <w:t xml:space="preserve"> For varying eddy viscosity, the viscous </w:t>
      </w:r>
      <w:r w:rsidR="00943F21">
        <w:t>term</w:t>
      </w:r>
      <w:r w:rsidR="006F4CD7">
        <w:rPr>
          <w:lang w:eastAsia="zh-CN"/>
        </w:rPr>
        <w:t xml:space="preserve"> </w:t>
      </w:r>
      <w:r w:rsidR="00F230A3">
        <w:rPr>
          <w:lang w:eastAsia="zh-CN"/>
        </w:rPr>
        <w:t>becomes</w:t>
      </w:r>
    </w:p>
    <w:p w14:paraId="429201ED" w14:textId="2E6F8E62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400" w:dyaOrig="760" w14:anchorId="30EBF74F">
          <v:shape id="_x0000_i1177" type="#_x0000_t75" style="width:469.8pt;height:37.8pt" o:ole="">
            <v:imagedata r:id="rId305" o:title=""/>
          </v:shape>
          <o:OLEObject Type="Embed" ProgID="Equation.DSMT4" ShapeID="_x0000_i1177" DrawAspect="Content" ObjectID="_1775652916" r:id="rId3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670283"/>
      <w:r>
        <w:instrText>(</w:instrText>
      </w:r>
      <w:fldSimple w:instr=" SEQ MTEqn \c \* Arabic \* MERGEFORMAT ">
        <w:r w:rsidR="00062F08">
          <w:rPr>
            <w:noProof/>
          </w:rPr>
          <w:instrText>86</w:instrText>
        </w:r>
      </w:fldSimple>
      <w:r>
        <w:instrText>)</w:instrText>
      </w:r>
      <w:bookmarkEnd w:id="37"/>
      <w:r>
        <w:fldChar w:fldCharType="end"/>
      </w:r>
    </w:p>
    <w:p w14:paraId="6247CFFA" w14:textId="04FA8D34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360" w:dyaOrig="760" w14:anchorId="6F210EF5">
          <v:shape id="_x0000_i1178" type="#_x0000_t75" style="width:469.05pt;height:37.8pt" o:ole="">
            <v:imagedata r:id="rId307" o:title=""/>
          </v:shape>
          <o:OLEObject Type="Embed" ProgID="Equation.DSMT4" ShapeID="_x0000_i1178" DrawAspect="Content" ObjectID="_1775652917" r:id="rId3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87</w:instrText>
        </w:r>
      </w:fldSimple>
      <w:r>
        <w:instrText>)</w:instrText>
      </w:r>
      <w:r>
        <w:fldChar w:fldCharType="end"/>
      </w:r>
    </w:p>
    <w:p w14:paraId="0CC65CE0" w14:textId="7854CFE1" w:rsidR="00243D23" w:rsidRPr="00243D23" w:rsidRDefault="001236FF" w:rsidP="00243D23">
      <w:pPr>
        <w:pStyle w:val="MTDisplayEquation"/>
        <w:ind w:firstLine="0"/>
      </w:pPr>
      <w:r w:rsidRPr="00243D23">
        <w:rPr>
          <w:position w:val="-32"/>
        </w:rPr>
        <w:object w:dxaOrig="9460" w:dyaOrig="760" w14:anchorId="5229CCE8">
          <v:shape id="_x0000_i1179" type="#_x0000_t75" style="width:474.05pt;height:37.8pt" o:ole="">
            <v:imagedata r:id="rId309" o:title=""/>
          </v:shape>
          <o:OLEObject Type="Embed" ProgID="Equation.DSMT4" ShapeID="_x0000_i1179" DrawAspect="Content" ObjectID="_1775652918" r:id="rId310"/>
        </w:object>
      </w:r>
      <w:r w:rsidR="00243D23">
        <w:t xml:space="preserve"> </w:t>
      </w:r>
      <w:r w:rsidR="00243D23">
        <w:tab/>
      </w:r>
      <w:r w:rsidR="00243D23">
        <w:fldChar w:fldCharType="begin"/>
      </w:r>
      <w:r w:rsidR="00243D23">
        <w:instrText xml:space="preserve"> MACROBUTTON MTPlaceRef \* MERGEFORMAT </w:instrText>
      </w:r>
      <w:r w:rsidR="00243D23">
        <w:fldChar w:fldCharType="begin"/>
      </w:r>
      <w:r w:rsidR="00243D23">
        <w:instrText xml:space="preserve"> SEQ MTEqn \h \* MERGEFORMAT </w:instrText>
      </w:r>
      <w:r w:rsidR="00243D23">
        <w:fldChar w:fldCharType="end"/>
      </w:r>
      <w:bookmarkStart w:id="38" w:name="ZEqnNum603276"/>
      <w:r w:rsidR="00243D23">
        <w:instrText>(</w:instrText>
      </w:r>
      <w:fldSimple w:instr=" SEQ MTEqn \c \* Arabic \* MERGEFORMAT ">
        <w:r w:rsidR="00062F08">
          <w:rPr>
            <w:noProof/>
          </w:rPr>
          <w:instrText>88</w:instrText>
        </w:r>
      </w:fldSimple>
      <w:r w:rsidR="00243D23">
        <w:instrText>)</w:instrText>
      </w:r>
      <w:bookmarkEnd w:id="38"/>
      <w:r w:rsidR="00243D23">
        <w:fldChar w:fldCharType="end"/>
      </w:r>
    </w:p>
    <w:p w14:paraId="17F3CE02" w14:textId="61F4C33F" w:rsidR="00F230A3" w:rsidRDefault="00243D23" w:rsidP="00771C89">
      <w:r>
        <w:t>where</w:t>
      </w:r>
      <w:r w:rsidR="00BB5836">
        <w:t xml:space="preserve"> </w:t>
      </w:r>
      <w:r w:rsidR="009435E4">
        <w:t xml:space="preserve">the stress tensor </w:t>
      </w:r>
      <w:r w:rsidR="009435E4" w:rsidRPr="009435E4">
        <w:rPr>
          <w:position w:val="-14"/>
        </w:rPr>
        <w:object w:dxaOrig="1640" w:dyaOrig="400" w14:anchorId="2806EFE0">
          <v:shape id="_x0000_i1180" type="#_x0000_t75" style="width:82pt;height:19.95pt" o:ole="">
            <v:imagedata r:id="rId311" o:title=""/>
          </v:shape>
          <o:OLEObject Type="Embed" ProgID="Equation.DSMT4" ShapeID="_x0000_i1180" DrawAspect="Content" ObjectID="_1775652919" r:id="rId312"/>
        </w:object>
      </w:r>
      <w:r w:rsidR="009435E4">
        <w:t xml:space="preserve">, </w:t>
      </w:r>
      <w:r w:rsidR="00B408C2">
        <w:t>with</w:t>
      </w:r>
      <w:r w:rsidR="001236FF">
        <w:t xml:space="preserve"> the</w:t>
      </w:r>
      <w:r w:rsidR="009435E4">
        <w:t xml:space="preserve"> isotropic part ignored </w:t>
      </w:r>
      <w:r w:rsidR="005A1DDC">
        <w:t>in the</w:t>
      </w:r>
      <w:r w:rsidR="009435E4">
        <w:t xml:space="preserve"> </w:t>
      </w:r>
      <w:r w:rsidR="00E4523E">
        <w:t>Bou</w:t>
      </w:r>
      <w:r w:rsidR="009435E4" w:rsidRPr="009435E4">
        <w:t>ssi</w:t>
      </w:r>
      <w:r w:rsidR="003E3E89">
        <w:rPr>
          <w:rFonts w:hint="eastAsia"/>
          <w:lang w:eastAsia="zh-CN"/>
        </w:rPr>
        <w:t>n</w:t>
      </w:r>
      <w:r w:rsidR="00B84C76">
        <w:rPr>
          <w:rFonts w:hint="eastAsia"/>
          <w:lang w:eastAsia="zh-CN"/>
        </w:rPr>
        <w:t>esq</w:t>
      </w:r>
      <w:r w:rsidR="009435E4">
        <w:t xml:space="preserve"> assumption. </w:t>
      </w:r>
      <w:r w:rsidR="00C3224B">
        <w:t>It can also be expressed</w:t>
      </w:r>
      <w:r w:rsidR="0074301D">
        <w:t xml:space="preserve"> as</w:t>
      </w:r>
    </w:p>
    <w:p w14:paraId="392A9D44" w14:textId="50E262CA" w:rsidR="00F230A3" w:rsidRDefault="00C3224B" w:rsidP="00F230A3">
      <w:pPr>
        <w:pStyle w:val="MTDisplayEquation"/>
        <w:ind w:firstLine="0"/>
      </w:pPr>
      <w:r w:rsidRPr="00C3224B">
        <w:rPr>
          <w:position w:val="-32"/>
        </w:rPr>
        <w:object w:dxaOrig="9980" w:dyaOrig="760" w14:anchorId="32D8CB0C">
          <v:shape id="_x0000_i1181" type="#_x0000_t75" style="width:499pt;height:37.8pt" o:ole="">
            <v:imagedata r:id="rId313" o:title=""/>
          </v:shape>
          <o:OLEObject Type="Embed" ProgID="Equation.DSMT4" ShapeID="_x0000_i1181" DrawAspect="Content" ObjectID="_1775652920" r:id="rId314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062F08">
          <w:rPr>
            <w:noProof/>
          </w:rPr>
          <w:instrText>89</w:instrText>
        </w:r>
      </w:fldSimple>
      <w:r w:rsidR="00F230A3">
        <w:instrText>)</w:instrText>
      </w:r>
      <w:r w:rsidR="00F230A3">
        <w:fldChar w:fldCharType="end"/>
      </w:r>
    </w:p>
    <w:p w14:paraId="32DFFBCA" w14:textId="6CA59639" w:rsidR="00F230A3" w:rsidRDefault="003A0867" w:rsidP="00F230A3">
      <w:pPr>
        <w:pStyle w:val="MTDisplayEquation"/>
        <w:ind w:firstLine="0"/>
      </w:pPr>
      <w:r w:rsidRPr="003A0867">
        <w:rPr>
          <w:position w:val="-32"/>
        </w:rPr>
        <w:object w:dxaOrig="9880" w:dyaOrig="760" w14:anchorId="41F26A72">
          <v:shape id="_x0000_i1182" type="#_x0000_t75" style="width:495.45pt;height:37.8pt" o:ole="">
            <v:imagedata r:id="rId315" o:title=""/>
          </v:shape>
          <o:OLEObject Type="Embed" ProgID="Equation.DSMT4" ShapeID="_x0000_i1182" DrawAspect="Content" ObjectID="_1775652921" r:id="rId316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062F08">
          <w:rPr>
            <w:noProof/>
          </w:rPr>
          <w:instrText>90</w:instrText>
        </w:r>
      </w:fldSimple>
      <w:r w:rsidR="00F230A3">
        <w:instrText>)</w:instrText>
      </w:r>
      <w:r w:rsidR="00F230A3">
        <w:fldChar w:fldCharType="end"/>
      </w:r>
    </w:p>
    <w:p w14:paraId="55CB562A" w14:textId="3EE0B71D" w:rsidR="00F230A3" w:rsidRDefault="0074301D" w:rsidP="00F230A3">
      <w:pPr>
        <w:pStyle w:val="MTDisplayEquation"/>
        <w:ind w:firstLine="0"/>
      </w:pPr>
      <w:r w:rsidRPr="0074301D">
        <w:rPr>
          <w:position w:val="-32"/>
        </w:rPr>
        <w:object w:dxaOrig="10140" w:dyaOrig="760" w14:anchorId="0BEA5E26">
          <v:shape id="_x0000_i1183" type="#_x0000_t75" style="width:507.55pt;height:37.8pt" o:ole="">
            <v:imagedata r:id="rId317" o:title=""/>
          </v:shape>
          <o:OLEObject Type="Embed" ProgID="Equation.DSMT4" ShapeID="_x0000_i1183" DrawAspect="Content" ObjectID="_1775652922" r:id="rId318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062F08">
          <w:rPr>
            <w:noProof/>
          </w:rPr>
          <w:instrText>91</w:instrText>
        </w:r>
      </w:fldSimple>
      <w:r w:rsidR="00F230A3">
        <w:instrText>)</w:instrText>
      </w:r>
      <w:r w:rsidR="00F230A3">
        <w:fldChar w:fldCharType="end"/>
      </w:r>
    </w:p>
    <w:p w14:paraId="2BA1B4C3" w14:textId="756C144A" w:rsidR="00BB5836" w:rsidRPr="008C75F8" w:rsidRDefault="005A1DDC" w:rsidP="00771C89">
      <w:pPr>
        <w:rPr>
          <w:color w:val="FF0000"/>
          <w:lang w:eastAsia="zh-CN"/>
        </w:rPr>
      </w:pPr>
      <w:r>
        <w:rPr>
          <w:lang w:eastAsia="zh-CN"/>
        </w:rPr>
        <w:t>The resolved viscous terms can be treated either explicitly or implicitly, whereas the modelled</w:t>
      </w:r>
      <w:r w:rsidR="009C35BF">
        <w:rPr>
          <w:lang w:eastAsia="zh-CN"/>
        </w:rPr>
        <w:t xml:space="preserve"> </w:t>
      </w:r>
      <w:r>
        <w:rPr>
          <w:lang w:eastAsia="zh-CN"/>
        </w:rPr>
        <w:t xml:space="preserve">terms, like the inviscid terms, are always treated explicitly. </w:t>
      </w:r>
      <w:r w:rsidR="009C35BF">
        <w:rPr>
          <w:lang w:eastAsia="zh-CN"/>
        </w:rPr>
        <w:t>It is convenient to lump the modelled terms together with the inviscid terms.</w:t>
      </w:r>
      <w:r w:rsidR="00DD40E3">
        <w:rPr>
          <w:lang w:eastAsia="zh-CN"/>
        </w:rPr>
        <w:t xml:space="preserve"> </w:t>
      </w:r>
      <w:r w:rsidR="009435E4" w:rsidRPr="008C75F8">
        <w:rPr>
          <w:color w:val="FF0000"/>
        </w:rPr>
        <w:t xml:space="preserve">Due to the </w:t>
      </w:r>
      <w:r w:rsidR="003A6546" w:rsidRPr="008C75F8">
        <w:rPr>
          <w:color w:val="FF0000"/>
        </w:rPr>
        <w:t>added</w:t>
      </w:r>
      <w:r w:rsidR="009435E4" w:rsidRPr="008C75F8">
        <w:rPr>
          <w:color w:val="FF0000"/>
        </w:rPr>
        <w:t xml:space="preserve"> </w:t>
      </w:r>
      <w:r w:rsidR="003A0867" w:rsidRPr="008C75F8">
        <w:rPr>
          <w:color w:val="FF0000"/>
        </w:rPr>
        <w:t>eddy</w:t>
      </w:r>
      <w:r w:rsidR="009435E4" w:rsidRPr="008C75F8">
        <w:rPr>
          <w:color w:val="FF0000"/>
        </w:rPr>
        <w:t xml:space="preserve"> viscosity, the time step limita</w:t>
      </w:r>
      <w:r w:rsidRPr="008C75F8">
        <w:rPr>
          <w:color w:val="FF0000"/>
        </w:rPr>
        <w:t>tion</w:t>
      </w:r>
      <w:r w:rsidR="009435E4" w:rsidRPr="008C75F8">
        <w:rPr>
          <w:color w:val="FF0000"/>
        </w:rPr>
        <w:t xml:space="preserve"> </w:t>
      </w:r>
      <w:r w:rsidR="00E61A25" w:rsidRPr="008C75F8">
        <w:rPr>
          <w:color w:val="FF0000"/>
        </w:rPr>
        <w:t xml:space="preserve">has to </w:t>
      </w:r>
      <w:r w:rsidR="00F11B11" w:rsidRPr="008C75F8">
        <w:rPr>
          <w:color w:val="FF0000"/>
        </w:rPr>
        <w:t xml:space="preserve">be </w:t>
      </w:r>
      <w:r w:rsidR="009A6963" w:rsidRPr="008C75F8">
        <w:rPr>
          <w:rFonts w:hint="eastAsia"/>
          <w:color w:val="FF0000"/>
          <w:lang w:eastAsia="zh-CN"/>
        </w:rPr>
        <w:t>altered.</w: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Pr="008C75F8">
        <w:rPr>
          <w:color w:val="FF0000"/>
          <w:lang w:eastAsia="zh-CN"/>
        </w:rPr>
        <w:t>Specifically, v</w:t>
      </w:r>
      <w:r w:rsidR="00026D1B" w:rsidRPr="008C75F8">
        <w:rPr>
          <w:rFonts w:hint="eastAsia"/>
          <w:color w:val="FF0000"/>
          <w:lang w:eastAsia="zh-CN"/>
        </w:rPr>
        <w:t xml:space="preserve">ariable </w:t>
      </w:r>
      <w:r w:rsidR="00026D1B" w:rsidRPr="008C75F8">
        <w:rPr>
          <w:color w:val="FF0000"/>
          <w:position w:val="-12"/>
        </w:rPr>
        <w:object w:dxaOrig="240" w:dyaOrig="360" w14:anchorId="3165A366">
          <v:shape id="_x0000_i1184" type="#_x0000_t75" style="width:12.1pt;height:17.8pt" o:ole="">
            <v:imagedata r:id="rId319" o:title=""/>
          </v:shape>
          <o:OLEObject Type="Embed" ProgID="Equation.DSMT4" ShapeID="_x0000_i1184" DrawAspect="Content" ObjectID="_1775652923" r:id="rId320"/>
        </w:objec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026D1B" w:rsidRPr="008C75F8">
        <w:rPr>
          <w:color w:val="FF0000"/>
          <w:lang w:eastAsia="zh-CN"/>
        </w:rPr>
        <w:t>should</w:t>
      </w:r>
      <w:r w:rsidR="00026D1B" w:rsidRPr="008C75F8">
        <w:rPr>
          <w:rFonts w:hint="eastAsia"/>
          <w:color w:val="FF0000"/>
          <w:lang w:eastAsia="zh-CN"/>
        </w:rPr>
        <w:t xml:space="preserve"> be added to Eq. </w: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GOTOBUTTON ZEqnNum859532  \* MERGEFORMAT </w:instrTex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REF ZEqnNum859532 \* Charformat \! \* MERGEFORMAT </w:instrText>
      </w:r>
      <w:r w:rsidR="00026D1B" w:rsidRPr="008C75F8">
        <w:rPr>
          <w:iCs/>
          <w:color w:val="FF0000"/>
          <w:lang w:eastAsia="zh-CN"/>
        </w:rPr>
        <w:fldChar w:fldCharType="separate"/>
      </w:r>
      <w:r w:rsidR="00062F08" w:rsidRPr="00062F08">
        <w:rPr>
          <w:iCs/>
          <w:color w:val="FF0000"/>
          <w:lang w:eastAsia="zh-CN"/>
        </w:rPr>
        <w:instrText>(31)</w:instrText>
      </w:r>
      <w:r w:rsidR="00026D1B" w:rsidRPr="008C75F8">
        <w:rPr>
          <w:iCs/>
          <w:color w:val="FF0000"/>
          <w:lang w:eastAsia="zh-CN"/>
        </w:rPr>
        <w:fldChar w:fldCharType="end"/>
      </w:r>
      <w:r w:rsidR="00026D1B" w:rsidRPr="008C75F8">
        <w:rPr>
          <w:iCs/>
          <w:color w:val="FF0000"/>
          <w:lang w:eastAsia="zh-CN"/>
        </w:rPr>
        <w:fldChar w:fldCharType="end"/>
      </w:r>
      <w:r w:rsidRPr="008C75F8">
        <w:rPr>
          <w:iCs/>
          <w:color w:val="FF0000"/>
          <w:lang w:eastAsia="zh-CN"/>
        </w:rPr>
        <w:t>.</w:t>
      </w:r>
    </w:p>
    <w:p w14:paraId="594D2EA1" w14:textId="7C6076D7" w:rsidR="00714D8E" w:rsidRDefault="002F303D" w:rsidP="00714D8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</w:t>
      </w:r>
      <w:r w:rsidR="00375530">
        <w:rPr>
          <w:b/>
          <w:sz w:val="32"/>
          <w:szCs w:val="32"/>
        </w:rPr>
        <w:t>valida</w:t>
      </w:r>
      <w:r w:rsidR="000E0C96">
        <w:rPr>
          <w:rFonts w:hint="eastAsia"/>
          <w:b/>
          <w:sz w:val="32"/>
          <w:szCs w:val="32"/>
          <w:lang w:eastAsia="zh-CN"/>
        </w:rPr>
        <w:t>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lastRenderedPageBreak/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04F3F498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62F08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1C533A2F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62F08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2E62B4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0ED2CFCF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6705F4">
              <w:rPr>
                <w:rFonts w:hint="eastAsia"/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49856A2D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65094A">
        <w:rPr>
          <w:rFonts w:hint="eastAsia"/>
          <w:b/>
          <w:sz w:val="32"/>
          <w:szCs w:val="32"/>
          <w:lang w:eastAsia="zh-CN"/>
        </w:rPr>
        <w:t>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4FA16F7F" w:rsidR="0019413F" w:rsidRDefault="0019413F" w:rsidP="0019413F">
      <w:pPr>
        <w:pStyle w:val="MTDisplayEquation"/>
        <w:spacing w:line="360" w:lineRule="auto"/>
      </w:pPr>
      <w:r>
        <w:tab/>
      </w:r>
      <w:r w:rsidRPr="006D0E82">
        <w:rPr>
          <w:position w:val="-74"/>
        </w:rPr>
        <w:object w:dxaOrig="8320" w:dyaOrig="1600" w14:anchorId="1D1CAE3C">
          <v:shape id="_x0000_i1185" type="#_x0000_t75" style="width:415.6pt;height:79.85pt" o:ole="">
            <v:imagedata r:id="rId321" o:title=""/>
          </v:shape>
          <o:OLEObject Type="Embed" ProgID="Equation.DSMT4" ShapeID="_x0000_i1185" DrawAspect="Content" ObjectID="_1775652924" r:id="rId3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213265"/>
      <w:r>
        <w:instrText>(</w:instrText>
      </w:r>
      <w:fldSimple w:instr=" SEQ MTEqn \c \* Arabic \* MERGEFORMAT ">
        <w:r w:rsidR="00062F08">
          <w:rPr>
            <w:noProof/>
          </w:rPr>
          <w:instrText>92</w:instrText>
        </w:r>
      </w:fldSimple>
      <w:r>
        <w:instrText>)</w:instrText>
      </w:r>
      <w:bookmarkEnd w:id="39"/>
      <w:r>
        <w:fldChar w:fldCharType="end"/>
      </w:r>
    </w:p>
    <w:p w14:paraId="7A652AFD" w14:textId="727A9285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F41DAD">
        <w:rPr>
          <w:position w:val="-74"/>
        </w:rPr>
        <w:object w:dxaOrig="8240" w:dyaOrig="1600" w14:anchorId="7054E70C">
          <v:shape id="_x0000_i1186" type="#_x0000_t75" style="width:411.35pt;height:79.85pt" o:ole="">
            <v:imagedata r:id="rId323" o:title=""/>
          </v:shape>
          <o:OLEObject Type="Embed" ProgID="Equation.DSMT4" ShapeID="_x0000_i1186" DrawAspect="Content" ObjectID="_1775652925" r:id="rId3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556090"/>
      <w:r>
        <w:instrText>(</w:instrText>
      </w:r>
      <w:fldSimple w:instr=" SEQ MTEqn \c \* Arabic \* MERGEFORMAT ">
        <w:r w:rsidR="00062F08">
          <w:rPr>
            <w:noProof/>
          </w:rPr>
          <w:instrText>93</w:instrText>
        </w:r>
      </w:fldSimple>
      <w:r>
        <w:instrText>)</w:instrText>
      </w:r>
      <w:bookmarkEnd w:id="40"/>
      <w:r>
        <w:fldChar w:fldCharType="end"/>
      </w:r>
    </w:p>
    <w:p w14:paraId="162F2512" w14:textId="59986384" w:rsidR="0019413F" w:rsidRDefault="0019413F" w:rsidP="0019413F">
      <w:pPr>
        <w:rPr>
          <w:lang w:eastAsia="zh-CN"/>
        </w:rPr>
      </w:pPr>
      <w:r>
        <w:rPr>
          <w:lang w:eastAsia="zh-CN"/>
        </w:rPr>
        <w:t>In the following, we derive the Poisson equation of pressure. We de</w:t>
      </w:r>
      <w:r w:rsidR="00A80874">
        <w:rPr>
          <w:lang w:eastAsia="zh-CN"/>
        </w:rPr>
        <w:t>fine</w:t>
      </w:r>
    </w:p>
    <w:p w14:paraId="29ADF271" w14:textId="560DF80C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187" type="#_x0000_t75" style="width:178.2pt;height:34.95pt" o:ole="">
            <v:imagedata r:id="rId325" o:title=""/>
          </v:shape>
          <o:OLEObject Type="Embed" ProgID="Equation.DSMT4" ShapeID="_x0000_i1187" DrawAspect="Content" ObjectID="_1775652926" r:id="rId3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94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66966F89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188" type="#_x0000_t75" style="width:293pt;height:74.85pt" o:ole="">
            <v:imagedata r:id="rId327" o:title=""/>
          </v:shape>
          <o:OLEObject Type="Embed" ProgID="Equation.DSMT4" ShapeID="_x0000_i1188" DrawAspect="Content" ObjectID="_1775652927" r:id="rId3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95</w:instrText>
        </w:r>
      </w:fldSimple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01634F66" w:rsidR="0019413F" w:rsidRPr="001C3975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130"/>
        </w:rPr>
        <w:object w:dxaOrig="6200" w:dyaOrig="2620" w14:anchorId="39545F3B">
          <v:shape id="_x0000_i1189" type="#_x0000_t75" style="width:310.1pt;height:129.75pt" o:ole="">
            <v:imagedata r:id="rId329" o:title=""/>
          </v:shape>
          <o:OLEObject Type="Embed" ProgID="Equation.DSMT4" ShapeID="_x0000_i1189" DrawAspect="Content" ObjectID="_1775652928" r:id="rId3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96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190" type="#_x0000_t75" style="width:44.2pt;height:22.1pt" o:ole="">
            <v:imagedata r:id="rId331" o:title=""/>
          </v:shape>
          <o:OLEObject Type="Embed" ProgID="Equation.DSMT4" ShapeID="_x0000_i1190" DrawAspect="Content" ObjectID="_1775652929" r:id="rId332"/>
        </w:object>
      </w:r>
      <w:r>
        <w:t xml:space="preserve"> for every cell at the end of the time cycle. </w:t>
      </w:r>
      <w:r w:rsidR="008C1487">
        <w:t>Hence,</w:t>
      </w:r>
    </w:p>
    <w:p w14:paraId="593F002B" w14:textId="6E58529C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191" type="#_x0000_t75" style="width:231.7pt;height:34.95pt" o:ole="">
            <v:imagedata r:id="rId333" o:title=""/>
          </v:shape>
          <o:OLEObject Type="Embed" ProgID="Equation.DSMT4" ShapeID="_x0000_i1191" DrawAspect="Content" ObjectID="_1775652930" r:id="rId3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983415"/>
      <w:r>
        <w:instrText>(</w:instrText>
      </w:r>
      <w:fldSimple w:instr=" SEQ MTEqn \c \* Arabic \* MERGEFORMAT ">
        <w:r w:rsidR="00062F08">
          <w:rPr>
            <w:noProof/>
          </w:rPr>
          <w:instrText>97</w:instrText>
        </w:r>
      </w:fldSimple>
      <w:r>
        <w:instrText>)</w:instrText>
      </w:r>
      <w:bookmarkEnd w:id="41"/>
      <w:r>
        <w:fldChar w:fldCharType="end"/>
      </w:r>
    </w:p>
    <w:p w14:paraId="60F64697" w14:textId="4470189B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192" type="#_x0000_t75" style="width:313.65pt;height:39.2pt" o:ole="">
            <v:imagedata r:id="rId335" o:title=""/>
          </v:shape>
          <o:OLEObject Type="Embed" ProgID="Equation.DSMT4" ShapeID="_x0000_i1192" DrawAspect="Content" ObjectID="_1775652931" r:id="rId3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2" w:name="ZEqnNum372759"/>
      <w:r>
        <w:instrText>(</w:instrText>
      </w:r>
      <w:fldSimple w:instr=" SEQ MTEqn \c \* Arabic \* MERGEFORMAT ">
        <w:r w:rsidR="00062F08">
          <w:rPr>
            <w:noProof/>
          </w:rPr>
          <w:instrText>98</w:instrText>
        </w:r>
      </w:fldSimple>
      <w:r>
        <w:instrText>)</w:instrText>
      </w:r>
      <w:bookmarkEnd w:id="42"/>
      <w:r>
        <w:fldChar w:fldCharType="end"/>
      </w:r>
    </w:p>
    <w:p w14:paraId="62FEE7F2" w14:textId="5E785A19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(92)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062F08">
        <w:rPr>
          <w:lang w:eastAsia="zh-CN"/>
        </w:rPr>
        <w:instrText>(93)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(97)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062F08">
        <w:rPr>
          <w:lang w:eastAsia="zh-CN"/>
        </w:rPr>
        <w:instrText>(98)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 xml:space="preserve">. When there is variable eddy viscosity, the viscous term </w:t>
      </w:r>
      <w:r w:rsidR="00EB5B79">
        <w:rPr>
          <w:lang w:eastAsia="zh-CN"/>
        </w:rPr>
        <w:t>is</w:t>
      </w:r>
    </w:p>
    <w:p w14:paraId="681507A1" w14:textId="32ECD6FC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76371D">
        <w:rPr>
          <w:position w:val="-74"/>
        </w:rPr>
        <w:object w:dxaOrig="7580" w:dyaOrig="1600" w14:anchorId="047CFC4A">
          <v:shape id="_x0000_i1193" type="#_x0000_t75" style="width:379.25pt;height:79.85pt" o:ole="">
            <v:imagedata r:id="rId337" o:title=""/>
          </v:shape>
          <o:OLEObject Type="Embed" ProgID="Equation.DSMT4" ShapeID="_x0000_i1193" DrawAspect="Content" ObjectID="_1775652932" r:id="rId3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99</w:instrText>
        </w:r>
      </w:fldSimple>
      <w:r>
        <w:instrText>)</w:instrText>
      </w:r>
      <w:r>
        <w:fldChar w:fldCharType="end"/>
      </w:r>
    </w:p>
    <w:p w14:paraId="09D287BB" w14:textId="5B8D096E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194" type="#_x0000_t75" style="width:374.25pt;height:79.85pt" o:ole="">
            <v:imagedata r:id="rId339" o:title=""/>
          </v:shape>
          <o:OLEObject Type="Embed" ProgID="Equation.DSMT4" ShapeID="_x0000_i1194" DrawAspect="Content" ObjectID="_1775652933" r:id="rId3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100</w:instrText>
        </w:r>
      </w:fldSimple>
      <w:r>
        <w:instrText>)</w:instrText>
      </w:r>
      <w:r>
        <w:fldChar w:fldCharType="end"/>
      </w:r>
    </w:p>
    <w:p w14:paraId="2498D8F7" w14:textId="77DE36C8" w:rsidR="006E72EC" w:rsidRDefault="00333F6C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9804EE">
        <w:rPr>
          <w:b/>
          <w:sz w:val="32"/>
          <w:szCs w:val="32"/>
          <w:lang w:eastAsia="zh-CN"/>
        </w:rPr>
        <w:t>B</w:t>
      </w:r>
    </w:p>
    <w:p w14:paraId="7D9EF0AB" w14:textId="3977C1DA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(36)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195" type="#_x0000_t75" style="width:451.25pt;height:325.05pt" o:ole="">
            <v:imagedata r:id="rId341" o:title=""/>
          </v:shape>
          <o:OLEObject Type="Embed" ProgID="Equation.DSMT4" ShapeID="_x0000_i1195" DrawAspect="Content" ObjectID="_1775652934" r:id="rId342"/>
        </w:object>
      </w:r>
    </w:p>
    <w:p w14:paraId="5FBD33EA" w14:textId="149FD625" w:rsidR="00D66E7E" w:rsidRDefault="00D66E7E" w:rsidP="00D66E7E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Appendix </w:t>
      </w:r>
      <w:r w:rsidR="00A13694">
        <w:rPr>
          <w:b/>
          <w:sz w:val="32"/>
          <w:szCs w:val="32"/>
        </w:rPr>
        <w:t>C</w:t>
      </w:r>
    </w:p>
    <w:p w14:paraId="093807AD" w14:textId="126233E5" w:rsidR="00026B74" w:rsidRDefault="007E2C95" w:rsidP="00D66E7E">
      <w:pPr>
        <w:spacing w:beforeLines="50" w:before="120" w:afterLines="50" w:after="120"/>
        <w:rPr>
          <w:lang w:eastAsia="zh-CN"/>
        </w:rPr>
      </w:pPr>
      <w:r>
        <w:lastRenderedPageBreak/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196" type="#_x0000_t75" style="width:82pt;height:22.1pt" o:ole="">
            <v:imagedata r:id="rId343" o:title=""/>
          </v:shape>
          <o:OLEObject Type="Embed" ProgID="Equation.DSMT4" ShapeID="_x0000_i1196" DrawAspect="Content" ObjectID="_1775652935" r:id="rId344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062F08">
        <w:t xml:space="preserve">Table </w:t>
      </w:r>
      <w:r w:rsidR="00062F08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062F08">
        <w:t xml:space="preserve">Table </w:t>
      </w:r>
      <w:r w:rsidR="00062F08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</w:t>
      </w:r>
      <w:r w:rsidR="00D84E69">
        <w:rPr>
          <w:rFonts w:hint="eastAsia"/>
          <w:lang w:eastAsia="zh-CN"/>
        </w:rPr>
        <w:t>Costa</w:t>
      </w:r>
      <w:r w:rsidR="00820A40">
        <w:rPr>
          <w:lang w:eastAsia="zh-CN"/>
        </w:rPr>
        <w:t xml:space="preserve">’s paper and </w:t>
      </w:r>
      <w:r w:rsidR="008C1DB0">
        <w:rPr>
          <w:rFonts w:hint="eastAsia"/>
          <w:lang w:eastAsia="zh-CN"/>
        </w:rPr>
        <w:t>scipy.</w:t>
      </w:r>
    </w:p>
    <w:p w14:paraId="765C800D" w14:textId="6FB80EAD" w:rsidR="008106E9" w:rsidRDefault="008106E9" w:rsidP="008106E9">
      <w:pPr>
        <w:pStyle w:val="Caption"/>
        <w:jc w:val="center"/>
        <w:rPr>
          <w:lang w:eastAsia="zh-CN"/>
        </w:rPr>
      </w:pPr>
      <w:bookmarkStart w:id="43" w:name="_Ref1523224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62F08">
        <w:rPr>
          <w:noProof/>
        </w:rPr>
        <w:t>6</w:t>
      </w:r>
      <w:r>
        <w:rPr>
          <w:noProof/>
        </w:rPr>
        <w:fldChar w:fldCharType="end"/>
      </w:r>
      <w:bookmarkEnd w:id="43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000000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197" type="#_x0000_t75" style="width:22.1pt;height:31.35pt" o:ole="">
                  <v:imagedata r:id="rId345" o:title=""/>
                </v:shape>
                <o:OLEObject Type="Embed" ProgID="Equation.DSMT4" ShapeID="_x0000_i1197" DrawAspect="Content" ObjectID="_1775652936" r:id="rId346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198" type="#_x0000_t75" style="width:44.9pt;height:32.8pt" o:ole="">
                  <v:imagedata r:id="rId347" o:title=""/>
                </v:shape>
                <o:OLEObject Type="Embed" ProgID="Equation.DSMT4" ShapeID="_x0000_i1198" DrawAspect="Content" ObjectID="_1775652937" r:id="rId348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199" type="#_x0000_t75" style="width:52.05pt;height:32.8pt" o:ole="">
                  <v:imagedata r:id="rId349" o:title=""/>
                </v:shape>
                <o:OLEObject Type="Embed" ProgID="Equation.DSMT4" ShapeID="_x0000_i1199" DrawAspect="Content" ObjectID="_1775652938" r:id="rId350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1768F154" w:rsidR="008106E9" w:rsidRPr="003C4A71" w:rsidRDefault="008106E9" w:rsidP="008106E9">
      <w:pPr>
        <w:pStyle w:val="Caption"/>
        <w:jc w:val="center"/>
      </w:pPr>
      <w:bookmarkStart w:id="44" w:name="_Ref1523224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62F08">
        <w:rPr>
          <w:noProof/>
        </w:rPr>
        <w:t>7</w:t>
      </w:r>
      <w:r>
        <w:rPr>
          <w:noProof/>
        </w:rPr>
        <w:fldChar w:fldCharType="end"/>
      </w:r>
      <w:bookmarkEnd w:id="44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000000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200" type="#_x0000_t75" style="width:44.2pt;height:34.95pt" o:ole="">
                  <v:imagedata r:id="rId351" o:title=""/>
                </v:shape>
                <o:OLEObject Type="Embed" ProgID="Equation.DSMT4" ShapeID="_x0000_i1200" DrawAspect="Content" ObjectID="_1775652939" r:id="rId352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201" type="#_x0000_t75" style="width:46.35pt;height:37.8pt" o:ole="">
                  <v:imagedata r:id="rId353" o:title=""/>
                </v:shape>
                <o:OLEObject Type="Embed" ProgID="Equation.DSMT4" ShapeID="_x0000_i1201" DrawAspect="Content" ObjectID="_1775652940" r:id="rId354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202" type="#_x0000_t75" style="width:47.75pt;height:32.8pt" o:ole="">
                  <v:imagedata r:id="rId355" o:title=""/>
                </v:shape>
                <o:OLEObject Type="Embed" ProgID="Equation.DSMT4" ShapeID="_x0000_i1202" DrawAspect="Content" ObjectID="_1775652941" r:id="rId356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CB0289F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AD37F0">
        <w:rPr>
          <w:lang w:eastAsia="zh-CN"/>
        </w:rPr>
        <w:t>NN</w:t>
      </w:r>
    </w:p>
    <w:p w14:paraId="06A85F86" w14:textId="0DD0AFD0" w:rsidR="00CF6F35" w:rsidRDefault="00EE4E29" w:rsidP="00EE4E29">
      <w:pPr>
        <w:pStyle w:val="MTDisplayEquation"/>
      </w:pPr>
      <w:r>
        <w:lastRenderedPageBreak/>
        <w:tab/>
      </w:r>
      <w:r w:rsidR="00530B7C" w:rsidRPr="00EE4E29">
        <w:rPr>
          <w:position w:val="-30"/>
        </w:rPr>
        <w:object w:dxaOrig="4400" w:dyaOrig="720" w14:anchorId="3F248563">
          <v:shape id="_x0000_i1203" type="#_x0000_t75" style="width:220.3pt;height:37.05pt" o:ole="">
            <v:imagedata r:id="rId357" o:title=""/>
          </v:shape>
          <o:OLEObject Type="Embed" ProgID="Equation.DSMT4" ShapeID="_x0000_i1203" DrawAspect="Content" ObjectID="_1775652942" r:id="rId3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5" w:name="ZEqnNum367903"/>
      <w:r>
        <w:instrText>(</w:instrText>
      </w:r>
      <w:fldSimple w:instr=" SEQ MTEqn \c \* Arabic \* MERGEFORMAT ">
        <w:r w:rsidR="00062F08">
          <w:rPr>
            <w:noProof/>
          </w:rPr>
          <w:instrText>101</w:instrText>
        </w:r>
      </w:fldSimple>
      <w:r>
        <w:instrText>)</w:instrText>
      </w:r>
      <w:bookmarkEnd w:id="45"/>
      <w:r>
        <w:fldChar w:fldCharType="end"/>
      </w:r>
    </w:p>
    <w:p w14:paraId="1A0BD11F" w14:textId="467E6EC5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204" type="#_x0000_t75" style="width:278pt;height:39.2pt" o:ole="">
            <v:imagedata r:id="rId359" o:title=""/>
          </v:shape>
          <o:OLEObject Type="Embed" ProgID="Equation.DSMT4" ShapeID="_x0000_i1204" DrawAspect="Content" ObjectID="_1775652943" r:id="rId3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676621"/>
      <w:r>
        <w:instrText>(</w:instrText>
      </w:r>
      <w:fldSimple w:instr=" SEQ MTEqn \c \* Arabic \* MERGEFORMAT ">
        <w:r w:rsidR="00062F08">
          <w:rPr>
            <w:noProof/>
          </w:rPr>
          <w:instrText>102</w:instrText>
        </w:r>
      </w:fldSimple>
      <w:r>
        <w:instrText>)</w:instrText>
      </w:r>
      <w:bookmarkEnd w:id="46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22278AD6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205" type="#_x0000_t75" style="width:242.4pt;height:37.05pt" o:ole="">
            <v:imagedata r:id="rId361" o:title=""/>
          </v:shape>
          <o:OLEObject Type="Embed" ProgID="Equation.DSMT4" ShapeID="_x0000_i1205" DrawAspect="Content" ObjectID="_1775652944" r:id="rId3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103</w:instrText>
        </w:r>
      </w:fldSimple>
      <w:r>
        <w:instrText>)</w:instrText>
      </w:r>
      <w:r>
        <w:fldChar w:fldCharType="end"/>
      </w:r>
    </w:p>
    <w:p w14:paraId="20D73987" w14:textId="1B5E2928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206" type="#_x0000_t75" style="width:333.6pt;height:39.2pt" o:ole="">
            <v:imagedata r:id="rId363" o:title=""/>
          </v:shape>
          <o:OLEObject Type="Embed" ProgID="Equation.DSMT4" ShapeID="_x0000_i1206" DrawAspect="Content" ObjectID="_1775652945" r:id="rId3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104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5433AB08" w:rsidR="00817EA0" w:rsidRDefault="00EA468F" w:rsidP="00EA468F">
      <w:pPr>
        <w:pStyle w:val="MTDisplayEquation"/>
      </w:pPr>
      <w:r>
        <w:tab/>
      </w:r>
      <w:r w:rsidR="00530B7C" w:rsidRPr="00EA468F">
        <w:rPr>
          <w:position w:val="-30"/>
        </w:rPr>
        <w:object w:dxaOrig="5000" w:dyaOrig="720" w14:anchorId="35480F2D">
          <v:shape id="_x0000_i1207" type="#_x0000_t75" style="width:250.2pt;height:37.05pt" o:ole="">
            <v:imagedata r:id="rId365" o:title=""/>
          </v:shape>
          <o:OLEObject Type="Embed" ProgID="Equation.DSMT4" ShapeID="_x0000_i1207" DrawAspect="Content" ObjectID="_1775652946" r:id="rId3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105</w:instrText>
        </w:r>
      </w:fldSimple>
      <w:r>
        <w:instrText>)</w:instrText>
      </w:r>
      <w:r>
        <w:fldChar w:fldCharType="end"/>
      </w:r>
    </w:p>
    <w:p w14:paraId="550724B2" w14:textId="660B46F3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208" type="#_x0000_t75" style="width:283pt;height:39.2pt" o:ole="">
            <v:imagedata r:id="rId367" o:title=""/>
          </v:shape>
          <o:OLEObject Type="Embed" ProgID="Equation.DSMT4" ShapeID="_x0000_i1208" DrawAspect="Content" ObjectID="_1775652947" r:id="rId3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106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00C55134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209" type="#_x0000_t75" style="width:248.8pt;height:37.05pt" o:ole="">
            <v:imagedata r:id="rId369" o:title=""/>
          </v:shape>
          <o:OLEObject Type="Embed" ProgID="Equation.DSMT4" ShapeID="_x0000_i1209" DrawAspect="Content" ObjectID="_1775652948" r:id="rId3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107</w:instrText>
        </w:r>
      </w:fldSimple>
      <w:r>
        <w:instrText>)</w:instrText>
      </w:r>
      <w:r>
        <w:fldChar w:fldCharType="end"/>
      </w:r>
    </w:p>
    <w:p w14:paraId="26720C11" w14:textId="332D9BC6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210" type="#_x0000_t75" style="width:278.75pt;height:39.2pt" o:ole="">
            <v:imagedata r:id="rId371" o:title=""/>
          </v:shape>
          <o:OLEObject Type="Embed" ProgID="Equation.DSMT4" ShapeID="_x0000_i1210" DrawAspect="Content" ObjectID="_1775652949" r:id="rId3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108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03CF001A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211" type="#_x0000_t75" style="width:278.75pt;height:32.8pt" o:ole="">
            <v:imagedata r:id="rId373" o:title=""/>
          </v:shape>
          <o:OLEObject Type="Embed" ProgID="Equation.DSMT4" ShapeID="_x0000_i1211" DrawAspect="Content" ObjectID="_1775652950" r:id="rId3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109</w:instrText>
        </w:r>
      </w:fldSimple>
      <w:r>
        <w:instrText>)</w:instrText>
      </w:r>
      <w:r>
        <w:fldChar w:fldCharType="end"/>
      </w:r>
    </w:p>
    <w:p w14:paraId="1E480FD1" w14:textId="726108C1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212" type="#_x0000_t75" style="width:355.7pt;height:37.8pt" o:ole="">
            <v:imagedata r:id="rId375" o:title=""/>
          </v:shape>
          <o:OLEObject Type="Embed" ProgID="Equation.DSMT4" ShapeID="_x0000_i1212" DrawAspect="Content" ObjectID="_1775652951" r:id="rId3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110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7A3E6ECC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213" type="#_x0000_t75" style="width:253.8pt;height:32.8pt" o:ole="">
            <v:imagedata r:id="rId377" o:title=""/>
          </v:shape>
          <o:OLEObject Type="Embed" ProgID="Equation.DSMT4" ShapeID="_x0000_i1213" DrawAspect="Content" ObjectID="_1775652952" r:id="rId3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111</w:instrText>
        </w:r>
      </w:fldSimple>
      <w:r>
        <w:instrText>)</w:instrText>
      </w:r>
      <w:r>
        <w:fldChar w:fldCharType="end"/>
      </w:r>
    </w:p>
    <w:p w14:paraId="3703C305" w14:textId="42F7D574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214" type="#_x0000_t75" style="width:309.4pt;height:37.8pt" o:ole="">
            <v:imagedata r:id="rId379" o:title=""/>
          </v:shape>
          <o:OLEObject Type="Embed" ProgID="Equation.DSMT4" ShapeID="_x0000_i1214" DrawAspect="Content" ObjectID="_1775652953" r:id="rId3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112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18924E61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215" type="#_x0000_t75" style="width:240.95pt;height:37.05pt" o:ole="">
            <v:imagedata r:id="rId381" o:title=""/>
          </v:shape>
          <o:OLEObject Type="Embed" ProgID="Equation.DSMT4" ShapeID="_x0000_i1215" DrawAspect="Content" ObjectID="_1775652954" r:id="rId3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113</w:instrText>
        </w:r>
      </w:fldSimple>
      <w:r>
        <w:instrText>)</w:instrText>
      </w:r>
      <w:r>
        <w:fldChar w:fldCharType="end"/>
      </w:r>
    </w:p>
    <w:p w14:paraId="1344A610" w14:textId="35B4FE41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216" type="#_x0000_t75" style="width:252.35pt;height:39.2pt" o:ole="">
            <v:imagedata r:id="rId383" o:title=""/>
          </v:shape>
          <o:OLEObject Type="Embed" ProgID="Equation.DSMT4" ShapeID="_x0000_i1216" DrawAspect="Content" ObjectID="_1775652955" r:id="rId3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114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7108E5">
        <w:rPr>
          <w:lang w:eastAsia="zh-CN"/>
        </w:rPr>
        <w:t>DN</w:t>
      </w:r>
    </w:p>
    <w:p w14:paraId="2227C24E" w14:textId="31C4942A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217" type="#_x0000_t75" style="width:302.95pt;height:37.05pt" o:ole="">
            <v:imagedata r:id="rId385" o:title=""/>
          </v:shape>
          <o:OLEObject Type="Embed" ProgID="Equation.DSMT4" ShapeID="_x0000_i1217" DrawAspect="Content" ObjectID="_1775652956" r:id="rId3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115</w:instrText>
        </w:r>
      </w:fldSimple>
      <w:r>
        <w:instrText>)</w:instrText>
      </w:r>
      <w:r>
        <w:fldChar w:fldCharType="end"/>
      </w:r>
    </w:p>
    <w:p w14:paraId="38F39AFA" w14:textId="3829C597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218" type="#_x0000_t75" style="width:273.05pt;height:39.2pt" o:ole="">
            <v:imagedata r:id="rId387" o:title=""/>
          </v:shape>
          <o:OLEObject Type="Embed" ProgID="Equation.DSMT4" ShapeID="_x0000_i1218" DrawAspect="Content" ObjectID="_1775652957" r:id="rId3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116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3094863C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219" type="#_x0000_t75" style="width:185.35pt;height:39.2pt" o:ole="">
            <v:imagedata r:id="rId389" o:title=""/>
          </v:shape>
          <o:OLEObject Type="Embed" ProgID="Equation.DSMT4" ShapeID="_x0000_i1219" DrawAspect="Content" ObjectID="_1775652958" r:id="rId3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117</w:instrText>
        </w:r>
      </w:fldSimple>
      <w:r>
        <w:instrText>)</w:instrText>
      </w:r>
      <w:r>
        <w:fldChar w:fldCharType="end"/>
      </w:r>
    </w:p>
    <w:p w14:paraId="3B39F66D" w14:textId="5982D92D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220" type="#_x0000_t75" style="width:181.8pt;height:39.2pt" o:ole="">
            <v:imagedata r:id="rId391" o:title=""/>
          </v:shape>
          <o:OLEObject Type="Embed" ProgID="Equation.DSMT4" ShapeID="_x0000_i1220" DrawAspect="Content" ObjectID="_1775652959" r:id="rId3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118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4CF64F35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221" type="#_x0000_t75" style="width:315.8pt;height:39.2pt" o:ole="">
            <v:imagedata r:id="rId393" o:title=""/>
          </v:shape>
          <o:OLEObject Type="Embed" ProgID="Equation.DSMT4" ShapeID="_x0000_i1221" DrawAspect="Content" ObjectID="_1775652960" r:id="rId3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119</w:instrText>
        </w:r>
      </w:fldSimple>
      <w:r>
        <w:instrText>)</w:instrText>
      </w:r>
      <w:r>
        <w:fldChar w:fldCharType="end"/>
      </w:r>
    </w:p>
    <w:p w14:paraId="396D8524" w14:textId="18041790" w:rsidR="008313D4" w:rsidRDefault="008313D4" w:rsidP="008313D4">
      <w:pPr>
        <w:pStyle w:val="MTDisplayEquation"/>
      </w:pPr>
      <w:r>
        <w:lastRenderedPageBreak/>
        <w:tab/>
      </w:r>
      <w:r w:rsidRPr="003529BE">
        <w:rPr>
          <w:position w:val="-32"/>
        </w:rPr>
        <w:object w:dxaOrig="6220" w:dyaOrig="760" w14:anchorId="24EFBCDA">
          <v:shape id="_x0000_i1222" type="#_x0000_t75" style="width:310.1pt;height:39.2pt" o:ole="">
            <v:imagedata r:id="rId395" o:title=""/>
          </v:shape>
          <o:OLEObject Type="Embed" ProgID="Equation.DSMT4" ShapeID="_x0000_i1222" DrawAspect="Content" ObjectID="_1775652961" r:id="rId3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120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29A112B6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223" type="#_x0000_t75" style="width:293pt;height:37.8pt" o:ole="">
            <v:imagedata r:id="rId397" o:title=""/>
          </v:shape>
          <o:OLEObject Type="Embed" ProgID="Equation.DSMT4" ShapeID="_x0000_i1223" DrawAspect="Content" ObjectID="_1775652962" r:id="rId3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121</w:instrText>
        </w:r>
      </w:fldSimple>
      <w:r>
        <w:instrText>)</w:instrText>
      </w:r>
      <w:r>
        <w:fldChar w:fldCharType="end"/>
      </w:r>
    </w:p>
    <w:p w14:paraId="033E16FD" w14:textId="367C8A1B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224" type="#_x0000_t75" style="width:292.3pt;height:37.8pt" o:ole="">
            <v:imagedata r:id="rId399" o:title=""/>
          </v:shape>
          <o:OLEObject Type="Embed" ProgID="Equation.DSMT4" ShapeID="_x0000_i1224" DrawAspect="Content" ObjectID="_1775652963" r:id="rId4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122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2B775517" w:rsidR="008313D4" w:rsidRDefault="008313D4" w:rsidP="008313D4">
      <w:pPr>
        <w:spacing w:beforeLines="50" w:before="120" w:afterLines="50" w:after="120"/>
        <w:rPr>
          <w:lang w:eastAsia="zh-CN"/>
        </w:rPr>
      </w:pPr>
      <w:r>
        <w:tab/>
      </w:r>
      <w:r w:rsidRPr="0095202A">
        <w:rPr>
          <w:position w:val="-70"/>
        </w:rPr>
        <w:object w:dxaOrig="9240" w:dyaOrig="1520" w14:anchorId="36A3CB0D">
          <v:shape id="_x0000_i1225" type="#_x0000_t75" style="width:461.95pt;height:74.85pt" o:ole="">
            <v:imagedata r:id="rId401" o:title=""/>
          </v:shape>
          <o:OLEObject Type="Embed" ProgID="Equation.DSMT4" ShapeID="_x0000_i1225" DrawAspect="Content" ObjectID="_1775652964" r:id="rId4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123</w:instrText>
        </w:r>
      </w:fldSimple>
      <w:r>
        <w:instrText>)</w:instrText>
      </w:r>
      <w:r>
        <w:fldChar w:fldCharType="end"/>
      </w:r>
    </w:p>
    <w:p w14:paraId="5EDC1086" w14:textId="12A3952C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226" type="#_x0000_t75" style="width:466.95pt;height:74.85pt" o:ole="">
            <v:imagedata r:id="rId403" o:title=""/>
          </v:shape>
          <o:OLEObject Type="Embed" ProgID="Equation.DSMT4" ShapeID="_x0000_i1226" DrawAspect="Content" ObjectID="_1775652965" r:id="rId4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124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Pr="00D363D2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000000" w:rsidP="0055330C"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sectPr w:rsidR="00194CE3" w:rsidRPr="00287B27" w:rsidSect="00254E17">
      <w:footerReference w:type="even" r:id="rId405"/>
      <w:footerReference w:type="default" r:id="rId406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A96186" w14:textId="77777777" w:rsidR="00254E17" w:rsidRPr="00481947" w:rsidRDefault="00254E17">
      <w:r w:rsidRPr="00481947">
        <w:separator/>
      </w:r>
    </w:p>
  </w:endnote>
  <w:endnote w:type="continuationSeparator" w:id="0">
    <w:p w14:paraId="4EF6D420" w14:textId="77777777" w:rsidR="00254E17" w:rsidRPr="00481947" w:rsidRDefault="00254E17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1428F3" w14:textId="77777777" w:rsidR="00254E17" w:rsidRPr="00481947" w:rsidRDefault="00254E17">
      <w:r w:rsidRPr="00481947">
        <w:separator/>
      </w:r>
    </w:p>
  </w:footnote>
  <w:footnote w:type="continuationSeparator" w:id="0">
    <w:p w14:paraId="060B0E63" w14:textId="77777777" w:rsidR="00254E17" w:rsidRPr="00481947" w:rsidRDefault="00254E17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313A"/>
    <w:rsid w:val="0000361F"/>
    <w:rsid w:val="00003826"/>
    <w:rsid w:val="0000406B"/>
    <w:rsid w:val="000040C2"/>
    <w:rsid w:val="00004167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304A"/>
    <w:rsid w:val="0001322C"/>
    <w:rsid w:val="00013354"/>
    <w:rsid w:val="000136EA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E0"/>
    <w:rsid w:val="00020614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D1B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07"/>
    <w:rsid w:val="00030D95"/>
    <w:rsid w:val="00030E2D"/>
    <w:rsid w:val="00030FEA"/>
    <w:rsid w:val="00031630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60"/>
    <w:rsid w:val="0003689C"/>
    <w:rsid w:val="00036A02"/>
    <w:rsid w:val="00036BA5"/>
    <w:rsid w:val="00036BFA"/>
    <w:rsid w:val="00036F3C"/>
    <w:rsid w:val="000371B7"/>
    <w:rsid w:val="000373D0"/>
    <w:rsid w:val="00037902"/>
    <w:rsid w:val="00037ECF"/>
    <w:rsid w:val="00037FA2"/>
    <w:rsid w:val="000400C4"/>
    <w:rsid w:val="000403A6"/>
    <w:rsid w:val="000403CC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942"/>
    <w:rsid w:val="00052AFF"/>
    <w:rsid w:val="00052B20"/>
    <w:rsid w:val="00052EF7"/>
    <w:rsid w:val="00052FCA"/>
    <w:rsid w:val="00053149"/>
    <w:rsid w:val="00053195"/>
    <w:rsid w:val="000536EF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2F08"/>
    <w:rsid w:val="0006332D"/>
    <w:rsid w:val="000633BC"/>
    <w:rsid w:val="000638FD"/>
    <w:rsid w:val="00063F28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417"/>
    <w:rsid w:val="00070573"/>
    <w:rsid w:val="00070883"/>
    <w:rsid w:val="0007095D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717"/>
    <w:rsid w:val="000759DF"/>
    <w:rsid w:val="00075BEA"/>
    <w:rsid w:val="00075F88"/>
    <w:rsid w:val="00076187"/>
    <w:rsid w:val="000761D9"/>
    <w:rsid w:val="000762E1"/>
    <w:rsid w:val="0007639E"/>
    <w:rsid w:val="00076528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77ED0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73F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E9A"/>
    <w:rsid w:val="000A5F7F"/>
    <w:rsid w:val="000A60D2"/>
    <w:rsid w:val="000A619C"/>
    <w:rsid w:val="000A63DF"/>
    <w:rsid w:val="000A6467"/>
    <w:rsid w:val="000A6ABD"/>
    <w:rsid w:val="000A6B41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0E"/>
    <w:rsid w:val="000B3E11"/>
    <w:rsid w:val="000B3F15"/>
    <w:rsid w:val="000B4076"/>
    <w:rsid w:val="000B43DC"/>
    <w:rsid w:val="000B48E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BE1"/>
    <w:rsid w:val="000B615A"/>
    <w:rsid w:val="000B6189"/>
    <w:rsid w:val="000B64BD"/>
    <w:rsid w:val="000B6A13"/>
    <w:rsid w:val="000B6A4C"/>
    <w:rsid w:val="000B6D52"/>
    <w:rsid w:val="000B6EED"/>
    <w:rsid w:val="000B6FB1"/>
    <w:rsid w:val="000B7320"/>
    <w:rsid w:val="000B73A7"/>
    <w:rsid w:val="000B741D"/>
    <w:rsid w:val="000B746C"/>
    <w:rsid w:val="000B74B3"/>
    <w:rsid w:val="000B757A"/>
    <w:rsid w:val="000B772E"/>
    <w:rsid w:val="000B7A06"/>
    <w:rsid w:val="000B7A6E"/>
    <w:rsid w:val="000B7BED"/>
    <w:rsid w:val="000B7F9B"/>
    <w:rsid w:val="000C0514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BF5"/>
    <w:rsid w:val="000C2EDF"/>
    <w:rsid w:val="000C31DF"/>
    <w:rsid w:val="000C339A"/>
    <w:rsid w:val="000C3A76"/>
    <w:rsid w:val="000C3D71"/>
    <w:rsid w:val="000C42B9"/>
    <w:rsid w:val="000C4364"/>
    <w:rsid w:val="000C43D5"/>
    <w:rsid w:val="000C4760"/>
    <w:rsid w:val="000C4766"/>
    <w:rsid w:val="000C48A1"/>
    <w:rsid w:val="000C4B8E"/>
    <w:rsid w:val="000C5019"/>
    <w:rsid w:val="000C5491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D7F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99"/>
    <w:rsid w:val="000E0AFD"/>
    <w:rsid w:val="000E0B20"/>
    <w:rsid w:val="000E0B5D"/>
    <w:rsid w:val="000E0C96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2FD6"/>
    <w:rsid w:val="000F30E9"/>
    <w:rsid w:val="000F3182"/>
    <w:rsid w:val="000F36E2"/>
    <w:rsid w:val="000F371E"/>
    <w:rsid w:val="000F3771"/>
    <w:rsid w:val="000F37B3"/>
    <w:rsid w:val="000F382B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3B0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7C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527"/>
    <w:rsid w:val="001107BD"/>
    <w:rsid w:val="001108CB"/>
    <w:rsid w:val="00110A2B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A0F"/>
    <w:rsid w:val="00113198"/>
    <w:rsid w:val="00113A16"/>
    <w:rsid w:val="00113B2B"/>
    <w:rsid w:val="00113E23"/>
    <w:rsid w:val="00113F68"/>
    <w:rsid w:val="001142BB"/>
    <w:rsid w:val="001147FB"/>
    <w:rsid w:val="001148AA"/>
    <w:rsid w:val="00114C5A"/>
    <w:rsid w:val="00114CEB"/>
    <w:rsid w:val="00114FEC"/>
    <w:rsid w:val="001156BF"/>
    <w:rsid w:val="00115772"/>
    <w:rsid w:val="00115B49"/>
    <w:rsid w:val="00115C3F"/>
    <w:rsid w:val="00115C63"/>
    <w:rsid w:val="00115C86"/>
    <w:rsid w:val="00115EAA"/>
    <w:rsid w:val="00116097"/>
    <w:rsid w:val="001168B7"/>
    <w:rsid w:val="00116AE8"/>
    <w:rsid w:val="00116D54"/>
    <w:rsid w:val="00116E0D"/>
    <w:rsid w:val="00116E23"/>
    <w:rsid w:val="00116E2C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C1B"/>
    <w:rsid w:val="0012111E"/>
    <w:rsid w:val="00121269"/>
    <w:rsid w:val="00121363"/>
    <w:rsid w:val="001218A2"/>
    <w:rsid w:val="00121C96"/>
    <w:rsid w:val="00121D7C"/>
    <w:rsid w:val="001222C9"/>
    <w:rsid w:val="0012236D"/>
    <w:rsid w:val="001227F6"/>
    <w:rsid w:val="00122908"/>
    <w:rsid w:val="00123581"/>
    <w:rsid w:val="001236FF"/>
    <w:rsid w:val="001238BD"/>
    <w:rsid w:val="00123A8E"/>
    <w:rsid w:val="00123B56"/>
    <w:rsid w:val="00123C52"/>
    <w:rsid w:val="00123F41"/>
    <w:rsid w:val="001241A6"/>
    <w:rsid w:val="001241A9"/>
    <w:rsid w:val="0012444F"/>
    <w:rsid w:val="00124580"/>
    <w:rsid w:val="001246A3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464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710"/>
    <w:rsid w:val="001327F6"/>
    <w:rsid w:val="00132B65"/>
    <w:rsid w:val="00132BB1"/>
    <w:rsid w:val="00132CAE"/>
    <w:rsid w:val="0013351C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3CF"/>
    <w:rsid w:val="0013559B"/>
    <w:rsid w:val="00135666"/>
    <w:rsid w:val="001356D5"/>
    <w:rsid w:val="00135722"/>
    <w:rsid w:val="00135973"/>
    <w:rsid w:val="00135C4C"/>
    <w:rsid w:val="00135EB1"/>
    <w:rsid w:val="00136138"/>
    <w:rsid w:val="001361BC"/>
    <w:rsid w:val="001364A0"/>
    <w:rsid w:val="00136907"/>
    <w:rsid w:val="00136A1A"/>
    <w:rsid w:val="00136C70"/>
    <w:rsid w:val="00136CB1"/>
    <w:rsid w:val="00137161"/>
    <w:rsid w:val="001376C1"/>
    <w:rsid w:val="00137AFB"/>
    <w:rsid w:val="00137B8C"/>
    <w:rsid w:val="00137BC5"/>
    <w:rsid w:val="001401DA"/>
    <w:rsid w:val="001402E7"/>
    <w:rsid w:val="00140883"/>
    <w:rsid w:val="001408F1"/>
    <w:rsid w:val="00140B6A"/>
    <w:rsid w:val="00140B71"/>
    <w:rsid w:val="00140E9F"/>
    <w:rsid w:val="001414B0"/>
    <w:rsid w:val="0014172D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D32"/>
    <w:rsid w:val="00152F6E"/>
    <w:rsid w:val="00153201"/>
    <w:rsid w:val="001534DD"/>
    <w:rsid w:val="001536D5"/>
    <w:rsid w:val="0015381E"/>
    <w:rsid w:val="00153C53"/>
    <w:rsid w:val="00153D14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F93"/>
    <w:rsid w:val="0016125E"/>
    <w:rsid w:val="00161374"/>
    <w:rsid w:val="001614EE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BBE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663"/>
    <w:rsid w:val="001707AC"/>
    <w:rsid w:val="00170F68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92C"/>
    <w:rsid w:val="00172B3B"/>
    <w:rsid w:val="00172CAD"/>
    <w:rsid w:val="00173717"/>
    <w:rsid w:val="00173CAB"/>
    <w:rsid w:val="00173F39"/>
    <w:rsid w:val="001741F6"/>
    <w:rsid w:val="00174206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9EB"/>
    <w:rsid w:val="00180D18"/>
    <w:rsid w:val="00180E09"/>
    <w:rsid w:val="00180F09"/>
    <w:rsid w:val="0018103F"/>
    <w:rsid w:val="00181791"/>
    <w:rsid w:val="001817AD"/>
    <w:rsid w:val="001817DF"/>
    <w:rsid w:val="00181A53"/>
    <w:rsid w:val="00181ADE"/>
    <w:rsid w:val="00181BF9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C9"/>
    <w:rsid w:val="00186CAE"/>
    <w:rsid w:val="00186D53"/>
    <w:rsid w:val="00187160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E3E"/>
    <w:rsid w:val="001A2F75"/>
    <w:rsid w:val="001A3264"/>
    <w:rsid w:val="001A326F"/>
    <w:rsid w:val="001A37B5"/>
    <w:rsid w:val="001A3E54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764D"/>
    <w:rsid w:val="001A78B0"/>
    <w:rsid w:val="001B00DD"/>
    <w:rsid w:val="001B0453"/>
    <w:rsid w:val="001B06E4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27F3"/>
    <w:rsid w:val="001B2A09"/>
    <w:rsid w:val="001B329B"/>
    <w:rsid w:val="001B32FD"/>
    <w:rsid w:val="001B341C"/>
    <w:rsid w:val="001B3526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528E"/>
    <w:rsid w:val="001C5557"/>
    <w:rsid w:val="001C593B"/>
    <w:rsid w:val="001C594D"/>
    <w:rsid w:val="001C5A61"/>
    <w:rsid w:val="001C5F37"/>
    <w:rsid w:val="001C6339"/>
    <w:rsid w:val="001C67CB"/>
    <w:rsid w:val="001C6A0D"/>
    <w:rsid w:val="001C6B84"/>
    <w:rsid w:val="001C6C7E"/>
    <w:rsid w:val="001C6D65"/>
    <w:rsid w:val="001C6EE6"/>
    <w:rsid w:val="001C6F1D"/>
    <w:rsid w:val="001C6FAC"/>
    <w:rsid w:val="001C6FAE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874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4F3E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E010F"/>
    <w:rsid w:val="001E02F8"/>
    <w:rsid w:val="001E0429"/>
    <w:rsid w:val="001E07FF"/>
    <w:rsid w:val="001E0965"/>
    <w:rsid w:val="001E096D"/>
    <w:rsid w:val="001E09CC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3FD"/>
    <w:rsid w:val="001E246E"/>
    <w:rsid w:val="001E249B"/>
    <w:rsid w:val="001E24F7"/>
    <w:rsid w:val="001E2569"/>
    <w:rsid w:val="001E262D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5C"/>
    <w:rsid w:val="001E5384"/>
    <w:rsid w:val="001E5540"/>
    <w:rsid w:val="001E55BA"/>
    <w:rsid w:val="001E56A9"/>
    <w:rsid w:val="001E56EC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98"/>
    <w:rsid w:val="001F0D3E"/>
    <w:rsid w:val="001F0FDA"/>
    <w:rsid w:val="001F1110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983"/>
    <w:rsid w:val="001F2D41"/>
    <w:rsid w:val="001F3086"/>
    <w:rsid w:val="001F3436"/>
    <w:rsid w:val="001F3518"/>
    <w:rsid w:val="001F370F"/>
    <w:rsid w:val="001F37E8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DF9"/>
    <w:rsid w:val="002031B1"/>
    <w:rsid w:val="002034C9"/>
    <w:rsid w:val="002037AD"/>
    <w:rsid w:val="00203A3B"/>
    <w:rsid w:val="00203E60"/>
    <w:rsid w:val="002041C1"/>
    <w:rsid w:val="00204304"/>
    <w:rsid w:val="00204458"/>
    <w:rsid w:val="002044EB"/>
    <w:rsid w:val="00204C90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A4"/>
    <w:rsid w:val="0021332B"/>
    <w:rsid w:val="00213376"/>
    <w:rsid w:val="002136D8"/>
    <w:rsid w:val="00213824"/>
    <w:rsid w:val="00213C2C"/>
    <w:rsid w:val="00213DF2"/>
    <w:rsid w:val="00213F9B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4F3E"/>
    <w:rsid w:val="00215059"/>
    <w:rsid w:val="00215228"/>
    <w:rsid w:val="0021540C"/>
    <w:rsid w:val="0021546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73FE"/>
    <w:rsid w:val="00217453"/>
    <w:rsid w:val="002174F1"/>
    <w:rsid w:val="0021765E"/>
    <w:rsid w:val="00217816"/>
    <w:rsid w:val="002179BD"/>
    <w:rsid w:val="002179F3"/>
    <w:rsid w:val="00217C41"/>
    <w:rsid w:val="00217F1E"/>
    <w:rsid w:val="0022029C"/>
    <w:rsid w:val="002202DD"/>
    <w:rsid w:val="0022035D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EFF"/>
    <w:rsid w:val="00221F2F"/>
    <w:rsid w:val="0022225E"/>
    <w:rsid w:val="00222555"/>
    <w:rsid w:val="002227E2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A69"/>
    <w:rsid w:val="00231BA6"/>
    <w:rsid w:val="00231C82"/>
    <w:rsid w:val="00231D63"/>
    <w:rsid w:val="00231E59"/>
    <w:rsid w:val="00231F9D"/>
    <w:rsid w:val="00232339"/>
    <w:rsid w:val="002323F7"/>
    <w:rsid w:val="00232427"/>
    <w:rsid w:val="002328D8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23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17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FE8"/>
    <w:rsid w:val="002751A2"/>
    <w:rsid w:val="0027560A"/>
    <w:rsid w:val="002757BB"/>
    <w:rsid w:val="00275923"/>
    <w:rsid w:val="00275A50"/>
    <w:rsid w:val="00275BFC"/>
    <w:rsid w:val="00275E01"/>
    <w:rsid w:val="00275E3A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600"/>
    <w:rsid w:val="00285675"/>
    <w:rsid w:val="00285848"/>
    <w:rsid w:val="002858B1"/>
    <w:rsid w:val="00285999"/>
    <w:rsid w:val="00285C43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80A"/>
    <w:rsid w:val="002A0B55"/>
    <w:rsid w:val="002A0CC1"/>
    <w:rsid w:val="002A0CDB"/>
    <w:rsid w:val="002A0DA7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3B60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2FCA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4B5"/>
    <w:rsid w:val="002C368C"/>
    <w:rsid w:val="002C3D5D"/>
    <w:rsid w:val="002C3ECA"/>
    <w:rsid w:val="002C3FD0"/>
    <w:rsid w:val="002C416A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2FC9"/>
    <w:rsid w:val="002D3145"/>
    <w:rsid w:val="002D3182"/>
    <w:rsid w:val="002D31F1"/>
    <w:rsid w:val="002D31FA"/>
    <w:rsid w:val="002D35AF"/>
    <w:rsid w:val="002D3657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BF0"/>
    <w:rsid w:val="002E2EE6"/>
    <w:rsid w:val="002E2F17"/>
    <w:rsid w:val="002E31E9"/>
    <w:rsid w:val="002E3413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8C5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BF8"/>
    <w:rsid w:val="002E7CD6"/>
    <w:rsid w:val="002E7ECF"/>
    <w:rsid w:val="002E7F58"/>
    <w:rsid w:val="002F0360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0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2A1"/>
    <w:rsid w:val="00310380"/>
    <w:rsid w:val="003103CE"/>
    <w:rsid w:val="003108B7"/>
    <w:rsid w:val="00310A16"/>
    <w:rsid w:val="00310BAC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214E"/>
    <w:rsid w:val="00312213"/>
    <w:rsid w:val="00312342"/>
    <w:rsid w:val="003125E9"/>
    <w:rsid w:val="00312752"/>
    <w:rsid w:val="00312BAD"/>
    <w:rsid w:val="00312BC0"/>
    <w:rsid w:val="00312C1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C0"/>
    <w:rsid w:val="00323CEF"/>
    <w:rsid w:val="00323EA0"/>
    <w:rsid w:val="00323F59"/>
    <w:rsid w:val="00324277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68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78E"/>
    <w:rsid w:val="003338D4"/>
    <w:rsid w:val="00333BF1"/>
    <w:rsid w:val="00333C68"/>
    <w:rsid w:val="00333CA3"/>
    <w:rsid w:val="00333ED6"/>
    <w:rsid w:val="00333F6C"/>
    <w:rsid w:val="0033413E"/>
    <w:rsid w:val="00334974"/>
    <w:rsid w:val="00334AF6"/>
    <w:rsid w:val="00335214"/>
    <w:rsid w:val="00335315"/>
    <w:rsid w:val="003353EE"/>
    <w:rsid w:val="00335429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4E29"/>
    <w:rsid w:val="003454AA"/>
    <w:rsid w:val="0034578A"/>
    <w:rsid w:val="00345B85"/>
    <w:rsid w:val="00345BD7"/>
    <w:rsid w:val="00345D78"/>
    <w:rsid w:val="00345EE8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A07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D3"/>
    <w:rsid w:val="003516FB"/>
    <w:rsid w:val="00351A51"/>
    <w:rsid w:val="00351CD3"/>
    <w:rsid w:val="00351D37"/>
    <w:rsid w:val="003521C5"/>
    <w:rsid w:val="0035290F"/>
    <w:rsid w:val="003529BE"/>
    <w:rsid w:val="00352CE1"/>
    <w:rsid w:val="00352D08"/>
    <w:rsid w:val="00352FDF"/>
    <w:rsid w:val="0035309F"/>
    <w:rsid w:val="003531AB"/>
    <w:rsid w:val="0035328E"/>
    <w:rsid w:val="00353352"/>
    <w:rsid w:val="0035337F"/>
    <w:rsid w:val="003535EB"/>
    <w:rsid w:val="0035361C"/>
    <w:rsid w:val="00353682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B64"/>
    <w:rsid w:val="00361B73"/>
    <w:rsid w:val="00361FA2"/>
    <w:rsid w:val="00362011"/>
    <w:rsid w:val="0036290F"/>
    <w:rsid w:val="00362B1B"/>
    <w:rsid w:val="00362F15"/>
    <w:rsid w:val="003631F5"/>
    <w:rsid w:val="00363277"/>
    <w:rsid w:val="00363604"/>
    <w:rsid w:val="0036378A"/>
    <w:rsid w:val="003637FC"/>
    <w:rsid w:val="003638A6"/>
    <w:rsid w:val="00363A30"/>
    <w:rsid w:val="00363CD3"/>
    <w:rsid w:val="00363EB6"/>
    <w:rsid w:val="003641CE"/>
    <w:rsid w:val="003649D9"/>
    <w:rsid w:val="00364B5A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8D2"/>
    <w:rsid w:val="00373968"/>
    <w:rsid w:val="00373E33"/>
    <w:rsid w:val="00373ED6"/>
    <w:rsid w:val="003743F0"/>
    <w:rsid w:val="003743F2"/>
    <w:rsid w:val="003749D3"/>
    <w:rsid w:val="00374F07"/>
    <w:rsid w:val="00374F8F"/>
    <w:rsid w:val="0037509A"/>
    <w:rsid w:val="00375530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FB"/>
    <w:rsid w:val="003860FD"/>
    <w:rsid w:val="0038611C"/>
    <w:rsid w:val="0038662D"/>
    <w:rsid w:val="0038673A"/>
    <w:rsid w:val="0038677F"/>
    <w:rsid w:val="003869E0"/>
    <w:rsid w:val="00386AD1"/>
    <w:rsid w:val="00386CB1"/>
    <w:rsid w:val="00387177"/>
    <w:rsid w:val="003872F4"/>
    <w:rsid w:val="003873FB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83D"/>
    <w:rsid w:val="00394B5A"/>
    <w:rsid w:val="00394CD6"/>
    <w:rsid w:val="00394DFF"/>
    <w:rsid w:val="00394E5F"/>
    <w:rsid w:val="00395302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7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C21"/>
    <w:rsid w:val="003A1EFA"/>
    <w:rsid w:val="003A1F3D"/>
    <w:rsid w:val="003A226D"/>
    <w:rsid w:val="003A264A"/>
    <w:rsid w:val="003A2673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6068"/>
    <w:rsid w:val="003A6546"/>
    <w:rsid w:val="003A6B74"/>
    <w:rsid w:val="003A6B7C"/>
    <w:rsid w:val="003A6E41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990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443"/>
    <w:rsid w:val="003B54C4"/>
    <w:rsid w:val="003B579D"/>
    <w:rsid w:val="003B580F"/>
    <w:rsid w:val="003B58BF"/>
    <w:rsid w:val="003B59CE"/>
    <w:rsid w:val="003B5A16"/>
    <w:rsid w:val="003B5C34"/>
    <w:rsid w:val="003B5C8C"/>
    <w:rsid w:val="003B610F"/>
    <w:rsid w:val="003B6167"/>
    <w:rsid w:val="003B628D"/>
    <w:rsid w:val="003B64D6"/>
    <w:rsid w:val="003B650C"/>
    <w:rsid w:val="003B6C3B"/>
    <w:rsid w:val="003B709E"/>
    <w:rsid w:val="003B7216"/>
    <w:rsid w:val="003B7566"/>
    <w:rsid w:val="003B7B36"/>
    <w:rsid w:val="003B7C97"/>
    <w:rsid w:val="003C01D6"/>
    <w:rsid w:val="003C01E1"/>
    <w:rsid w:val="003C0505"/>
    <w:rsid w:val="003C0659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BC6"/>
    <w:rsid w:val="003C1EE6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618"/>
    <w:rsid w:val="003D17BD"/>
    <w:rsid w:val="003D1AE3"/>
    <w:rsid w:val="003D1C85"/>
    <w:rsid w:val="003D1D36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2A2"/>
    <w:rsid w:val="003E1143"/>
    <w:rsid w:val="003E1189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C8"/>
    <w:rsid w:val="003E48C7"/>
    <w:rsid w:val="003E4A94"/>
    <w:rsid w:val="003E4C71"/>
    <w:rsid w:val="003E4DBB"/>
    <w:rsid w:val="003E4DFC"/>
    <w:rsid w:val="003E5130"/>
    <w:rsid w:val="003E5369"/>
    <w:rsid w:val="003E5869"/>
    <w:rsid w:val="003E5996"/>
    <w:rsid w:val="003E5B09"/>
    <w:rsid w:val="003E5B41"/>
    <w:rsid w:val="003E5FBF"/>
    <w:rsid w:val="003E629E"/>
    <w:rsid w:val="003E6909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3B9"/>
    <w:rsid w:val="003F071E"/>
    <w:rsid w:val="003F09B7"/>
    <w:rsid w:val="003F0B1B"/>
    <w:rsid w:val="003F0D17"/>
    <w:rsid w:val="003F0FB8"/>
    <w:rsid w:val="003F1021"/>
    <w:rsid w:val="003F10B7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105C"/>
    <w:rsid w:val="0040106E"/>
    <w:rsid w:val="004015F7"/>
    <w:rsid w:val="0040162C"/>
    <w:rsid w:val="004017B3"/>
    <w:rsid w:val="00401A21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B31"/>
    <w:rsid w:val="00404F6A"/>
    <w:rsid w:val="0040501E"/>
    <w:rsid w:val="004050EE"/>
    <w:rsid w:val="004053C8"/>
    <w:rsid w:val="00405426"/>
    <w:rsid w:val="00405648"/>
    <w:rsid w:val="00405BFC"/>
    <w:rsid w:val="004062C6"/>
    <w:rsid w:val="0040634E"/>
    <w:rsid w:val="004064B9"/>
    <w:rsid w:val="00406520"/>
    <w:rsid w:val="004067DE"/>
    <w:rsid w:val="00406CB0"/>
    <w:rsid w:val="0040780E"/>
    <w:rsid w:val="004079EA"/>
    <w:rsid w:val="00407E54"/>
    <w:rsid w:val="0041009C"/>
    <w:rsid w:val="0041017F"/>
    <w:rsid w:val="00410193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969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9B8"/>
    <w:rsid w:val="00415B17"/>
    <w:rsid w:val="004161C8"/>
    <w:rsid w:val="00416A39"/>
    <w:rsid w:val="00416AB0"/>
    <w:rsid w:val="00416BE4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3016"/>
    <w:rsid w:val="00423030"/>
    <w:rsid w:val="0042308F"/>
    <w:rsid w:val="00423157"/>
    <w:rsid w:val="00423314"/>
    <w:rsid w:val="004233AF"/>
    <w:rsid w:val="00423970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A5A"/>
    <w:rsid w:val="00426C3E"/>
    <w:rsid w:val="00426CAD"/>
    <w:rsid w:val="004271CA"/>
    <w:rsid w:val="0042727B"/>
    <w:rsid w:val="00427289"/>
    <w:rsid w:val="004272E0"/>
    <w:rsid w:val="00427861"/>
    <w:rsid w:val="0042792F"/>
    <w:rsid w:val="004279CD"/>
    <w:rsid w:val="00427CA0"/>
    <w:rsid w:val="00427EDC"/>
    <w:rsid w:val="0043012B"/>
    <w:rsid w:val="00430245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95B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901"/>
    <w:rsid w:val="00437B84"/>
    <w:rsid w:val="00437DAD"/>
    <w:rsid w:val="00437E99"/>
    <w:rsid w:val="004401AB"/>
    <w:rsid w:val="004404DD"/>
    <w:rsid w:val="00440AB1"/>
    <w:rsid w:val="00440C10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C9"/>
    <w:rsid w:val="00443037"/>
    <w:rsid w:val="00443B19"/>
    <w:rsid w:val="00443FE4"/>
    <w:rsid w:val="0044426E"/>
    <w:rsid w:val="00444534"/>
    <w:rsid w:val="004447A0"/>
    <w:rsid w:val="0044499D"/>
    <w:rsid w:val="00444ADC"/>
    <w:rsid w:val="00444D02"/>
    <w:rsid w:val="00445B25"/>
    <w:rsid w:val="00445CC9"/>
    <w:rsid w:val="0044611F"/>
    <w:rsid w:val="004461FB"/>
    <w:rsid w:val="004462D8"/>
    <w:rsid w:val="004462DC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5087"/>
    <w:rsid w:val="0045511A"/>
    <w:rsid w:val="0045512E"/>
    <w:rsid w:val="004551A2"/>
    <w:rsid w:val="004551D2"/>
    <w:rsid w:val="00455223"/>
    <w:rsid w:val="004553B3"/>
    <w:rsid w:val="004553ED"/>
    <w:rsid w:val="00455643"/>
    <w:rsid w:val="004558FA"/>
    <w:rsid w:val="00455A9E"/>
    <w:rsid w:val="00455E07"/>
    <w:rsid w:val="00455F88"/>
    <w:rsid w:val="004561B5"/>
    <w:rsid w:val="0045635C"/>
    <w:rsid w:val="004564D0"/>
    <w:rsid w:val="00456623"/>
    <w:rsid w:val="004567E1"/>
    <w:rsid w:val="00456E69"/>
    <w:rsid w:val="00457423"/>
    <w:rsid w:val="0045754B"/>
    <w:rsid w:val="00457875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CE1"/>
    <w:rsid w:val="00462DD7"/>
    <w:rsid w:val="00463059"/>
    <w:rsid w:val="004632F7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1ED"/>
    <w:rsid w:val="00476206"/>
    <w:rsid w:val="00476387"/>
    <w:rsid w:val="00476ACA"/>
    <w:rsid w:val="00476DF3"/>
    <w:rsid w:val="00476EE0"/>
    <w:rsid w:val="0047737D"/>
    <w:rsid w:val="0047745D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72"/>
    <w:rsid w:val="0049091B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E21"/>
    <w:rsid w:val="00491E40"/>
    <w:rsid w:val="004920F0"/>
    <w:rsid w:val="004923E4"/>
    <w:rsid w:val="004924C5"/>
    <w:rsid w:val="004924F3"/>
    <w:rsid w:val="00492502"/>
    <w:rsid w:val="004928AA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3DAF"/>
    <w:rsid w:val="0049437A"/>
    <w:rsid w:val="004947C5"/>
    <w:rsid w:val="0049494A"/>
    <w:rsid w:val="00494ED8"/>
    <w:rsid w:val="004950EB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4B6"/>
    <w:rsid w:val="004B34D2"/>
    <w:rsid w:val="004B36B0"/>
    <w:rsid w:val="004B3B7E"/>
    <w:rsid w:val="004B3D41"/>
    <w:rsid w:val="004B40B5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62"/>
    <w:rsid w:val="004B65DE"/>
    <w:rsid w:val="004B67EB"/>
    <w:rsid w:val="004B698A"/>
    <w:rsid w:val="004B6F8F"/>
    <w:rsid w:val="004B6FF2"/>
    <w:rsid w:val="004B718D"/>
    <w:rsid w:val="004B7237"/>
    <w:rsid w:val="004B73AD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7B8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F00D1"/>
    <w:rsid w:val="004F0460"/>
    <w:rsid w:val="004F05C3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91B"/>
    <w:rsid w:val="004F39D5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D8"/>
    <w:rsid w:val="004F5FF3"/>
    <w:rsid w:val="004F5FF8"/>
    <w:rsid w:val="004F63B3"/>
    <w:rsid w:val="004F658D"/>
    <w:rsid w:val="004F6633"/>
    <w:rsid w:val="004F6A1D"/>
    <w:rsid w:val="004F6BF1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AE0"/>
    <w:rsid w:val="00504D1C"/>
    <w:rsid w:val="005050E0"/>
    <w:rsid w:val="00505435"/>
    <w:rsid w:val="0050572C"/>
    <w:rsid w:val="0050573B"/>
    <w:rsid w:val="00506331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E3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30D2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24E4"/>
    <w:rsid w:val="005228EA"/>
    <w:rsid w:val="00522AA1"/>
    <w:rsid w:val="00522B45"/>
    <w:rsid w:val="00522C7C"/>
    <w:rsid w:val="00522D4A"/>
    <w:rsid w:val="00522E6D"/>
    <w:rsid w:val="00522FE4"/>
    <w:rsid w:val="005235F5"/>
    <w:rsid w:val="00523631"/>
    <w:rsid w:val="005237F8"/>
    <w:rsid w:val="00523AE6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E07"/>
    <w:rsid w:val="00527F11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7010"/>
    <w:rsid w:val="00537531"/>
    <w:rsid w:val="0053753C"/>
    <w:rsid w:val="00537825"/>
    <w:rsid w:val="00537A35"/>
    <w:rsid w:val="00537C2A"/>
    <w:rsid w:val="00537C49"/>
    <w:rsid w:val="00537C8F"/>
    <w:rsid w:val="00537CEB"/>
    <w:rsid w:val="00537D36"/>
    <w:rsid w:val="00537F44"/>
    <w:rsid w:val="00540339"/>
    <w:rsid w:val="005404DD"/>
    <w:rsid w:val="00540855"/>
    <w:rsid w:val="00540A66"/>
    <w:rsid w:val="00540D16"/>
    <w:rsid w:val="00540FF6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7D1"/>
    <w:rsid w:val="00547AC6"/>
    <w:rsid w:val="00547C15"/>
    <w:rsid w:val="00547CAF"/>
    <w:rsid w:val="00547E90"/>
    <w:rsid w:val="00547EC4"/>
    <w:rsid w:val="00550128"/>
    <w:rsid w:val="005501FD"/>
    <w:rsid w:val="00550341"/>
    <w:rsid w:val="0055069B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640"/>
    <w:rsid w:val="00551748"/>
    <w:rsid w:val="00551C0A"/>
    <w:rsid w:val="00551C66"/>
    <w:rsid w:val="00552156"/>
    <w:rsid w:val="0055236C"/>
    <w:rsid w:val="00552B8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D2F"/>
    <w:rsid w:val="00555007"/>
    <w:rsid w:val="005552D8"/>
    <w:rsid w:val="005553A3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B2B"/>
    <w:rsid w:val="005571BE"/>
    <w:rsid w:val="0055732A"/>
    <w:rsid w:val="005573BA"/>
    <w:rsid w:val="005574BC"/>
    <w:rsid w:val="0055751A"/>
    <w:rsid w:val="00557721"/>
    <w:rsid w:val="00557D48"/>
    <w:rsid w:val="00560314"/>
    <w:rsid w:val="0056037D"/>
    <w:rsid w:val="005603CB"/>
    <w:rsid w:val="005603EC"/>
    <w:rsid w:val="00560540"/>
    <w:rsid w:val="00560623"/>
    <w:rsid w:val="00560760"/>
    <w:rsid w:val="00560775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311D"/>
    <w:rsid w:val="00573209"/>
    <w:rsid w:val="005733EE"/>
    <w:rsid w:val="0057346D"/>
    <w:rsid w:val="005737B5"/>
    <w:rsid w:val="00573CD6"/>
    <w:rsid w:val="00573F97"/>
    <w:rsid w:val="00573FD6"/>
    <w:rsid w:val="00574332"/>
    <w:rsid w:val="00574778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1D1"/>
    <w:rsid w:val="0058259B"/>
    <w:rsid w:val="00582687"/>
    <w:rsid w:val="00582753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1CC"/>
    <w:rsid w:val="0058627E"/>
    <w:rsid w:val="00586324"/>
    <w:rsid w:val="005863AF"/>
    <w:rsid w:val="005867B8"/>
    <w:rsid w:val="00586AB3"/>
    <w:rsid w:val="00586B87"/>
    <w:rsid w:val="00587006"/>
    <w:rsid w:val="00587225"/>
    <w:rsid w:val="00587261"/>
    <w:rsid w:val="00587768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DDC"/>
    <w:rsid w:val="005A1E73"/>
    <w:rsid w:val="005A2195"/>
    <w:rsid w:val="005A21A0"/>
    <w:rsid w:val="005A22DD"/>
    <w:rsid w:val="005A256A"/>
    <w:rsid w:val="005A2877"/>
    <w:rsid w:val="005A2981"/>
    <w:rsid w:val="005A332F"/>
    <w:rsid w:val="005A33E0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4010"/>
    <w:rsid w:val="005B4469"/>
    <w:rsid w:val="005B44D2"/>
    <w:rsid w:val="005B455F"/>
    <w:rsid w:val="005B45E5"/>
    <w:rsid w:val="005B4620"/>
    <w:rsid w:val="005B46A4"/>
    <w:rsid w:val="005B4D4C"/>
    <w:rsid w:val="005B5200"/>
    <w:rsid w:val="005B5427"/>
    <w:rsid w:val="005B5429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D5"/>
    <w:rsid w:val="005D0083"/>
    <w:rsid w:val="005D0118"/>
    <w:rsid w:val="005D04A6"/>
    <w:rsid w:val="005D06D3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AB2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AE"/>
    <w:rsid w:val="005E0931"/>
    <w:rsid w:val="005E09B3"/>
    <w:rsid w:val="005E0A8D"/>
    <w:rsid w:val="005E0AD5"/>
    <w:rsid w:val="005E1004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447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52A"/>
    <w:rsid w:val="00613922"/>
    <w:rsid w:val="006142F9"/>
    <w:rsid w:val="006144E6"/>
    <w:rsid w:val="0061461C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B9B"/>
    <w:rsid w:val="00622DB2"/>
    <w:rsid w:val="00622F3D"/>
    <w:rsid w:val="0062309E"/>
    <w:rsid w:val="00623278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40D9"/>
    <w:rsid w:val="006342BB"/>
    <w:rsid w:val="0063442D"/>
    <w:rsid w:val="006344D6"/>
    <w:rsid w:val="0063466E"/>
    <w:rsid w:val="006347E3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DE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5F64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7A6"/>
    <w:rsid w:val="00647A14"/>
    <w:rsid w:val="00647A5E"/>
    <w:rsid w:val="00647F49"/>
    <w:rsid w:val="006503F3"/>
    <w:rsid w:val="006508AB"/>
    <w:rsid w:val="006508C8"/>
    <w:rsid w:val="0065094A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C14"/>
    <w:rsid w:val="00663E80"/>
    <w:rsid w:val="0066409A"/>
    <w:rsid w:val="0066427B"/>
    <w:rsid w:val="00664ACB"/>
    <w:rsid w:val="006650E1"/>
    <w:rsid w:val="00665459"/>
    <w:rsid w:val="006655FF"/>
    <w:rsid w:val="00665647"/>
    <w:rsid w:val="00665B99"/>
    <w:rsid w:val="00665F59"/>
    <w:rsid w:val="00666272"/>
    <w:rsid w:val="006664A9"/>
    <w:rsid w:val="00666902"/>
    <w:rsid w:val="00666DF3"/>
    <w:rsid w:val="00666F03"/>
    <w:rsid w:val="00666F3C"/>
    <w:rsid w:val="00667011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5F4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F49"/>
    <w:rsid w:val="0067210B"/>
    <w:rsid w:val="00672310"/>
    <w:rsid w:val="00672593"/>
    <w:rsid w:val="00672624"/>
    <w:rsid w:val="00672B53"/>
    <w:rsid w:val="00672F9E"/>
    <w:rsid w:val="006730D0"/>
    <w:rsid w:val="00673F01"/>
    <w:rsid w:val="00674260"/>
    <w:rsid w:val="00674274"/>
    <w:rsid w:val="0067433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798"/>
    <w:rsid w:val="00680BAD"/>
    <w:rsid w:val="00680F19"/>
    <w:rsid w:val="00681105"/>
    <w:rsid w:val="00681B09"/>
    <w:rsid w:val="00682322"/>
    <w:rsid w:val="0068233E"/>
    <w:rsid w:val="00682548"/>
    <w:rsid w:val="0068278D"/>
    <w:rsid w:val="00682924"/>
    <w:rsid w:val="00682D29"/>
    <w:rsid w:val="00682F4F"/>
    <w:rsid w:val="0068327F"/>
    <w:rsid w:val="00683333"/>
    <w:rsid w:val="0068333C"/>
    <w:rsid w:val="00683666"/>
    <w:rsid w:val="0068366B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A61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03B"/>
    <w:rsid w:val="00694B5D"/>
    <w:rsid w:val="00694CE9"/>
    <w:rsid w:val="00694CFF"/>
    <w:rsid w:val="00694F0D"/>
    <w:rsid w:val="006952FA"/>
    <w:rsid w:val="00695C25"/>
    <w:rsid w:val="00695C90"/>
    <w:rsid w:val="00695E9B"/>
    <w:rsid w:val="0069617C"/>
    <w:rsid w:val="00696326"/>
    <w:rsid w:val="00696A0D"/>
    <w:rsid w:val="00696A34"/>
    <w:rsid w:val="00696A3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4DA"/>
    <w:rsid w:val="006B3531"/>
    <w:rsid w:val="006B39F8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51F6"/>
    <w:rsid w:val="006B5319"/>
    <w:rsid w:val="006B535E"/>
    <w:rsid w:val="006B5433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59"/>
    <w:rsid w:val="006C0A8C"/>
    <w:rsid w:val="006C1111"/>
    <w:rsid w:val="006C11FA"/>
    <w:rsid w:val="006C1403"/>
    <w:rsid w:val="006C1988"/>
    <w:rsid w:val="006C1AC2"/>
    <w:rsid w:val="006C1EB9"/>
    <w:rsid w:val="006C1F7F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777"/>
    <w:rsid w:val="006D1F16"/>
    <w:rsid w:val="006D224D"/>
    <w:rsid w:val="006D2385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5DF"/>
    <w:rsid w:val="006E663E"/>
    <w:rsid w:val="006E667C"/>
    <w:rsid w:val="006E67A9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CD7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878"/>
    <w:rsid w:val="00705A59"/>
    <w:rsid w:val="00705BFB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E6"/>
    <w:rsid w:val="00715B9E"/>
    <w:rsid w:val="00715C48"/>
    <w:rsid w:val="00715C64"/>
    <w:rsid w:val="00716105"/>
    <w:rsid w:val="007162D6"/>
    <w:rsid w:val="0071693D"/>
    <w:rsid w:val="00716B3E"/>
    <w:rsid w:val="00716B43"/>
    <w:rsid w:val="007173F1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DF0"/>
    <w:rsid w:val="00720F89"/>
    <w:rsid w:val="007210E3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709"/>
    <w:rsid w:val="00731728"/>
    <w:rsid w:val="00731880"/>
    <w:rsid w:val="00731D0E"/>
    <w:rsid w:val="00731E84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A3"/>
    <w:rsid w:val="00734162"/>
    <w:rsid w:val="0073429E"/>
    <w:rsid w:val="00734883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01D"/>
    <w:rsid w:val="007432D7"/>
    <w:rsid w:val="00743681"/>
    <w:rsid w:val="00743697"/>
    <w:rsid w:val="0074390D"/>
    <w:rsid w:val="00743999"/>
    <w:rsid w:val="007439CC"/>
    <w:rsid w:val="00743C5D"/>
    <w:rsid w:val="00743D48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078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F76"/>
    <w:rsid w:val="00747CE7"/>
    <w:rsid w:val="00747EFE"/>
    <w:rsid w:val="00750128"/>
    <w:rsid w:val="0075029F"/>
    <w:rsid w:val="007504F2"/>
    <w:rsid w:val="0075069E"/>
    <w:rsid w:val="00750A40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460"/>
    <w:rsid w:val="00755479"/>
    <w:rsid w:val="007556D3"/>
    <w:rsid w:val="0075590C"/>
    <w:rsid w:val="00755A8B"/>
    <w:rsid w:val="00755C14"/>
    <w:rsid w:val="00755C86"/>
    <w:rsid w:val="0075621C"/>
    <w:rsid w:val="007562BC"/>
    <w:rsid w:val="007563E2"/>
    <w:rsid w:val="00756A41"/>
    <w:rsid w:val="00756AD0"/>
    <w:rsid w:val="00756C89"/>
    <w:rsid w:val="00756E85"/>
    <w:rsid w:val="00756F9D"/>
    <w:rsid w:val="00757586"/>
    <w:rsid w:val="00757711"/>
    <w:rsid w:val="007577C8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65"/>
    <w:rsid w:val="00760FB8"/>
    <w:rsid w:val="007611C1"/>
    <w:rsid w:val="00761361"/>
    <w:rsid w:val="0076169F"/>
    <w:rsid w:val="007616BA"/>
    <w:rsid w:val="0076185F"/>
    <w:rsid w:val="00761A30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14"/>
    <w:rsid w:val="007633BB"/>
    <w:rsid w:val="00763558"/>
    <w:rsid w:val="007636AF"/>
    <w:rsid w:val="0076371D"/>
    <w:rsid w:val="00763882"/>
    <w:rsid w:val="007639BA"/>
    <w:rsid w:val="00763AB4"/>
    <w:rsid w:val="00763AFC"/>
    <w:rsid w:val="00763BA6"/>
    <w:rsid w:val="00763CB6"/>
    <w:rsid w:val="00763D78"/>
    <w:rsid w:val="007641FE"/>
    <w:rsid w:val="0076445D"/>
    <w:rsid w:val="0076446C"/>
    <w:rsid w:val="00764485"/>
    <w:rsid w:val="007648CC"/>
    <w:rsid w:val="00764D9D"/>
    <w:rsid w:val="0076507B"/>
    <w:rsid w:val="007652D5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7F7"/>
    <w:rsid w:val="00771369"/>
    <w:rsid w:val="00771381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9DE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AC2"/>
    <w:rsid w:val="00783CC3"/>
    <w:rsid w:val="00783EF2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EBC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3E5"/>
    <w:rsid w:val="007A56EA"/>
    <w:rsid w:val="007A5995"/>
    <w:rsid w:val="007A5AA9"/>
    <w:rsid w:val="007A5EC0"/>
    <w:rsid w:val="007A6173"/>
    <w:rsid w:val="007A63B9"/>
    <w:rsid w:val="007A6B44"/>
    <w:rsid w:val="007A6BA1"/>
    <w:rsid w:val="007A6E91"/>
    <w:rsid w:val="007A6F24"/>
    <w:rsid w:val="007A74E6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758"/>
    <w:rsid w:val="007C5B35"/>
    <w:rsid w:val="007C5C38"/>
    <w:rsid w:val="007C60EA"/>
    <w:rsid w:val="007C68EA"/>
    <w:rsid w:val="007C6AE6"/>
    <w:rsid w:val="007C6DAF"/>
    <w:rsid w:val="007C6ECF"/>
    <w:rsid w:val="007C7050"/>
    <w:rsid w:val="007C73D9"/>
    <w:rsid w:val="007C7490"/>
    <w:rsid w:val="007C75CE"/>
    <w:rsid w:val="007D040E"/>
    <w:rsid w:val="007D069E"/>
    <w:rsid w:val="007D0AC1"/>
    <w:rsid w:val="007D0CA8"/>
    <w:rsid w:val="007D11FB"/>
    <w:rsid w:val="007D187C"/>
    <w:rsid w:val="007D1A5B"/>
    <w:rsid w:val="007D1B58"/>
    <w:rsid w:val="007D23E2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632"/>
    <w:rsid w:val="007D47CB"/>
    <w:rsid w:val="007D4C7F"/>
    <w:rsid w:val="007D56E3"/>
    <w:rsid w:val="007D56E8"/>
    <w:rsid w:val="007D5D8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3007"/>
    <w:rsid w:val="007E3455"/>
    <w:rsid w:val="007E3895"/>
    <w:rsid w:val="007E3BEB"/>
    <w:rsid w:val="007E3D50"/>
    <w:rsid w:val="007E3EF1"/>
    <w:rsid w:val="007E40E0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07D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A07"/>
    <w:rsid w:val="00804062"/>
    <w:rsid w:val="008044D8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27F81"/>
    <w:rsid w:val="00830041"/>
    <w:rsid w:val="008300D6"/>
    <w:rsid w:val="00830266"/>
    <w:rsid w:val="00830562"/>
    <w:rsid w:val="008306B2"/>
    <w:rsid w:val="008309D3"/>
    <w:rsid w:val="00830ACE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1E6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85B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BCD"/>
    <w:rsid w:val="00842BFA"/>
    <w:rsid w:val="00843306"/>
    <w:rsid w:val="00843355"/>
    <w:rsid w:val="00843659"/>
    <w:rsid w:val="008436E4"/>
    <w:rsid w:val="0084396E"/>
    <w:rsid w:val="00843A34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83E"/>
    <w:rsid w:val="008509F0"/>
    <w:rsid w:val="00850CA9"/>
    <w:rsid w:val="00850DF5"/>
    <w:rsid w:val="00851195"/>
    <w:rsid w:val="0085138F"/>
    <w:rsid w:val="00851549"/>
    <w:rsid w:val="008516CD"/>
    <w:rsid w:val="008518AD"/>
    <w:rsid w:val="00851DD1"/>
    <w:rsid w:val="008521A5"/>
    <w:rsid w:val="00852766"/>
    <w:rsid w:val="0085287B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875"/>
    <w:rsid w:val="00865965"/>
    <w:rsid w:val="00865AD0"/>
    <w:rsid w:val="00865C91"/>
    <w:rsid w:val="00865FB2"/>
    <w:rsid w:val="00865FC2"/>
    <w:rsid w:val="0086634A"/>
    <w:rsid w:val="00866463"/>
    <w:rsid w:val="00866474"/>
    <w:rsid w:val="00866B12"/>
    <w:rsid w:val="00866D71"/>
    <w:rsid w:val="00866DC9"/>
    <w:rsid w:val="0086721C"/>
    <w:rsid w:val="00867221"/>
    <w:rsid w:val="008673E5"/>
    <w:rsid w:val="008678D6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209E"/>
    <w:rsid w:val="0087234A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B2"/>
    <w:rsid w:val="008768FF"/>
    <w:rsid w:val="00876BB1"/>
    <w:rsid w:val="00876C64"/>
    <w:rsid w:val="00876E3F"/>
    <w:rsid w:val="00876E65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368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91"/>
    <w:rsid w:val="008A5D4C"/>
    <w:rsid w:val="008A615E"/>
    <w:rsid w:val="008A6173"/>
    <w:rsid w:val="008A6297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900"/>
    <w:rsid w:val="008B6A66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D5C"/>
    <w:rsid w:val="008C0DF3"/>
    <w:rsid w:val="008C129D"/>
    <w:rsid w:val="008C130C"/>
    <w:rsid w:val="008C1404"/>
    <w:rsid w:val="008C1487"/>
    <w:rsid w:val="008C16DD"/>
    <w:rsid w:val="008C17D3"/>
    <w:rsid w:val="008C1930"/>
    <w:rsid w:val="008C1A0E"/>
    <w:rsid w:val="008C1D48"/>
    <w:rsid w:val="008C1DB0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F6"/>
    <w:rsid w:val="008C4234"/>
    <w:rsid w:val="008C428C"/>
    <w:rsid w:val="008C45DE"/>
    <w:rsid w:val="008C47E4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5F8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A1F"/>
    <w:rsid w:val="008D2B6B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9D2"/>
    <w:rsid w:val="008D5BF5"/>
    <w:rsid w:val="008D5C51"/>
    <w:rsid w:val="008D5FFA"/>
    <w:rsid w:val="008D5FFC"/>
    <w:rsid w:val="008D6143"/>
    <w:rsid w:val="008D6593"/>
    <w:rsid w:val="008D66CA"/>
    <w:rsid w:val="008D6728"/>
    <w:rsid w:val="008D693E"/>
    <w:rsid w:val="008D6A13"/>
    <w:rsid w:val="008D6A7D"/>
    <w:rsid w:val="008D6D3A"/>
    <w:rsid w:val="008D77E0"/>
    <w:rsid w:val="008D7927"/>
    <w:rsid w:val="008D79C4"/>
    <w:rsid w:val="008D7B88"/>
    <w:rsid w:val="008D7D2A"/>
    <w:rsid w:val="008E0095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410"/>
    <w:rsid w:val="008E58A5"/>
    <w:rsid w:val="008E5DDB"/>
    <w:rsid w:val="008E5F15"/>
    <w:rsid w:val="008E5F45"/>
    <w:rsid w:val="008E650C"/>
    <w:rsid w:val="008E66F3"/>
    <w:rsid w:val="008E6B9C"/>
    <w:rsid w:val="008E6EA0"/>
    <w:rsid w:val="008E6F07"/>
    <w:rsid w:val="008E7510"/>
    <w:rsid w:val="008E795C"/>
    <w:rsid w:val="008E7CAC"/>
    <w:rsid w:val="008E7ED6"/>
    <w:rsid w:val="008E7F2B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E3B"/>
    <w:rsid w:val="008F20D6"/>
    <w:rsid w:val="008F28F6"/>
    <w:rsid w:val="008F2A3A"/>
    <w:rsid w:val="008F3564"/>
    <w:rsid w:val="008F3801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3E"/>
    <w:rsid w:val="0090134C"/>
    <w:rsid w:val="009016D6"/>
    <w:rsid w:val="0090176A"/>
    <w:rsid w:val="009018BF"/>
    <w:rsid w:val="00901BD3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C6D"/>
    <w:rsid w:val="00903FF8"/>
    <w:rsid w:val="009040E3"/>
    <w:rsid w:val="009041C4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4A9A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499"/>
    <w:rsid w:val="00936B3A"/>
    <w:rsid w:val="00936BEF"/>
    <w:rsid w:val="00936C64"/>
    <w:rsid w:val="00936C69"/>
    <w:rsid w:val="00936FFD"/>
    <w:rsid w:val="009370D3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97F"/>
    <w:rsid w:val="00940F3B"/>
    <w:rsid w:val="00941138"/>
    <w:rsid w:val="009412F7"/>
    <w:rsid w:val="009419DF"/>
    <w:rsid w:val="009419F4"/>
    <w:rsid w:val="00941C9B"/>
    <w:rsid w:val="00941CDE"/>
    <w:rsid w:val="00942142"/>
    <w:rsid w:val="009422EF"/>
    <w:rsid w:val="009423B0"/>
    <w:rsid w:val="00942850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D5C"/>
    <w:rsid w:val="00943F21"/>
    <w:rsid w:val="00943F50"/>
    <w:rsid w:val="00944814"/>
    <w:rsid w:val="009448AB"/>
    <w:rsid w:val="00944915"/>
    <w:rsid w:val="009449FC"/>
    <w:rsid w:val="00944D26"/>
    <w:rsid w:val="00944D7E"/>
    <w:rsid w:val="00944EB2"/>
    <w:rsid w:val="00944F8A"/>
    <w:rsid w:val="009451F4"/>
    <w:rsid w:val="009455C3"/>
    <w:rsid w:val="009456D2"/>
    <w:rsid w:val="00945AB3"/>
    <w:rsid w:val="00945C40"/>
    <w:rsid w:val="00945EF4"/>
    <w:rsid w:val="00945F16"/>
    <w:rsid w:val="00946713"/>
    <w:rsid w:val="00946D12"/>
    <w:rsid w:val="00946D5E"/>
    <w:rsid w:val="00946F5A"/>
    <w:rsid w:val="00946F88"/>
    <w:rsid w:val="00947126"/>
    <w:rsid w:val="0094712E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EB9"/>
    <w:rsid w:val="00964009"/>
    <w:rsid w:val="00964114"/>
    <w:rsid w:val="009647CA"/>
    <w:rsid w:val="00964BA5"/>
    <w:rsid w:val="00964BAE"/>
    <w:rsid w:val="00964BE5"/>
    <w:rsid w:val="00964FAC"/>
    <w:rsid w:val="00965006"/>
    <w:rsid w:val="0096535D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DD3"/>
    <w:rsid w:val="00973174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4EE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B54"/>
    <w:rsid w:val="00982FAF"/>
    <w:rsid w:val="0098327C"/>
    <w:rsid w:val="009832C9"/>
    <w:rsid w:val="0098347E"/>
    <w:rsid w:val="009836C9"/>
    <w:rsid w:val="00983F4D"/>
    <w:rsid w:val="009841B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9D"/>
    <w:rsid w:val="00987C33"/>
    <w:rsid w:val="00987E0C"/>
    <w:rsid w:val="009906E4"/>
    <w:rsid w:val="00990910"/>
    <w:rsid w:val="0099093B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4CFB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68"/>
    <w:rsid w:val="009A3D4E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9E8"/>
    <w:rsid w:val="009A5F34"/>
    <w:rsid w:val="009A687F"/>
    <w:rsid w:val="009A6919"/>
    <w:rsid w:val="009A6963"/>
    <w:rsid w:val="009A6BFD"/>
    <w:rsid w:val="009A6F93"/>
    <w:rsid w:val="009A722E"/>
    <w:rsid w:val="009A7338"/>
    <w:rsid w:val="009A7F03"/>
    <w:rsid w:val="009A7F97"/>
    <w:rsid w:val="009B0094"/>
    <w:rsid w:val="009B0283"/>
    <w:rsid w:val="009B07AA"/>
    <w:rsid w:val="009B0B0F"/>
    <w:rsid w:val="009B0D40"/>
    <w:rsid w:val="009B0F2D"/>
    <w:rsid w:val="009B116F"/>
    <w:rsid w:val="009B15E7"/>
    <w:rsid w:val="009B1650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97B"/>
    <w:rsid w:val="009B5AAF"/>
    <w:rsid w:val="009B5B4B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1D"/>
    <w:rsid w:val="009C35BF"/>
    <w:rsid w:val="009C35C0"/>
    <w:rsid w:val="009C3857"/>
    <w:rsid w:val="009C38FC"/>
    <w:rsid w:val="009C3A70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6246"/>
    <w:rsid w:val="009D63DF"/>
    <w:rsid w:val="009D6790"/>
    <w:rsid w:val="009D68E4"/>
    <w:rsid w:val="009D6C06"/>
    <w:rsid w:val="009D6C3C"/>
    <w:rsid w:val="009D6F3F"/>
    <w:rsid w:val="009D72F0"/>
    <w:rsid w:val="009D7358"/>
    <w:rsid w:val="009D759E"/>
    <w:rsid w:val="009D7F4D"/>
    <w:rsid w:val="009E0249"/>
    <w:rsid w:val="009E07C6"/>
    <w:rsid w:val="009E0A88"/>
    <w:rsid w:val="009E0BD6"/>
    <w:rsid w:val="009E0D9B"/>
    <w:rsid w:val="009E0F37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DE2"/>
    <w:rsid w:val="009E4F6D"/>
    <w:rsid w:val="009E500D"/>
    <w:rsid w:val="009E505E"/>
    <w:rsid w:val="009E52E0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6EB7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CE8"/>
    <w:rsid w:val="00A04E94"/>
    <w:rsid w:val="00A04FA9"/>
    <w:rsid w:val="00A0553F"/>
    <w:rsid w:val="00A05D77"/>
    <w:rsid w:val="00A05F4A"/>
    <w:rsid w:val="00A05FC7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F54"/>
    <w:rsid w:val="00A23271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214A"/>
    <w:rsid w:val="00A3220C"/>
    <w:rsid w:val="00A327AC"/>
    <w:rsid w:val="00A3285A"/>
    <w:rsid w:val="00A331EA"/>
    <w:rsid w:val="00A334C3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613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386"/>
    <w:rsid w:val="00A403B7"/>
    <w:rsid w:val="00A4089F"/>
    <w:rsid w:val="00A40A31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E0C"/>
    <w:rsid w:val="00A43E6C"/>
    <w:rsid w:val="00A44207"/>
    <w:rsid w:val="00A4425E"/>
    <w:rsid w:val="00A44356"/>
    <w:rsid w:val="00A44515"/>
    <w:rsid w:val="00A44731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0F3"/>
    <w:rsid w:val="00A473A2"/>
    <w:rsid w:val="00A473F9"/>
    <w:rsid w:val="00A474A8"/>
    <w:rsid w:val="00A47601"/>
    <w:rsid w:val="00A477B8"/>
    <w:rsid w:val="00A47CA7"/>
    <w:rsid w:val="00A47DC8"/>
    <w:rsid w:val="00A47E53"/>
    <w:rsid w:val="00A50023"/>
    <w:rsid w:val="00A50514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5E4"/>
    <w:rsid w:val="00A56728"/>
    <w:rsid w:val="00A56996"/>
    <w:rsid w:val="00A56C3A"/>
    <w:rsid w:val="00A56F1E"/>
    <w:rsid w:val="00A5773D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24"/>
    <w:rsid w:val="00A67974"/>
    <w:rsid w:val="00A6798F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C02"/>
    <w:rsid w:val="00A71EF2"/>
    <w:rsid w:val="00A7219C"/>
    <w:rsid w:val="00A72261"/>
    <w:rsid w:val="00A722B4"/>
    <w:rsid w:val="00A722B8"/>
    <w:rsid w:val="00A724A8"/>
    <w:rsid w:val="00A724CD"/>
    <w:rsid w:val="00A72A44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AA6"/>
    <w:rsid w:val="00A75D26"/>
    <w:rsid w:val="00A7633A"/>
    <w:rsid w:val="00A767AD"/>
    <w:rsid w:val="00A768A5"/>
    <w:rsid w:val="00A76F12"/>
    <w:rsid w:val="00A770A0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21E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352"/>
    <w:rsid w:val="00A90383"/>
    <w:rsid w:val="00A90A99"/>
    <w:rsid w:val="00A90FDA"/>
    <w:rsid w:val="00A911F2"/>
    <w:rsid w:val="00A91379"/>
    <w:rsid w:val="00A914AF"/>
    <w:rsid w:val="00A914F2"/>
    <w:rsid w:val="00A917DD"/>
    <w:rsid w:val="00A91A9A"/>
    <w:rsid w:val="00A92114"/>
    <w:rsid w:val="00A922AC"/>
    <w:rsid w:val="00A92406"/>
    <w:rsid w:val="00A924CD"/>
    <w:rsid w:val="00A92905"/>
    <w:rsid w:val="00A9294F"/>
    <w:rsid w:val="00A93234"/>
    <w:rsid w:val="00A93442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5A4"/>
    <w:rsid w:val="00AA46E9"/>
    <w:rsid w:val="00AA4810"/>
    <w:rsid w:val="00AA4DA7"/>
    <w:rsid w:val="00AA5195"/>
    <w:rsid w:val="00AA52EA"/>
    <w:rsid w:val="00AA5317"/>
    <w:rsid w:val="00AA56E0"/>
    <w:rsid w:val="00AA56E8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AB2"/>
    <w:rsid w:val="00AB4D87"/>
    <w:rsid w:val="00AB4F1B"/>
    <w:rsid w:val="00AB4FB6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5BC"/>
    <w:rsid w:val="00AB7A5B"/>
    <w:rsid w:val="00AB7AC9"/>
    <w:rsid w:val="00AB7D6C"/>
    <w:rsid w:val="00AB7D7D"/>
    <w:rsid w:val="00AB7F6F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4"/>
    <w:rsid w:val="00AC7AFD"/>
    <w:rsid w:val="00AC7BFF"/>
    <w:rsid w:val="00AC7E0E"/>
    <w:rsid w:val="00AC7F58"/>
    <w:rsid w:val="00AD0069"/>
    <w:rsid w:val="00AD00D1"/>
    <w:rsid w:val="00AD06EE"/>
    <w:rsid w:val="00AD0832"/>
    <w:rsid w:val="00AD0A8D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48"/>
    <w:rsid w:val="00AD6CB2"/>
    <w:rsid w:val="00AD6ED0"/>
    <w:rsid w:val="00AD716C"/>
    <w:rsid w:val="00AD7240"/>
    <w:rsid w:val="00AD73A1"/>
    <w:rsid w:val="00AD7569"/>
    <w:rsid w:val="00AD79DD"/>
    <w:rsid w:val="00AD7B5C"/>
    <w:rsid w:val="00AD7FF8"/>
    <w:rsid w:val="00AE0070"/>
    <w:rsid w:val="00AE03F3"/>
    <w:rsid w:val="00AE0546"/>
    <w:rsid w:val="00AE0571"/>
    <w:rsid w:val="00AE05BE"/>
    <w:rsid w:val="00AE0939"/>
    <w:rsid w:val="00AE0D13"/>
    <w:rsid w:val="00AE146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88F"/>
    <w:rsid w:val="00AE2A05"/>
    <w:rsid w:val="00AE2F37"/>
    <w:rsid w:val="00AE2FAE"/>
    <w:rsid w:val="00AE32C2"/>
    <w:rsid w:val="00AE33E7"/>
    <w:rsid w:val="00AE37A2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8CF"/>
    <w:rsid w:val="00AE7914"/>
    <w:rsid w:val="00AE7991"/>
    <w:rsid w:val="00AE7A4A"/>
    <w:rsid w:val="00AE7AEC"/>
    <w:rsid w:val="00AE7CC4"/>
    <w:rsid w:val="00AF017E"/>
    <w:rsid w:val="00AF02A4"/>
    <w:rsid w:val="00AF034B"/>
    <w:rsid w:val="00AF03B3"/>
    <w:rsid w:val="00AF05D8"/>
    <w:rsid w:val="00AF067C"/>
    <w:rsid w:val="00AF06D7"/>
    <w:rsid w:val="00AF0A9C"/>
    <w:rsid w:val="00AF0CE8"/>
    <w:rsid w:val="00AF10EC"/>
    <w:rsid w:val="00AF1189"/>
    <w:rsid w:val="00AF125F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A4D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A8A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777"/>
    <w:rsid w:val="00B0589B"/>
    <w:rsid w:val="00B058E2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1A9"/>
    <w:rsid w:val="00B102C9"/>
    <w:rsid w:val="00B109C3"/>
    <w:rsid w:val="00B10B30"/>
    <w:rsid w:val="00B10BF4"/>
    <w:rsid w:val="00B10C1C"/>
    <w:rsid w:val="00B10CA6"/>
    <w:rsid w:val="00B10D0A"/>
    <w:rsid w:val="00B10F75"/>
    <w:rsid w:val="00B10F8B"/>
    <w:rsid w:val="00B11194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5FF2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B40"/>
    <w:rsid w:val="00B37BDA"/>
    <w:rsid w:val="00B37CB2"/>
    <w:rsid w:val="00B37FC7"/>
    <w:rsid w:val="00B400B7"/>
    <w:rsid w:val="00B406F3"/>
    <w:rsid w:val="00B407B5"/>
    <w:rsid w:val="00B408C2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C1"/>
    <w:rsid w:val="00B50CA6"/>
    <w:rsid w:val="00B50DD6"/>
    <w:rsid w:val="00B514EC"/>
    <w:rsid w:val="00B51588"/>
    <w:rsid w:val="00B521C8"/>
    <w:rsid w:val="00B522B5"/>
    <w:rsid w:val="00B523B0"/>
    <w:rsid w:val="00B52564"/>
    <w:rsid w:val="00B52C08"/>
    <w:rsid w:val="00B53317"/>
    <w:rsid w:val="00B53672"/>
    <w:rsid w:val="00B53890"/>
    <w:rsid w:val="00B539B9"/>
    <w:rsid w:val="00B539F5"/>
    <w:rsid w:val="00B54275"/>
    <w:rsid w:val="00B54480"/>
    <w:rsid w:val="00B54745"/>
    <w:rsid w:val="00B549A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56A"/>
    <w:rsid w:val="00B625CF"/>
    <w:rsid w:val="00B6377B"/>
    <w:rsid w:val="00B63929"/>
    <w:rsid w:val="00B63F6D"/>
    <w:rsid w:val="00B64151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2034"/>
    <w:rsid w:val="00B7227A"/>
    <w:rsid w:val="00B72292"/>
    <w:rsid w:val="00B72452"/>
    <w:rsid w:val="00B72499"/>
    <w:rsid w:val="00B724B1"/>
    <w:rsid w:val="00B726C2"/>
    <w:rsid w:val="00B72888"/>
    <w:rsid w:val="00B7297D"/>
    <w:rsid w:val="00B72A07"/>
    <w:rsid w:val="00B72C22"/>
    <w:rsid w:val="00B72E5C"/>
    <w:rsid w:val="00B72F12"/>
    <w:rsid w:val="00B72FC5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328"/>
    <w:rsid w:val="00B754AE"/>
    <w:rsid w:val="00B75722"/>
    <w:rsid w:val="00B75895"/>
    <w:rsid w:val="00B75B7F"/>
    <w:rsid w:val="00B75DA7"/>
    <w:rsid w:val="00B75F90"/>
    <w:rsid w:val="00B761FC"/>
    <w:rsid w:val="00B76414"/>
    <w:rsid w:val="00B76664"/>
    <w:rsid w:val="00B76727"/>
    <w:rsid w:val="00B768B7"/>
    <w:rsid w:val="00B77296"/>
    <w:rsid w:val="00B7762B"/>
    <w:rsid w:val="00B779C5"/>
    <w:rsid w:val="00B77CCF"/>
    <w:rsid w:val="00B77E5B"/>
    <w:rsid w:val="00B80014"/>
    <w:rsid w:val="00B80278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419A"/>
    <w:rsid w:val="00B8421D"/>
    <w:rsid w:val="00B8429D"/>
    <w:rsid w:val="00B84629"/>
    <w:rsid w:val="00B84B60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CF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2FFB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644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24E"/>
    <w:rsid w:val="00BA684E"/>
    <w:rsid w:val="00BA6B2E"/>
    <w:rsid w:val="00BA6C45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471"/>
    <w:rsid w:val="00BB2833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60FE"/>
    <w:rsid w:val="00BB622A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25A2"/>
    <w:rsid w:val="00BE264D"/>
    <w:rsid w:val="00BE2672"/>
    <w:rsid w:val="00BE26CB"/>
    <w:rsid w:val="00BE2ED2"/>
    <w:rsid w:val="00BE2FA9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CC"/>
    <w:rsid w:val="00BE7428"/>
    <w:rsid w:val="00BE7564"/>
    <w:rsid w:val="00BE783B"/>
    <w:rsid w:val="00BE78A8"/>
    <w:rsid w:val="00BE7B27"/>
    <w:rsid w:val="00BE7B65"/>
    <w:rsid w:val="00BE7BBF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7C3"/>
    <w:rsid w:val="00C028F0"/>
    <w:rsid w:val="00C0299B"/>
    <w:rsid w:val="00C02A84"/>
    <w:rsid w:val="00C02C06"/>
    <w:rsid w:val="00C02C86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AAC"/>
    <w:rsid w:val="00C06C3D"/>
    <w:rsid w:val="00C06D36"/>
    <w:rsid w:val="00C0703C"/>
    <w:rsid w:val="00C0720A"/>
    <w:rsid w:val="00C07933"/>
    <w:rsid w:val="00C07A8B"/>
    <w:rsid w:val="00C10043"/>
    <w:rsid w:val="00C10267"/>
    <w:rsid w:val="00C10289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ADF"/>
    <w:rsid w:val="00C11EC6"/>
    <w:rsid w:val="00C11F53"/>
    <w:rsid w:val="00C12130"/>
    <w:rsid w:val="00C121C5"/>
    <w:rsid w:val="00C122D2"/>
    <w:rsid w:val="00C123FB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97A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6557"/>
    <w:rsid w:val="00C26681"/>
    <w:rsid w:val="00C26A3C"/>
    <w:rsid w:val="00C26CC6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24B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E9A"/>
    <w:rsid w:val="00C36069"/>
    <w:rsid w:val="00C361B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4040C"/>
    <w:rsid w:val="00C4045F"/>
    <w:rsid w:val="00C4067D"/>
    <w:rsid w:val="00C40AD4"/>
    <w:rsid w:val="00C40CC9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864"/>
    <w:rsid w:val="00C71982"/>
    <w:rsid w:val="00C71A9A"/>
    <w:rsid w:val="00C71D11"/>
    <w:rsid w:val="00C71E7E"/>
    <w:rsid w:val="00C723B9"/>
    <w:rsid w:val="00C72A35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8EE"/>
    <w:rsid w:val="00C80C78"/>
    <w:rsid w:val="00C80FE5"/>
    <w:rsid w:val="00C8101D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25A4"/>
    <w:rsid w:val="00C826BF"/>
    <w:rsid w:val="00C8281F"/>
    <w:rsid w:val="00C829D4"/>
    <w:rsid w:val="00C82BD3"/>
    <w:rsid w:val="00C83175"/>
    <w:rsid w:val="00C8322E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0BB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4A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2D"/>
    <w:rsid w:val="00C93DAD"/>
    <w:rsid w:val="00C93E9F"/>
    <w:rsid w:val="00C94071"/>
    <w:rsid w:val="00C9423F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90"/>
    <w:rsid w:val="00C96123"/>
    <w:rsid w:val="00C972E8"/>
    <w:rsid w:val="00C976A6"/>
    <w:rsid w:val="00C97787"/>
    <w:rsid w:val="00C97803"/>
    <w:rsid w:val="00C979C5"/>
    <w:rsid w:val="00C97A10"/>
    <w:rsid w:val="00C97D27"/>
    <w:rsid w:val="00C97F9D"/>
    <w:rsid w:val="00CA041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702"/>
    <w:rsid w:val="00CA5948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0B87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BA5"/>
    <w:rsid w:val="00CB6FA6"/>
    <w:rsid w:val="00CB7770"/>
    <w:rsid w:val="00CB7EA2"/>
    <w:rsid w:val="00CB7EF3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E9"/>
    <w:rsid w:val="00CC6E6F"/>
    <w:rsid w:val="00CC75D4"/>
    <w:rsid w:val="00CC7889"/>
    <w:rsid w:val="00CC78CC"/>
    <w:rsid w:val="00CC7939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806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C68"/>
    <w:rsid w:val="00CF0EB8"/>
    <w:rsid w:val="00CF0F03"/>
    <w:rsid w:val="00CF11A8"/>
    <w:rsid w:val="00CF13A8"/>
    <w:rsid w:val="00CF1AC8"/>
    <w:rsid w:val="00CF1C0B"/>
    <w:rsid w:val="00CF2245"/>
    <w:rsid w:val="00CF258A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C7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90E"/>
    <w:rsid w:val="00D25CC2"/>
    <w:rsid w:val="00D25FE4"/>
    <w:rsid w:val="00D26210"/>
    <w:rsid w:val="00D26371"/>
    <w:rsid w:val="00D26BBE"/>
    <w:rsid w:val="00D26DB9"/>
    <w:rsid w:val="00D2709B"/>
    <w:rsid w:val="00D272A1"/>
    <w:rsid w:val="00D27629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C31"/>
    <w:rsid w:val="00D36D9A"/>
    <w:rsid w:val="00D372B3"/>
    <w:rsid w:val="00D373DF"/>
    <w:rsid w:val="00D37440"/>
    <w:rsid w:val="00D375E3"/>
    <w:rsid w:val="00D37698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6C7"/>
    <w:rsid w:val="00D4380D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76C"/>
    <w:rsid w:val="00D46820"/>
    <w:rsid w:val="00D46948"/>
    <w:rsid w:val="00D46A81"/>
    <w:rsid w:val="00D46ABD"/>
    <w:rsid w:val="00D46DDD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AA"/>
    <w:rsid w:val="00D510FF"/>
    <w:rsid w:val="00D5117D"/>
    <w:rsid w:val="00D5159A"/>
    <w:rsid w:val="00D51B92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81"/>
    <w:rsid w:val="00D55EDC"/>
    <w:rsid w:val="00D55F9E"/>
    <w:rsid w:val="00D562B0"/>
    <w:rsid w:val="00D56414"/>
    <w:rsid w:val="00D56420"/>
    <w:rsid w:val="00D56474"/>
    <w:rsid w:val="00D56524"/>
    <w:rsid w:val="00D565C9"/>
    <w:rsid w:val="00D56639"/>
    <w:rsid w:val="00D5698D"/>
    <w:rsid w:val="00D56B8F"/>
    <w:rsid w:val="00D56BD1"/>
    <w:rsid w:val="00D5700B"/>
    <w:rsid w:val="00D57799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712"/>
    <w:rsid w:val="00D649E0"/>
    <w:rsid w:val="00D64A7E"/>
    <w:rsid w:val="00D64ED5"/>
    <w:rsid w:val="00D65B2F"/>
    <w:rsid w:val="00D65BBE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159"/>
    <w:rsid w:val="00D71171"/>
    <w:rsid w:val="00D712C3"/>
    <w:rsid w:val="00D712D0"/>
    <w:rsid w:val="00D7144E"/>
    <w:rsid w:val="00D716B7"/>
    <w:rsid w:val="00D71946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6DF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E08"/>
    <w:rsid w:val="00D8354E"/>
    <w:rsid w:val="00D83647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E69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7AA6"/>
    <w:rsid w:val="00D97D0E"/>
    <w:rsid w:val="00D97DE4"/>
    <w:rsid w:val="00DA0053"/>
    <w:rsid w:val="00DA0306"/>
    <w:rsid w:val="00DA03A8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EA"/>
    <w:rsid w:val="00DA23DA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F8"/>
    <w:rsid w:val="00DA4457"/>
    <w:rsid w:val="00DA461E"/>
    <w:rsid w:val="00DA470C"/>
    <w:rsid w:val="00DA47CC"/>
    <w:rsid w:val="00DA4916"/>
    <w:rsid w:val="00DA4B9A"/>
    <w:rsid w:val="00DA519B"/>
    <w:rsid w:val="00DA5B74"/>
    <w:rsid w:val="00DA5D52"/>
    <w:rsid w:val="00DA5DFA"/>
    <w:rsid w:val="00DA62B6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6AC"/>
    <w:rsid w:val="00DC2717"/>
    <w:rsid w:val="00DC28C3"/>
    <w:rsid w:val="00DC2CC4"/>
    <w:rsid w:val="00DC2D2F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14"/>
    <w:rsid w:val="00DD3345"/>
    <w:rsid w:val="00DD3A2C"/>
    <w:rsid w:val="00DD3B59"/>
    <w:rsid w:val="00DD40DE"/>
    <w:rsid w:val="00DD40E3"/>
    <w:rsid w:val="00DD434B"/>
    <w:rsid w:val="00DD451B"/>
    <w:rsid w:val="00DD4721"/>
    <w:rsid w:val="00DD487A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8C4"/>
    <w:rsid w:val="00DD7978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D24"/>
    <w:rsid w:val="00DE1FC4"/>
    <w:rsid w:val="00DE206E"/>
    <w:rsid w:val="00DE2138"/>
    <w:rsid w:val="00DE21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697"/>
    <w:rsid w:val="00DE7806"/>
    <w:rsid w:val="00DE7A62"/>
    <w:rsid w:val="00DE7B1C"/>
    <w:rsid w:val="00DE7F67"/>
    <w:rsid w:val="00DF02A2"/>
    <w:rsid w:val="00DF04F6"/>
    <w:rsid w:val="00DF0502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73A"/>
    <w:rsid w:val="00DF7A8B"/>
    <w:rsid w:val="00DF7B36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F16"/>
    <w:rsid w:val="00E043BD"/>
    <w:rsid w:val="00E044E9"/>
    <w:rsid w:val="00E0451D"/>
    <w:rsid w:val="00E04777"/>
    <w:rsid w:val="00E0477C"/>
    <w:rsid w:val="00E04D23"/>
    <w:rsid w:val="00E04FC3"/>
    <w:rsid w:val="00E05072"/>
    <w:rsid w:val="00E053E1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D24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6E12"/>
    <w:rsid w:val="00E17452"/>
    <w:rsid w:val="00E17B75"/>
    <w:rsid w:val="00E17BC6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624"/>
    <w:rsid w:val="00E27B89"/>
    <w:rsid w:val="00E27E37"/>
    <w:rsid w:val="00E27FCD"/>
    <w:rsid w:val="00E308E2"/>
    <w:rsid w:val="00E30A87"/>
    <w:rsid w:val="00E30BE1"/>
    <w:rsid w:val="00E30E82"/>
    <w:rsid w:val="00E30FD8"/>
    <w:rsid w:val="00E31146"/>
    <w:rsid w:val="00E311E9"/>
    <w:rsid w:val="00E31263"/>
    <w:rsid w:val="00E3133F"/>
    <w:rsid w:val="00E31434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76"/>
    <w:rsid w:val="00E33AE4"/>
    <w:rsid w:val="00E33D52"/>
    <w:rsid w:val="00E34012"/>
    <w:rsid w:val="00E3411B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ABB"/>
    <w:rsid w:val="00E36B0E"/>
    <w:rsid w:val="00E36C88"/>
    <w:rsid w:val="00E36D58"/>
    <w:rsid w:val="00E36D68"/>
    <w:rsid w:val="00E374EA"/>
    <w:rsid w:val="00E3751E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23E"/>
    <w:rsid w:val="00E4571A"/>
    <w:rsid w:val="00E45962"/>
    <w:rsid w:val="00E45A70"/>
    <w:rsid w:val="00E45AE9"/>
    <w:rsid w:val="00E45B84"/>
    <w:rsid w:val="00E45E66"/>
    <w:rsid w:val="00E4603F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88B"/>
    <w:rsid w:val="00E60BAF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C3"/>
    <w:rsid w:val="00E62B63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126F"/>
    <w:rsid w:val="00E7156C"/>
    <w:rsid w:val="00E71731"/>
    <w:rsid w:val="00E71A3B"/>
    <w:rsid w:val="00E71CD3"/>
    <w:rsid w:val="00E71D4E"/>
    <w:rsid w:val="00E71DA1"/>
    <w:rsid w:val="00E72194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52BE"/>
    <w:rsid w:val="00E7559D"/>
    <w:rsid w:val="00E75654"/>
    <w:rsid w:val="00E757CF"/>
    <w:rsid w:val="00E75A46"/>
    <w:rsid w:val="00E75B0E"/>
    <w:rsid w:val="00E75DFB"/>
    <w:rsid w:val="00E765FE"/>
    <w:rsid w:val="00E76823"/>
    <w:rsid w:val="00E76972"/>
    <w:rsid w:val="00E76A4A"/>
    <w:rsid w:val="00E76DCB"/>
    <w:rsid w:val="00E77500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535"/>
    <w:rsid w:val="00E8459B"/>
    <w:rsid w:val="00E84993"/>
    <w:rsid w:val="00E84ACD"/>
    <w:rsid w:val="00E84DA5"/>
    <w:rsid w:val="00E84E59"/>
    <w:rsid w:val="00E8510B"/>
    <w:rsid w:val="00E8550C"/>
    <w:rsid w:val="00E85898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7038"/>
    <w:rsid w:val="00E8708B"/>
    <w:rsid w:val="00E87174"/>
    <w:rsid w:val="00E872CF"/>
    <w:rsid w:val="00E876B4"/>
    <w:rsid w:val="00E87827"/>
    <w:rsid w:val="00E87922"/>
    <w:rsid w:val="00E8797E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DFA"/>
    <w:rsid w:val="00E9376D"/>
    <w:rsid w:val="00E93D0D"/>
    <w:rsid w:val="00E93E6F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62B8"/>
    <w:rsid w:val="00E96389"/>
    <w:rsid w:val="00E96450"/>
    <w:rsid w:val="00E96468"/>
    <w:rsid w:val="00E966A9"/>
    <w:rsid w:val="00E96726"/>
    <w:rsid w:val="00E96751"/>
    <w:rsid w:val="00E96942"/>
    <w:rsid w:val="00E96A28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AE5"/>
    <w:rsid w:val="00EA7CAF"/>
    <w:rsid w:val="00EA7F25"/>
    <w:rsid w:val="00EB0918"/>
    <w:rsid w:val="00EB09E5"/>
    <w:rsid w:val="00EB0A42"/>
    <w:rsid w:val="00EB0BEE"/>
    <w:rsid w:val="00EB0EB1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D34"/>
    <w:rsid w:val="00EB503B"/>
    <w:rsid w:val="00EB5099"/>
    <w:rsid w:val="00EB52B0"/>
    <w:rsid w:val="00EB52F2"/>
    <w:rsid w:val="00EB53A1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4FC"/>
    <w:rsid w:val="00EB75EE"/>
    <w:rsid w:val="00EB778A"/>
    <w:rsid w:val="00EB784C"/>
    <w:rsid w:val="00EB7E50"/>
    <w:rsid w:val="00EC001A"/>
    <w:rsid w:val="00EC0061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12B"/>
    <w:rsid w:val="00EC6277"/>
    <w:rsid w:val="00EC62A2"/>
    <w:rsid w:val="00EC62DF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66"/>
    <w:rsid w:val="00ED06A6"/>
    <w:rsid w:val="00ED06B1"/>
    <w:rsid w:val="00ED0792"/>
    <w:rsid w:val="00ED0BC2"/>
    <w:rsid w:val="00ED0D2B"/>
    <w:rsid w:val="00ED0E7D"/>
    <w:rsid w:val="00ED145A"/>
    <w:rsid w:val="00ED15D4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FFD"/>
    <w:rsid w:val="00EE135E"/>
    <w:rsid w:val="00EE142E"/>
    <w:rsid w:val="00EE14AD"/>
    <w:rsid w:val="00EE14F3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3F4B"/>
    <w:rsid w:val="00EE400E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DAE"/>
    <w:rsid w:val="00EF11D4"/>
    <w:rsid w:val="00EF1D84"/>
    <w:rsid w:val="00EF1EEA"/>
    <w:rsid w:val="00EF1F00"/>
    <w:rsid w:val="00EF1F1A"/>
    <w:rsid w:val="00EF2219"/>
    <w:rsid w:val="00EF385D"/>
    <w:rsid w:val="00EF38D5"/>
    <w:rsid w:val="00EF3BC9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ACC"/>
    <w:rsid w:val="00F02E4F"/>
    <w:rsid w:val="00F02F1A"/>
    <w:rsid w:val="00F0308D"/>
    <w:rsid w:val="00F030C1"/>
    <w:rsid w:val="00F037DA"/>
    <w:rsid w:val="00F039A7"/>
    <w:rsid w:val="00F03AF7"/>
    <w:rsid w:val="00F03B1B"/>
    <w:rsid w:val="00F03D46"/>
    <w:rsid w:val="00F042B4"/>
    <w:rsid w:val="00F0477D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783"/>
    <w:rsid w:val="00F21D0D"/>
    <w:rsid w:val="00F21D5D"/>
    <w:rsid w:val="00F2227B"/>
    <w:rsid w:val="00F223B6"/>
    <w:rsid w:val="00F224DE"/>
    <w:rsid w:val="00F2271E"/>
    <w:rsid w:val="00F230A3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474"/>
    <w:rsid w:val="00F246DE"/>
    <w:rsid w:val="00F246EB"/>
    <w:rsid w:val="00F24739"/>
    <w:rsid w:val="00F24AF8"/>
    <w:rsid w:val="00F24CA8"/>
    <w:rsid w:val="00F24EC5"/>
    <w:rsid w:val="00F25003"/>
    <w:rsid w:val="00F251E1"/>
    <w:rsid w:val="00F255B3"/>
    <w:rsid w:val="00F258E6"/>
    <w:rsid w:val="00F259DD"/>
    <w:rsid w:val="00F25AD5"/>
    <w:rsid w:val="00F262DE"/>
    <w:rsid w:val="00F263CA"/>
    <w:rsid w:val="00F2680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DF9"/>
    <w:rsid w:val="00F30F67"/>
    <w:rsid w:val="00F315F5"/>
    <w:rsid w:val="00F3165A"/>
    <w:rsid w:val="00F31875"/>
    <w:rsid w:val="00F31A50"/>
    <w:rsid w:val="00F31E07"/>
    <w:rsid w:val="00F31F8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C90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B4"/>
    <w:rsid w:val="00F40FB0"/>
    <w:rsid w:val="00F40FC4"/>
    <w:rsid w:val="00F411DD"/>
    <w:rsid w:val="00F418AB"/>
    <w:rsid w:val="00F41A99"/>
    <w:rsid w:val="00F41DAD"/>
    <w:rsid w:val="00F41DAE"/>
    <w:rsid w:val="00F41DDD"/>
    <w:rsid w:val="00F41E41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6C9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73B"/>
    <w:rsid w:val="00F4479D"/>
    <w:rsid w:val="00F44808"/>
    <w:rsid w:val="00F44959"/>
    <w:rsid w:val="00F44E15"/>
    <w:rsid w:val="00F454E5"/>
    <w:rsid w:val="00F457F3"/>
    <w:rsid w:val="00F45A30"/>
    <w:rsid w:val="00F4601B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C75"/>
    <w:rsid w:val="00F47DD3"/>
    <w:rsid w:val="00F47E50"/>
    <w:rsid w:val="00F47E6F"/>
    <w:rsid w:val="00F47EC2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C3F"/>
    <w:rsid w:val="00F51D6B"/>
    <w:rsid w:val="00F51EB4"/>
    <w:rsid w:val="00F51F72"/>
    <w:rsid w:val="00F52195"/>
    <w:rsid w:val="00F522AC"/>
    <w:rsid w:val="00F5276A"/>
    <w:rsid w:val="00F527DF"/>
    <w:rsid w:val="00F528FA"/>
    <w:rsid w:val="00F529BE"/>
    <w:rsid w:val="00F52B09"/>
    <w:rsid w:val="00F52C3C"/>
    <w:rsid w:val="00F52E62"/>
    <w:rsid w:val="00F530AD"/>
    <w:rsid w:val="00F531EC"/>
    <w:rsid w:val="00F53570"/>
    <w:rsid w:val="00F53AFE"/>
    <w:rsid w:val="00F54060"/>
    <w:rsid w:val="00F5410F"/>
    <w:rsid w:val="00F542F3"/>
    <w:rsid w:val="00F54A49"/>
    <w:rsid w:val="00F54CB9"/>
    <w:rsid w:val="00F54D38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D96"/>
    <w:rsid w:val="00F6211D"/>
    <w:rsid w:val="00F62353"/>
    <w:rsid w:val="00F62722"/>
    <w:rsid w:val="00F62A85"/>
    <w:rsid w:val="00F62B72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4CF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3FE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D6C"/>
    <w:rsid w:val="00F76E9A"/>
    <w:rsid w:val="00F76FDC"/>
    <w:rsid w:val="00F775D7"/>
    <w:rsid w:val="00F77653"/>
    <w:rsid w:val="00F77DA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96"/>
    <w:rsid w:val="00F85B46"/>
    <w:rsid w:val="00F85BB0"/>
    <w:rsid w:val="00F85F0C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5C0"/>
    <w:rsid w:val="00FA362A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5A6"/>
    <w:rsid w:val="00FB2A01"/>
    <w:rsid w:val="00FB2C13"/>
    <w:rsid w:val="00FB31FC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D4"/>
    <w:rsid w:val="00FB7913"/>
    <w:rsid w:val="00FB795C"/>
    <w:rsid w:val="00FB7CA5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63F"/>
    <w:rsid w:val="00FC6729"/>
    <w:rsid w:val="00FC6AD3"/>
    <w:rsid w:val="00FC6EF0"/>
    <w:rsid w:val="00FC7182"/>
    <w:rsid w:val="00FC72B8"/>
    <w:rsid w:val="00FC7424"/>
    <w:rsid w:val="00FC7531"/>
    <w:rsid w:val="00FC7BAF"/>
    <w:rsid w:val="00FC7D33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A6E"/>
    <w:rsid w:val="00FD5ACF"/>
    <w:rsid w:val="00FD6035"/>
    <w:rsid w:val="00FD60B4"/>
    <w:rsid w:val="00FD62F5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4DF"/>
    <w:rsid w:val="00FE079C"/>
    <w:rsid w:val="00FE0929"/>
    <w:rsid w:val="00FE0B8E"/>
    <w:rsid w:val="00FE0C09"/>
    <w:rsid w:val="00FE0ECE"/>
    <w:rsid w:val="00FE0ED7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A3F"/>
    <w:rsid w:val="00FE7F5E"/>
    <w:rsid w:val="00FE7FF6"/>
    <w:rsid w:val="00FF01CD"/>
    <w:rsid w:val="00FF02ED"/>
    <w:rsid w:val="00FF0A88"/>
    <w:rsid w:val="00FF0B6F"/>
    <w:rsid w:val="00FF0E48"/>
    <w:rsid w:val="00FF1005"/>
    <w:rsid w:val="00FF11D2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4:defaultImageDpi w14:val="330"/>
  <w15:docId w15:val="{C089A882-0D1E-49BD-ABF6-85EE6771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8C4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99" Type="http://schemas.openxmlformats.org/officeDocument/2006/relationships/image" Target="media/image143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24" Type="http://schemas.openxmlformats.org/officeDocument/2006/relationships/oleObject" Target="embeddings/oleObject162.bin"/><Relationship Id="rId366" Type="http://schemas.openxmlformats.org/officeDocument/2006/relationships/oleObject" Target="embeddings/oleObject183.bin"/><Relationship Id="rId170" Type="http://schemas.openxmlformats.org/officeDocument/2006/relationships/oleObject" Target="embeddings/oleObject81.bin"/><Relationship Id="rId226" Type="http://schemas.openxmlformats.org/officeDocument/2006/relationships/image" Target="media/image108.wmf"/><Relationship Id="rId268" Type="http://schemas.openxmlformats.org/officeDocument/2006/relationships/image" Target="media/image129.wmf"/><Relationship Id="rId32" Type="http://schemas.openxmlformats.org/officeDocument/2006/relationships/oleObject" Target="embeddings/oleObject12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0.bin"/><Relationship Id="rId335" Type="http://schemas.openxmlformats.org/officeDocument/2006/relationships/image" Target="media/image161.wmf"/><Relationship Id="rId377" Type="http://schemas.openxmlformats.org/officeDocument/2006/relationships/image" Target="media/image182.wmf"/><Relationship Id="rId5" Type="http://schemas.openxmlformats.org/officeDocument/2006/relationships/webSettings" Target="webSettings.xml"/><Relationship Id="rId181" Type="http://schemas.openxmlformats.org/officeDocument/2006/relationships/image" Target="media/image87.wmf"/><Relationship Id="rId237" Type="http://schemas.openxmlformats.org/officeDocument/2006/relationships/oleObject" Target="embeddings/oleObject117.bin"/><Relationship Id="rId402" Type="http://schemas.openxmlformats.org/officeDocument/2006/relationships/oleObject" Target="embeddings/oleObject201.bin"/><Relationship Id="rId279" Type="http://schemas.openxmlformats.org/officeDocument/2006/relationships/oleObject" Target="embeddings/oleObject138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290" Type="http://schemas.openxmlformats.org/officeDocument/2006/relationships/oleObject" Target="embeddings/oleObject144.bin"/><Relationship Id="rId304" Type="http://schemas.openxmlformats.org/officeDocument/2006/relationships/oleObject" Target="embeddings/oleObject152.bin"/><Relationship Id="rId346" Type="http://schemas.openxmlformats.org/officeDocument/2006/relationships/oleObject" Target="embeddings/oleObject173.bin"/><Relationship Id="rId388" Type="http://schemas.openxmlformats.org/officeDocument/2006/relationships/oleObject" Target="embeddings/oleObject194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192" Type="http://schemas.openxmlformats.org/officeDocument/2006/relationships/oleObject" Target="embeddings/oleObject93.bin"/><Relationship Id="rId206" Type="http://schemas.openxmlformats.org/officeDocument/2006/relationships/oleObject" Target="embeddings/oleObject101.bin"/><Relationship Id="rId248" Type="http://schemas.openxmlformats.org/officeDocument/2006/relationships/image" Target="media/image119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image" Target="media/image151.wmf"/><Relationship Id="rId357" Type="http://schemas.openxmlformats.org/officeDocument/2006/relationships/image" Target="media/image172.wmf"/><Relationship Id="rId54" Type="http://schemas.openxmlformats.org/officeDocument/2006/relationships/image" Target="media/image25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8.wmf"/><Relationship Id="rId217" Type="http://schemas.openxmlformats.org/officeDocument/2006/relationships/image" Target="media/image104.wmf"/><Relationship Id="rId399" Type="http://schemas.openxmlformats.org/officeDocument/2006/relationships/image" Target="media/image193.wmf"/><Relationship Id="rId259" Type="http://schemas.openxmlformats.org/officeDocument/2006/relationships/oleObject" Target="embeddings/oleObject128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270" Type="http://schemas.openxmlformats.org/officeDocument/2006/relationships/image" Target="media/image130.wmf"/><Relationship Id="rId326" Type="http://schemas.openxmlformats.org/officeDocument/2006/relationships/oleObject" Target="embeddings/oleObject163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4.bin"/><Relationship Id="rId172" Type="http://schemas.openxmlformats.org/officeDocument/2006/relationships/image" Target="media/image83.wmf"/><Relationship Id="rId228" Type="http://schemas.openxmlformats.org/officeDocument/2006/relationships/image" Target="media/image109.wmf"/><Relationship Id="rId281" Type="http://schemas.openxmlformats.org/officeDocument/2006/relationships/oleObject" Target="embeddings/oleObject139.bin"/><Relationship Id="rId337" Type="http://schemas.openxmlformats.org/officeDocument/2006/relationships/image" Target="media/image162.wmf"/><Relationship Id="rId34" Type="http://schemas.openxmlformats.org/officeDocument/2006/relationships/oleObject" Target="embeddings/oleObject13.bin"/><Relationship Id="rId76" Type="http://schemas.openxmlformats.org/officeDocument/2006/relationships/image" Target="media/image36.wmf"/><Relationship Id="rId141" Type="http://schemas.openxmlformats.org/officeDocument/2006/relationships/image" Target="media/image68.wmf"/><Relationship Id="rId379" Type="http://schemas.openxmlformats.org/officeDocument/2006/relationships/image" Target="media/image183.wmf"/><Relationship Id="rId7" Type="http://schemas.openxmlformats.org/officeDocument/2006/relationships/endnotes" Target="endnotes.xml"/><Relationship Id="rId183" Type="http://schemas.openxmlformats.org/officeDocument/2006/relationships/image" Target="media/image88.wmf"/><Relationship Id="rId239" Type="http://schemas.openxmlformats.org/officeDocument/2006/relationships/oleObject" Target="embeddings/oleObject118.bin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250" Type="http://schemas.openxmlformats.org/officeDocument/2006/relationships/image" Target="media/image120.wmf"/><Relationship Id="rId292" Type="http://schemas.openxmlformats.org/officeDocument/2006/relationships/image" Target="media/image140.wmf"/><Relationship Id="rId306" Type="http://schemas.openxmlformats.org/officeDocument/2006/relationships/oleObject" Target="embeddings/oleObject153.bin"/><Relationship Id="rId45" Type="http://schemas.openxmlformats.org/officeDocument/2006/relationships/image" Target="media/image20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4.bin"/><Relationship Id="rId152" Type="http://schemas.openxmlformats.org/officeDocument/2006/relationships/oleObject" Target="embeddings/oleObject72.bin"/><Relationship Id="rId194" Type="http://schemas.openxmlformats.org/officeDocument/2006/relationships/image" Target="media/image93.wmf"/><Relationship Id="rId208" Type="http://schemas.openxmlformats.org/officeDocument/2006/relationships/oleObject" Target="embeddings/oleObject102.bin"/><Relationship Id="rId261" Type="http://schemas.openxmlformats.org/officeDocument/2006/relationships/oleObject" Target="embeddings/oleObject129.bin"/><Relationship Id="rId14" Type="http://schemas.openxmlformats.org/officeDocument/2006/relationships/image" Target="media/image4.wmf"/><Relationship Id="rId56" Type="http://schemas.openxmlformats.org/officeDocument/2006/relationships/oleObject" Target="embeddings/oleObject24.bin"/><Relationship Id="rId317" Type="http://schemas.openxmlformats.org/officeDocument/2006/relationships/image" Target="media/image152.wmf"/><Relationship Id="rId359" Type="http://schemas.openxmlformats.org/officeDocument/2006/relationships/image" Target="media/image173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63" Type="http://schemas.openxmlformats.org/officeDocument/2006/relationships/image" Target="media/image79.wmf"/><Relationship Id="rId219" Type="http://schemas.openxmlformats.org/officeDocument/2006/relationships/oleObject" Target="embeddings/oleObject108.bin"/><Relationship Id="rId370" Type="http://schemas.openxmlformats.org/officeDocument/2006/relationships/oleObject" Target="embeddings/oleObject185.bin"/><Relationship Id="rId230" Type="http://schemas.openxmlformats.org/officeDocument/2006/relationships/image" Target="media/image110.wmf"/><Relationship Id="rId25" Type="http://schemas.openxmlformats.org/officeDocument/2006/relationships/image" Target="media/image10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1.wmf"/><Relationship Id="rId328" Type="http://schemas.openxmlformats.org/officeDocument/2006/relationships/oleObject" Target="embeddings/oleObject164.bin"/><Relationship Id="rId132" Type="http://schemas.openxmlformats.org/officeDocument/2006/relationships/oleObject" Target="embeddings/oleObject62.bin"/><Relationship Id="rId174" Type="http://schemas.openxmlformats.org/officeDocument/2006/relationships/oleObject" Target="embeddings/oleObject84.bin"/><Relationship Id="rId381" Type="http://schemas.openxmlformats.org/officeDocument/2006/relationships/image" Target="media/image184.wmf"/><Relationship Id="rId241" Type="http://schemas.openxmlformats.org/officeDocument/2006/relationships/oleObject" Target="embeddings/oleObject119.bin"/><Relationship Id="rId36" Type="http://schemas.openxmlformats.org/officeDocument/2006/relationships/oleObject" Target="embeddings/oleObject14.bin"/><Relationship Id="rId283" Type="http://schemas.openxmlformats.org/officeDocument/2006/relationships/oleObject" Target="embeddings/oleObject140.bin"/><Relationship Id="rId339" Type="http://schemas.openxmlformats.org/officeDocument/2006/relationships/image" Target="media/image163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image" Target="media/image69.wmf"/><Relationship Id="rId185" Type="http://schemas.openxmlformats.org/officeDocument/2006/relationships/image" Target="media/image89.wmf"/><Relationship Id="rId350" Type="http://schemas.openxmlformats.org/officeDocument/2006/relationships/oleObject" Target="embeddings/oleObject175.bin"/><Relationship Id="rId406" Type="http://schemas.openxmlformats.org/officeDocument/2006/relationships/footer" Target="footer2.xml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3.bin"/><Relationship Id="rId392" Type="http://schemas.openxmlformats.org/officeDocument/2006/relationships/oleObject" Target="embeddings/oleObject196.bin"/><Relationship Id="rId252" Type="http://schemas.openxmlformats.org/officeDocument/2006/relationships/image" Target="media/image121.wmf"/><Relationship Id="rId294" Type="http://schemas.openxmlformats.org/officeDocument/2006/relationships/image" Target="media/image141.wmf"/><Relationship Id="rId308" Type="http://schemas.openxmlformats.org/officeDocument/2006/relationships/oleObject" Target="embeddings/oleObject154.bin"/><Relationship Id="rId47" Type="http://schemas.openxmlformats.org/officeDocument/2006/relationships/image" Target="media/image21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3.bin"/><Relationship Id="rId361" Type="http://schemas.openxmlformats.org/officeDocument/2006/relationships/image" Target="media/image174.wmf"/><Relationship Id="rId196" Type="http://schemas.openxmlformats.org/officeDocument/2006/relationships/oleObject" Target="embeddings/oleObject96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9.bin"/><Relationship Id="rId263" Type="http://schemas.openxmlformats.org/officeDocument/2006/relationships/oleObject" Target="embeddings/oleObject130.bin"/><Relationship Id="rId319" Type="http://schemas.openxmlformats.org/officeDocument/2006/relationships/image" Target="media/image153.wmf"/><Relationship Id="rId58" Type="http://schemas.openxmlformats.org/officeDocument/2006/relationships/image" Target="media/image26.wmf"/><Relationship Id="rId123" Type="http://schemas.openxmlformats.org/officeDocument/2006/relationships/image" Target="media/image59.wmf"/><Relationship Id="rId330" Type="http://schemas.openxmlformats.org/officeDocument/2006/relationships/oleObject" Target="embeddings/oleObject165.bin"/><Relationship Id="rId165" Type="http://schemas.openxmlformats.org/officeDocument/2006/relationships/image" Target="media/image80.wmf"/><Relationship Id="rId372" Type="http://schemas.openxmlformats.org/officeDocument/2006/relationships/oleObject" Target="embeddings/oleObject186.bin"/><Relationship Id="rId211" Type="http://schemas.openxmlformats.org/officeDocument/2006/relationships/image" Target="media/image101.wmf"/><Relationship Id="rId232" Type="http://schemas.openxmlformats.org/officeDocument/2006/relationships/image" Target="media/image111.wmf"/><Relationship Id="rId253" Type="http://schemas.openxmlformats.org/officeDocument/2006/relationships/oleObject" Target="embeddings/oleObject125.bin"/><Relationship Id="rId274" Type="http://schemas.openxmlformats.org/officeDocument/2006/relationships/image" Target="media/image132.wmf"/><Relationship Id="rId295" Type="http://schemas.openxmlformats.org/officeDocument/2006/relationships/oleObject" Target="embeddings/oleObject147.bin"/><Relationship Id="rId309" Type="http://schemas.openxmlformats.org/officeDocument/2006/relationships/image" Target="media/image148.wmf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2.png"/><Relationship Id="rId113" Type="http://schemas.openxmlformats.org/officeDocument/2006/relationships/image" Target="media/image54.wmf"/><Relationship Id="rId134" Type="http://schemas.openxmlformats.org/officeDocument/2006/relationships/oleObject" Target="embeddings/oleObject63.bin"/><Relationship Id="rId320" Type="http://schemas.openxmlformats.org/officeDocument/2006/relationships/oleObject" Target="embeddings/oleObject160.bin"/><Relationship Id="rId80" Type="http://schemas.openxmlformats.org/officeDocument/2006/relationships/oleObject" Target="embeddings/oleObject36.bin"/><Relationship Id="rId155" Type="http://schemas.openxmlformats.org/officeDocument/2006/relationships/image" Target="media/image75.wmf"/><Relationship Id="rId176" Type="http://schemas.openxmlformats.org/officeDocument/2006/relationships/oleObject" Target="embeddings/oleObject85.bin"/><Relationship Id="rId197" Type="http://schemas.openxmlformats.org/officeDocument/2006/relationships/image" Target="media/image94.wmf"/><Relationship Id="rId341" Type="http://schemas.openxmlformats.org/officeDocument/2006/relationships/image" Target="media/image164.wmf"/><Relationship Id="rId362" Type="http://schemas.openxmlformats.org/officeDocument/2006/relationships/oleObject" Target="embeddings/oleObject181.bin"/><Relationship Id="rId383" Type="http://schemas.openxmlformats.org/officeDocument/2006/relationships/image" Target="media/image185.wmf"/><Relationship Id="rId201" Type="http://schemas.openxmlformats.org/officeDocument/2006/relationships/image" Target="media/image96.wmf"/><Relationship Id="rId222" Type="http://schemas.openxmlformats.org/officeDocument/2006/relationships/image" Target="media/image106.wmf"/><Relationship Id="rId243" Type="http://schemas.openxmlformats.org/officeDocument/2006/relationships/oleObject" Target="embeddings/oleObject120.bin"/><Relationship Id="rId264" Type="http://schemas.openxmlformats.org/officeDocument/2006/relationships/image" Target="media/image127.wmf"/><Relationship Id="rId285" Type="http://schemas.openxmlformats.org/officeDocument/2006/relationships/oleObject" Target="embeddings/oleObject141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9.wmf"/><Relationship Id="rId124" Type="http://schemas.openxmlformats.org/officeDocument/2006/relationships/oleObject" Target="embeddings/oleObject58.bin"/><Relationship Id="rId310" Type="http://schemas.openxmlformats.org/officeDocument/2006/relationships/oleObject" Target="embeddings/oleObject155.bin"/><Relationship Id="rId70" Type="http://schemas.openxmlformats.org/officeDocument/2006/relationships/image" Target="media/image33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66" Type="http://schemas.openxmlformats.org/officeDocument/2006/relationships/oleObject" Target="embeddings/oleObject79.bin"/><Relationship Id="rId187" Type="http://schemas.openxmlformats.org/officeDocument/2006/relationships/image" Target="media/image90.wmf"/><Relationship Id="rId331" Type="http://schemas.openxmlformats.org/officeDocument/2006/relationships/image" Target="media/image159.wmf"/><Relationship Id="rId352" Type="http://schemas.openxmlformats.org/officeDocument/2006/relationships/oleObject" Target="embeddings/oleObject176.bin"/><Relationship Id="rId373" Type="http://schemas.openxmlformats.org/officeDocument/2006/relationships/image" Target="media/image180.wmf"/><Relationship Id="rId394" Type="http://schemas.openxmlformats.org/officeDocument/2006/relationships/oleObject" Target="embeddings/oleObject197.bin"/><Relationship Id="rId408" Type="http://schemas.openxmlformats.org/officeDocument/2006/relationships/theme" Target="theme/theme1.xml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4.bin"/><Relationship Id="rId233" Type="http://schemas.openxmlformats.org/officeDocument/2006/relationships/oleObject" Target="embeddings/oleObject115.bin"/><Relationship Id="rId254" Type="http://schemas.openxmlformats.org/officeDocument/2006/relationships/image" Target="media/image122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75" Type="http://schemas.openxmlformats.org/officeDocument/2006/relationships/oleObject" Target="embeddings/oleObject136.bin"/><Relationship Id="rId296" Type="http://schemas.openxmlformats.org/officeDocument/2006/relationships/image" Target="media/image142.wmf"/><Relationship Id="rId300" Type="http://schemas.openxmlformats.org/officeDocument/2006/relationships/oleObject" Target="embeddings/oleObject150.bin"/><Relationship Id="rId60" Type="http://schemas.openxmlformats.org/officeDocument/2006/relationships/image" Target="media/image27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56" Type="http://schemas.openxmlformats.org/officeDocument/2006/relationships/oleObject" Target="embeddings/oleObject74.bin"/><Relationship Id="rId177" Type="http://schemas.openxmlformats.org/officeDocument/2006/relationships/image" Target="media/image85.wmf"/><Relationship Id="rId198" Type="http://schemas.openxmlformats.org/officeDocument/2006/relationships/oleObject" Target="embeddings/oleObject97.bin"/><Relationship Id="rId321" Type="http://schemas.openxmlformats.org/officeDocument/2006/relationships/image" Target="media/image154.wmf"/><Relationship Id="rId342" Type="http://schemas.openxmlformats.org/officeDocument/2006/relationships/oleObject" Target="embeddings/oleObject171.bin"/><Relationship Id="rId363" Type="http://schemas.openxmlformats.org/officeDocument/2006/relationships/image" Target="media/image175.wmf"/><Relationship Id="rId384" Type="http://schemas.openxmlformats.org/officeDocument/2006/relationships/oleObject" Target="embeddings/oleObject192.bin"/><Relationship Id="rId202" Type="http://schemas.openxmlformats.org/officeDocument/2006/relationships/oleObject" Target="embeddings/oleObject99.bin"/><Relationship Id="rId223" Type="http://schemas.openxmlformats.org/officeDocument/2006/relationships/oleObject" Target="embeddings/oleObject110.bin"/><Relationship Id="rId244" Type="http://schemas.openxmlformats.org/officeDocument/2006/relationships/image" Target="media/image117.wmf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265" Type="http://schemas.openxmlformats.org/officeDocument/2006/relationships/oleObject" Target="embeddings/oleObject131.bin"/><Relationship Id="rId286" Type="http://schemas.openxmlformats.org/officeDocument/2006/relationships/image" Target="media/image138.w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25" Type="http://schemas.openxmlformats.org/officeDocument/2006/relationships/image" Target="media/image60.wmf"/><Relationship Id="rId146" Type="http://schemas.openxmlformats.org/officeDocument/2006/relationships/oleObject" Target="embeddings/oleObject69.bin"/><Relationship Id="rId167" Type="http://schemas.openxmlformats.org/officeDocument/2006/relationships/image" Target="media/image81.wmf"/><Relationship Id="rId188" Type="http://schemas.openxmlformats.org/officeDocument/2006/relationships/oleObject" Target="embeddings/oleObject91.bin"/><Relationship Id="rId311" Type="http://schemas.openxmlformats.org/officeDocument/2006/relationships/image" Target="media/image149.wmf"/><Relationship Id="rId332" Type="http://schemas.openxmlformats.org/officeDocument/2006/relationships/oleObject" Target="embeddings/oleObject166.bin"/><Relationship Id="rId353" Type="http://schemas.openxmlformats.org/officeDocument/2006/relationships/image" Target="media/image170.wmf"/><Relationship Id="rId374" Type="http://schemas.openxmlformats.org/officeDocument/2006/relationships/oleObject" Target="embeddings/oleObject187.bin"/><Relationship Id="rId395" Type="http://schemas.openxmlformats.org/officeDocument/2006/relationships/image" Target="media/image191.wmf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2.bin"/><Relationship Id="rId213" Type="http://schemas.openxmlformats.org/officeDocument/2006/relationships/image" Target="media/image102.wmf"/><Relationship Id="rId234" Type="http://schemas.openxmlformats.org/officeDocument/2006/relationships/image" Target="media/image112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26.bin"/><Relationship Id="rId276" Type="http://schemas.openxmlformats.org/officeDocument/2006/relationships/image" Target="media/image133.wmf"/><Relationship Id="rId297" Type="http://schemas.openxmlformats.org/officeDocument/2006/relationships/oleObject" Target="embeddings/oleObject148.bin"/><Relationship Id="rId40" Type="http://schemas.openxmlformats.org/officeDocument/2006/relationships/oleObject" Target="embeddings/oleObject16.bin"/><Relationship Id="rId115" Type="http://schemas.openxmlformats.org/officeDocument/2006/relationships/image" Target="media/image55.wmf"/><Relationship Id="rId136" Type="http://schemas.openxmlformats.org/officeDocument/2006/relationships/oleObject" Target="embeddings/oleObject64.bin"/><Relationship Id="rId157" Type="http://schemas.openxmlformats.org/officeDocument/2006/relationships/image" Target="media/image76.wmf"/><Relationship Id="rId178" Type="http://schemas.openxmlformats.org/officeDocument/2006/relationships/oleObject" Target="embeddings/oleObject86.bin"/><Relationship Id="rId301" Type="http://schemas.openxmlformats.org/officeDocument/2006/relationships/image" Target="media/image144.wmf"/><Relationship Id="rId322" Type="http://schemas.openxmlformats.org/officeDocument/2006/relationships/oleObject" Target="embeddings/oleObject161.bin"/><Relationship Id="rId343" Type="http://schemas.openxmlformats.org/officeDocument/2006/relationships/image" Target="media/image165.wmf"/><Relationship Id="rId364" Type="http://schemas.openxmlformats.org/officeDocument/2006/relationships/oleObject" Target="embeddings/oleObject182.bin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7.bin"/><Relationship Id="rId199" Type="http://schemas.openxmlformats.org/officeDocument/2006/relationships/image" Target="media/image95.wmf"/><Relationship Id="rId203" Type="http://schemas.openxmlformats.org/officeDocument/2006/relationships/image" Target="media/image97.wmf"/><Relationship Id="rId385" Type="http://schemas.openxmlformats.org/officeDocument/2006/relationships/image" Target="media/image186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7.wmf"/><Relationship Id="rId245" Type="http://schemas.openxmlformats.org/officeDocument/2006/relationships/oleObject" Target="embeddings/oleObject121.bin"/><Relationship Id="rId266" Type="http://schemas.openxmlformats.org/officeDocument/2006/relationships/image" Target="media/image128.wmf"/><Relationship Id="rId287" Type="http://schemas.openxmlformats.org/officeDocument/2006/relationships/oleObject" Target="embeddings/oleObject142.bin"/><Relationship Id="rId30" Type="http://schemas.openxmlformats.org/officeDocument/2006/relationships/oleObject" Target="embeddings/oleObject11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1.wmf"/><Relationship Id="rId168" Type="http://schemas.openxmlformats.org/officeDocument/2006/relationships/oleObject" Target="embeddings/oleObject80.bin"/><Relationship Id="rId312" Type="http://schemas.openxmlformats.org/officeDocument/2006/relationships/oleObject" Target="embeddings/oleObject156.bin"/><Relationship Id="rId333" Type="http://schemas.openxmlformats.org/officeDocument/2006/relationships/image" Target="media/image160.wmf"/><Relationship Id="rId354" Type="http://schemas.openxmlformats.org/officeDocument/2006/relationships/oleObject" Target="embeddings/oleObject177.bin"/><Relationship Id="rId51" Type="http://schemas.openxmlformats.org/officeDocument/2006/relationships/image" Target="media/image23.jpeg"/><Relationship Id="rId72" Type="http://schemas.openxmlformats.org/officeDocument/2006/relationships/image" Target="media/image34.wmf"/><Relationship Id="rId93" Type="http://schemas.openxmlformats.org/officeDocument/2006/relationships/image" Target="media/image44.wmf"/><Relationship Id="rId189" Type="http://schemas.openxmlformats.org/officeDocument/2006/relationships/image" Target="media/image91.wmf"/><Relationship Id="rId375" Type="http://schemas.openxmlformats.org/officeDocument/2006/relationships/image" Target="media/image181.wmf"/><Relationship Id="rId396" Type="http://schemas.openxmlformats.org/officeDocument/2006/relationships/oleObject" Target="embeddings/oleObject198.bin"/><Relationship Id="rId3" Type="http://schemas.openxmlformats.org/officeDocument/2006/relationships/styles" Target="styles.xml"/><Relationship Id="rId214" Type="http://schemas.openxmlformats.org/officeDocument/2006/relationships/oleObject" Target="embeddings/oleObject105.bin"/><Relationship Id="rId235" Type="http://schemas.openxmlformats.org/officeDocument/2006/relationships/oleObject" Target="embeddings/oleObject116.bin"/><Relationship Id="rId256" Type="http://schemas.openxmlformats.org/officeDocument/2006/relationships/image" Target="media/image123.wmf"/><Relationship Id="rId277" Type="http://schemas.openxmlformats.org/officeDocument/2006/relationships/oleObject" Target="embeddings/oleObject137.bin"/><Relationship Id="rId298" Type="http://schemas.openxmlformats.org/officeDocument/2006/relationships/oleObject" Target="embeddings/oleObject149.bin"/><Relationship Id="rId400" Type="http://schemas.openxmlformats.org/officeDocument/2006/relationships/oleObject" Target="embeddings/oleObject200.bin"/><Relationship Id="rId116" Type="http://schemas.openxmlformats.org/officeDocument/2006/relationships/oleObject" Target="embeddings/oleObject54.bin"/><Relationship Id="rId137" Type="http://schemas.openxmlformats.org/officeDocument/2006/relationships/image" Target="media/image66.wmf"/><Relationship Id="rId158" Type="http://schemas.openxmlformats.org/officeDocument/2006/relationships/oleObject" Target="embeddings/oleObject75.bin"/><Relationship Id="rId302" Type="http://schemas.openxmlformats.org/officeDocument/2006/relationships/oleObject" Target="embeddings/oleObject151.bin"/><Relationship Id="rId323" Type="http://schemas.openxmlformats.org/officeDocument/2006/relationships/image" Target="media/image155.wmf"/><Relationship Id="rId344" Type="http://schemas.openxmlformats.org/officeDocument/2006/relationships/oleObject" Target="embeddings/oleObject172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image" Target="media/image39.wmf"/><Relationship Id="rId179" Type="http://schemas.openxmlformats.org/officeDocument/2006/relationships/image" Target="media/image86.wmf"/><Relationship Id="rId365" Type="http://schemas.openxmlformats.org/officeDocument/2006/relationships/image" Target="media/image176.wmf"/><Relationship Id="rId386" Type="http://schemas.openxmlformats.org/officeDocument/2006/relationships/oleObject" Target="embeddings/oleObject193.bin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100.bin"/><Relationship Id="rId225" Type="http://schemas.openxmlformats.org/officeDocument/2006/relationships/oleObject" Target="embeddings/oleObject111.bin"/><Relationship Id="rId246" Type="http://schemas.openxmlformats.org/officeDocument/2006/relationships/image" Target="media/image118.wmf"/><Relationship Id="rId267" Type="http://schemas.openxmlformats.org/officeDocument/2006/relationships/oleObject" Target="embeddings/oleObject132.bin"/><Relationship Id="rId288" Type="http://schemas.openxmlformats.org/officeDocument/2006/relationships/image" Target="media/image139.wmf"/><Relationship Id="rId106" Type="http://schemas.openxmlformats.org/officeDocument/2006/relationships/oleObject" Target="embeddings/oleObject49.bin"/><Relationship Id="rId127" Type="http://schemas.openxmlformats.org/officeDocument/2006/relationships/image" Target="media/image61.wmf"/><Relationship Id="rId313" Type="http://schemas.openxmlformats.org/officeDocument/2006/relationships/image" Target="media/image150.wmf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169" Type="http://schemas.openxmlformats.org/officeDocument/2006/relationships/image" Target="media/image82.wmf"/><Relationship Id="rId334" Type="http://schemas.openxmlformats.org/officeDocument/2006/relationships/oleObject" Target="embeddings/oleObject167.bin"/><Relationship Id="rId355" Type="http://schemas.openxmlformats.org/officeDocument/2006/relationships/image" Target="media/image171.wmf"/><Relationship Id="rId376" Type="http://schemas.openxmlformats.org/officeDocument/2006/relationships/oleObject" Target="embeddings/oleObject188.bin"/><Relationship Id="rId397" Type="http://schemas.openxmlformats.org/officeDocument/2006/relationships/image" Target="media/image192.wmf"/><Relationship Id="rId4" Type="http://schemas.openxmlformats.org/officeDocument/2006/relationships/settings" Target="settings.xml"/><Relationship Id="rId180" Type="http://schemas.openxmlformats.org/officeDocument/2006/relationships/oleObject" Target="embeddings/oleObject87.bin"/><Relationship Id="rId215" Type="http://schemas.openxmlformats.org/officeDocument/2006/relationships/image" Target="media/image103.wmf"/><Relationship Id="rId236" Type="http://schemas.openxmlformats.org/officeDocument/2006/relationships/image" Target="media/image113.wmf"/><Relationship Id="rId257" Type="http://schemas.openxmlformats.org/officeDocument/2006/relationships/oleObject" Target="embeddings/oleObject127.bin"/><Relationship Id="rId278" Type="http://schemas.openxmlformats.org/officeDocument/2006/relationships/image" Target="media/image134.wmf"/><Relationship Id="rId401" Type="http://schemas.openxmlformats.org/officeDocument/2006/relationships/image" Target="media/image194.wmf"/><Relationship Id="rId303" Type="http://schemas.openxmlformats.org/officeDocument/2006/relationships/image" Target="media/image145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image" Target="media/image166.wmf"/><Relationship Id="rId387" Type="http://schemas.openxmlformats.org/officeDocument/2006/relationships/image" Target="media/image187.wmf"/><Relationship Id="rId191" Type="http://schemas.openxmlformats.org/officeDocument/2006/relationships/image" Target="media/image92.wmf"/><Relationship Id="rId205" Type="http://schemas.openxmlformats.org/officeDocument/2006/relationships/image" Target="media/image98.wmf"/><Relationship Id="rId247" Type="http://schemas.openxmlformats.org/officeDocument/2006/relationships/oleObject" Target="embeddings/oleObject122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3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314" Type="http://schemas.openxmlformats.org/officeDocument/2006/relationships/oleObject" Target="embeddings/oleObject157.bin"/><Relationship Id="rId356" Type="http://schemas.openxmlformats.org/officeDocument/2006/relationships/oleObject" Target="embeddings/oleObject178.bin"/><Relationship Id="rId398" Type="http://schemas.openxmlformats.org/officeDocument/2006/relationships/oleObject" Target="embeddings/oleObject199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6.bin"/><Relationship Id="rId258" Type="http://schemas.openxmlformats.org/officeDocument/2006/relationships/image" Target="media/image124.wmf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325" Type="http://schemas.openxmlformats.org/officeDocument/2006/relationships/image" Target="media/image156.wmf"/><Relationship Id="rId367" Type="http://schemas.openxmlformats.org/officeDocument/2006/relationships/image" Target="media/image177.wmf"/><Relationship Id="rId171" Type="http://schemas.openxmlformats.org/officeDocument/2006/relationships/oleObject" Target="embeddings/oleObject82.bin"/><Relationship Id="rId227" Type="http://schemas.openxmlformats.org/officeDocument/2006/relationships/oleObject" Target="embeddings/oleObject112.bin"/><Relationship Id="rId269" Type="http://schemas.openxmlformats.org/officeDocument/2006/relationships/oleObject" Target="embeddings/oleObject133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5.wmf"/><Relationship Id="rId336" Type="http://schemas.openxmlformats.org/officeDocument/2006/relationships/oleObject" Target="embeddings/oleObject168.bin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8.bin"/><Relationship Id="rId378" Type="http://schemas.openxmlformats.org/officeDocument/2006/relationships/oleObject" Target="embeddings/oleObject189.bin"/><Relationship Id="rId403" Type="http://schemas.openxmlformats.org/officeDocument/2006/relationships/image" Target="media/image195.wmf"/><Relationship Id="rId6" Type="http://schemas.openxmlformats.org/officeDocument/2006/relationships/footnotes" Target="footnotes.xml"/><Relationship Id="rId238" Type="http://schemas.openxmlformats.org/officeDocument/2006/relationships/image" Target="media/image114.wmf"/><Relationship Id="rId291" Type="http://schemas.openxmlformats.org/officeDocument/2006/relationships/oleObject" Target="embeddings/oleObject145.bin"/><Relationship Id="rId305" Type="http://schemas.openxmlformats.org/officeDocument/2006/relationships/image" Target="media/image146.wmf"/><Relationship Id="rId347" Type="http://schemas.openxmlformats.org/officeDocument/2006/relationships/image" Target="media/image167.w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389" Type="http://schemas.openxmlformats.org/officeDocument/2006/relationships/image" Target="media/image188.wmf"/><Relationship Id="rId193" Type="http://schemas.openxmlformats.org/officeDocument/2006/relationships/oleObject" Target="embeddings/oleObject94.bin"/><Relationship Id="rId207" Type="http://schemas.openxmlformats.org/officeDocument/2006/relationships/image" Target="media/image99.wmf"/><Relationship Id="rId249" Type="http://schemas.openxmlformats.org/officeDocument/2006/relationships/oleObject" Target="embeddings/oleObject123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image" Target="media/image125.wmf"/><Relationship Id="rId316" Type="http://schemas.openxmlformats.org/officeDocument/2006/relationships/oleObject" Target="embeddings/oleObject158.bin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9.bin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07.bin"/><Relationship Id="rId271" Type="http://schemas.openxmlformats.org/officeDocument/2006/relationships/oleObject" Target="embeddings/oleObject134.bin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image" Target="media/image157.wmf"/><Relationship Id="rId369" Type="http://schemas.openxmlformats.org/officeDocument/2006/relationships/image" Target="media/image178.wmf"/><Relationship Id="rId173" Type="http://schemas.openxmlformats.org/officeDocument/2006/relationships/oleObject" Target="embeddings/oleObject83.bin"/><Relationship Id="rId229" Type="http://schemas.openxmlformats.org/officeDocument/2006/relationships/oleObject" Target="embeddings/oleObject113.bin"/><Relationship Id="rId380" Type="http://schemas.openxmlformats.org/officeDocument/2006/relationships/oleObject" Target="embeddings/oleObject190.bin"/><Relationship Id="rId240" Type="http://schemas.openxmlformats.org/officeDocument/2006/relationships/image" Target="media/image115.wmf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6.bin"/><Relationship Id="rId282" Type="http://schemas.openxmlformats.org/officeDocument/2006/relationships/image" Target="media/image136.wmf"/><Relationship Id="rId338" Type="http://schemas.openxmlformats.org/officeDocument/2006/relationships/oleObject" Target="embeddings/oleObject169.bin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89.bin"/><Relationship Id="rId391" Type="http://schemas.openxmlformats.org/officeDocument/2006/relationships/image" Target="media/image189.wmf"/><Relationship Id="rId405" Type="http://schemas.openxmlformats.org/officeDocument/2006/relationships/footer" Target="footer1.xml"/><Relationship Id="rId251" Type="http://schemas.openxmlformats.org/officeDocument/2006/relationships/oleObject" Target="embeddings/oleObject124.bin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6.bin"/><Relationship Id="rId307" Type="http://schemas.openxmlformats.org/officeDocument/2006/relationships/image" Target="media/image147.wmf"/><Relationship Id="rId349" Type="http://schemas.openxmlformats.org/officeDocument/2006/relationships/image" Target="media/image168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oleObject" Target="embeddings/oleObject95.bin"/><Relationship Id="rId209" Type="http://schemas.openxmlformats.org/officeDocument/2006/relationships/image" Target="media/image100.wmf"/><Relationship Id="rId360" Type="http://schemas.openxmlformats.org/officeDocument/2006/relationships/oleObject" Target="embeddings/oleObject180.bin"/><Relationship Id="rId220" Type="http://schemas.openxmlformats.org/officeDocument/2006/relationships/image" Target="media/image105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26.wmf"/><Relationship Id="rId318" Type="http://schemas.openxmlformats.org/officeDocument/2006/relationships/oleObject" Target="embeddings/oleObject159.bin"/><Relationship Id="rId99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8.bin"/><Relationship Id="rId371" Type="http://schemas.openxmlformats.org/officeDocument/2006/relationships/image" Target="media/image179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4.bin"/><Relationship Id="rId273" Type="http://schemas.openxmlformats.org/officeDocument/2006/relationships/oleObject" Target="embeddings/oleObject135.bin"/><Relationship Id="rId329" Type="http://schemas.openxmlformats.org/officeDocument/2006/relationships/image" Target="media/image158.wmf"/><Relationship Id="rId68" Type="http://schemas.openxmlformats.org/officeDocument/2006/relationships/image" Target="media/image31.png"/><Relationship Id="rId133" Type="http://schemas.openxmlformats.org/officeDocument/2006/relationships/image" Target="media/image64.wmf"/><Relationship Id="rId175" Type="http://schemas.openxmlformats.org/officeDocument/2006/relationships/image" Target="media/image84.wmf"/><Relationship Id="rId340" Type="http://schemas.openxmlformats.org/officeDocument/2006/relationships/oleObject" Target="embeddings/oleObject170.bin"/><Relationship Id="rId200" Type="http://schemas.openxmlformats.org/officeDocument/2006/relationships/oleObject" Target="embeddings/oleObject98.bin"/><Relationship Id="rId382" Type="http://schemas.openxmlformats.org/officeDocument/2006/relationships/oleObject" Target="embeddings/oleObject191.bin"/><Relationship Id="rId242" Type="http://schemas.openxmlformats.org/officeDocument/2006/relationships/image" Target="media/image116.wmf"/><Relationship Id="rId284" Type="http://schemas.openxmlformats.org/officeDocument/2006/relationships/image" Target="media/image137.wmf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90.bin"/><Relationship Id="rId351" Type="http://schemas.openxmlformats.org/officeDocument/2006/relationships/image" Target="media/image169.wmf"/><Relationship Id="rId393" Type="http://schemas.openxmlformats.org/officeDocument/2006/relationships/image" Target="media/image190.wmf"/><Relationship Id="rId40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25</Pages>
  <Words>5958</Words>
  <Characters>33966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39845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Maochao Xiao</cp:lastModifiedBy>
  <cp:revision>682</cp:revision>
  <cp:lastPrinted>2023-10-27T21:00:00Z</cp:lastPrinted>
  <dcterms:created xsi:type="dcterms:W3CDTF">2020-04-22T21:08:00Z</dcterms:created>
  <dcterms:modified xsi:type="dcterms:W3CDTF">2024-04-26T13:53:00Z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