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54474174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 xml:space="preserve">CaNS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089D204A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95pt;height:34.9pt" o:ole="">
            <v:imagedata r:id="rId8" o:title=""/>
          </v:shape>
          <o:OLEObject Type="Embed" ProgID="Equation.DSMT4" ShapeID="_x0000_i1025" DrawAspect="Content" ObjectID="_1775310044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7E28225C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.05pt;height:37.65pt" o:ole="">
            <v:imagedata r:id="rId10" o:title=""/>
          </v:shape>
          <o:OLEObject Type="Embed" ProgID="Equation.DSMT4" ShapeID="_x0000_i1026" DrawAspect="Content" ObjectID="_1775310045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026D1B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51CC3BB8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4.2pt;height:86.4pt" o:ole="">
            <v:imagedata r:id="rId12" o:title=""/>
          </v:shape>
          <o:OLEObject Type="Embed" ProgID="Equation.DSMT4" ShapeID="_x0000_i1027" DrawAspect="Content" ObjectID="_1775310046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026D1B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5538F116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3pt;height:37.65pt" o:ole="">
            <v:imagedata r:id="rId14" o:title=""/>
          </v:shape>
          <o:OLEObject Type="Embed" ProgID="Equation.DSMT4" ShapeID="_x0000_i1028" DrawAspect="Content" ObjectID="_1775310047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026D1B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3FBFCCDA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39.75pt;height:86.4pt" o:ole="">
            <v:imagedata r:id="rId16" o:title=""/>
          </v:shape>
          <o:OLEObject Type="Embed" ProgID="Equation.DSMT4" ShapeID="_x0000_i1029" DrawAspect="Content" ObjectID="_1775310048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026D1B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2D16DB76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BF05A2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6BF1433E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65pt;height:34.9pt" o:ole="">
            <v:imagedata r:id="rId18" o:title=""/>
          </v:shape>
          <o:OLEObject Type="Embed" ProgID="Equation.DSMT4" ShapeID="_x0000_i1030" DrawAspect="Content" ObjectID="_1775310049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026D1B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2E8795E6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7pt;height:70.35pt" o:ole="">
            <v:imagedata r:id="rId20" o:title=""/>
          </v:shape>
          <o:OLEObject Type="Embed" ProgID="Equation.DSMT4" ShapeID="_x0000_i1031" DrawAspect="Content" ObjectID="_1775310050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026D1B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21AA0D61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t xml:space="preserve">Figure </w:t>
      </w:r>
      <w:r w:rsidR="00026D1B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15721B"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71EE49B1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6D1B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0814F0"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7B21C946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.15pt;height:32.7pt" o:ole="">
            <v:imagedata r:id="rId23" o:title=""/>
          </v:shape>
          <o:OLEObject Type="Embed" ProgID="Equation.DSMT4" ShapeID="_x0000_i1032" DrawAspect="Content" ObjectID="_1775310051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6pt;height:32.7pt" o:ole="">
            <v:imagedata r:id="rId25" o:title=""/>
          </v:shape>
          <o:OLEObject Type="Embed" ProgID="Equation.DSMT4" ShapeID="_x0000_i1033" DrawAspect="Content" ObjectID="_1775310052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.15pt;height:32.7pt" o:ole="">
            <v:imagedata r:id="rId27" o:title=""/>
          </v:shape>
          <o:OLEObject Type="Embed" ProgID="Equation.DSMT4" ShapeID="_x0000_i1034" DrawAspect="Content" ObjectID="_1775310053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4pt;height:32.7pt" o:ole="">
            <v:imagedata r:id="rId29" o:title=""/>
          </v:shape>
          <o:OLEObject Type="Embed" ProgID="Equation.DSMT4" ShapeID="_x0000_i1035" DrawAspect="Content" ObjectID="_1775310054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.5pt;height:30.45pt" o:ole="">
            <v:imagedata r:id="rId31" o:title=""/>
          </v:shape>
          <o:OLEObject Type="Embed" ProgID="Equation.DSMT4" ShapeID="_x0000_i1036" DrawAspect="Content" ObjectID="_1775310055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1pt;height:39.9pt" o:ole="">
            <v:imagedata r:id="rId33" o:title=""/>
          </v:shape>
          <o:OLEObject Type="Embed" ProgID="Equation.DSMT4" ShapeID="_x0000_i1037" DrawAspect="Content" ObjectID="_1775310056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5pt;height:13.3pt" o:ole="">
            <v:imagedata r:id="rId35" o:title=""/>
          </v:shape>
          <o:OLEObject Type="Embed" ProgID="Equation.DSMT4" ShapeID="_x0000_i1038" DrawAspect="Content" ObjectID="_1775310057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026D1B">
        <w:t xml:space="preserve">Table </w:t>
      </w:r>
      <w:r w:rsidR="00026D1B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026D1B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3638DC44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D1B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35pt;height:22.15pt" o:ole="">
            <v:imagedata r:id="rId37" o:title=""/>
          </v:shape>
          <o:OLEObject Type="Embed" ProgID="Equation.DSMT4" ShapeID="_x0000_i1039" DrawAspect="Content" ObjectID="_1775310058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39.9pt" o:ole="">
            <v:imagedata r:id="rId39" o:title=""/>
          </v:shape>
          <o:OLEObject Type="Embed" ProgID="Equation.DSMT4" ShapeID="_x0000_i1040" DrawAspect="Content" ObjectID="_1775310059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026D1B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4A67AD79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026D1B" w:rsidRPr="00026D1B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.05pt;height:22.15pt" o:ole="">
                  <v:imagedata r:id="rId41" o:title=""/>
                </v:shape>
                <o:OLEObject Type="Embed" ProgID="Equation.DSMT4" ShapeID="_x0000_i1041" DrawAspect="Content" ObjectID="_1775310060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.15pt" o:ole="">
                  <v:imagedata r:id="rId43" o:title=""/>
                </v:shape>
                <o:OLEObject Type="Embed" ProgID="Equation.DSMT4" ShapeID="_x0000_i1042" DrawAspect="Content" ObjectID="_1775310061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.05pt;height:19.4pt" o:ole="">
                  <v:imagedata r:id="rId45" o:title=""/>
                </v:shape>
                <o:OLEObject Type="Embed" ProgID="Equation.DSMT4" ShapeID="_x0000_i1043" DrawAspect="Content" ObjectID="_1775310062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078CBA7A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026D1B" w:rsidRPr="00026D1B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6.95pt;height:39.3pt" o:ole="">
                  <v:imagedata r:id="rId47" o:title=""/>
                </v:shape>
                <o:OLEObject Type="Embed" ProgID="Equation.DSMT4" ShapeID="_x0000_i1044" DrawAspect="Content" ObjectID="_1775310063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3pt;height:39.3pt" o:ole="">
                  <v:imagedata r:id="rId49" o:title=""/>
                </v:shape>
                <o:OLEObject Type="Embed" ProgID="Equation.DSMT4" ShapeID="_x0000_i1045" DrawAspect="Content" ObjectID="_1775310064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345AAE28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026D1B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026D1B" w:rsidRPr="00026D1B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7BA4BAAD" w:rsidR="008367DF" w:rsidRPr="00B523B0" w:rsidRDefault="008367DF" w:rsidP="0045754B"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.15pt;height:32.7pt" o:ole="">
            <v:imagedata r:id="rId52" o:title=""/>
          </v:shape>
          <o:OLEObject Type="Embed" ProgID="Equation.DSMT4" ShapeID="_x0000_i1046" DrawAspect="Content" ObjectID="_1775310065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>. The assumption does not hold true, so this treatment can cause large errors.</w:t>
      </w:r>
    </w:p>
    <w:p w14:paraId="225ED9A8" w14:textId="530ECD86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.05pt;height:39.9pt" o:ole="">
            <v:imagedata r:id="rId54" o:title=""/>
          </v:shape>
          <o:OLEObject Type="Embed" ProgID="Equation.DSMT4" ShapeID="_x0000_i1047" DrawAspect="Content" ObjectID="_1775310066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026D1B" w:rsidRPr="00026D1B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.05pt;height:39.9pt" o:ole="">
            <v:imagedata r:id="rId54" o:title=""/>
          </v:shape>
          <o:OLEObject Type="Embed" ProgID="Equation.DSMT4" ShapeID="_x0000_i1048" DrawAspect="Content" ObjectID="_1775310067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.05pt;height:39.9pt" o:ole="">
            <v:imagedata r:id="rId54" o:title=""/>
          </v:shape>
          <o:OLEObject Type="Embed" ProgID="Equation.DSMT4" ShapeID="_x0000_i1049" DrawAspect="Content" ObjectID="_1775310068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4pt;height:17.15pt" o:ole="">
            <v:imagedata r:id="rId58" o:title=""/>
          </v:shape>
          <o:OLEObject Type="Embed" ProgID="Equation.DSMT4" ShapeID="_x0000_i1050" DrawAspect="Content" ObjectID="_1775310069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5pt;height:37.1pt" o:ole="">
            <v:imagedata r:id="rId60" o:title=""/>
          </v:shape>
          <o:OLEObject Type="Embed" ProgID="Equation.DSMT4" ShapeID="_x0000_i1051" DrawAspect="Content" ObjectID="_1775310070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8.9pt;height:39.9pt" o:ole="">
            <v:imagedata r:id="rId62" o:title=""/>
          </v:shape>
          <o:OLEObject Type="Embed" ProgID="Equation.DSMT4" ShapeID="_x0000_i1052" DrawAspect="Content" ObjectID="_1775310071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6.95pt;height:37.65pt" o:ole="">
            <v:imagedata r:id="rId64" o:title=""/>
          </v:shape>
          <o:OLEObject Type="Embed" ProgID="Equation.DSMT4" ShapeID="_x0000_i1053" DrawAspect="Content" ObjectID="_1775310072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3.55pt;height:47.1pt" o:ole="">
            <v:imagedata r:id="rId66" o:title=""/>
          </v:shape>
          <o:OLEObject Type="Embed" ProgID="Equation.DSMT4" ShapeID="_x0000_i1054" DrawAspect="Content" ObjectID="_1775310073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8369F53" w:rsidR="00D52E62" w:rsidRPr="00D52E62" w:rsidRDefault="00D52E62" w:rsidP="0055330C"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026D1B">
        <w:t xml:space="preserve">Figure </w:t>
      </w:r>
      <w:r w:rsidR="00026D1B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6C424A44" w:rsidR="00C12CF8" w:rsidRPr="00C12CF8" w:rsidRDefault="00D52E62" w:rsidP="0055330C">
      <w:pPr>
        <w:pStyle w:val="Caption"/>
        <w:jc w:val="center"/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6D1B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F75A78">
        <w:t xml:space="preserve">a wall </w:t>
      </w:r>
      <w:r w:rsidR="00F42C8B">
        <w:t>model</w:t>
      </w:r>
    </w:p>
    <w:p w14:paraId="764E9447" w14:textId="1B5204A9" w:rsidR="00AF6400" w:rsidRPr="00AF6400" w:rsidRDefault="006C5164" w:rsidP="0055330C"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026D1B">
        <w:t xml:space="preserve">Figure </w:t>
      </w:r>
      <w:r w:rsidR="00026D1B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383D99">
        <w:t>informa</w:t>
      </w:r>
      <w:r w:rsidR="001614EE"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7B89D004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6D1B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1A52661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C53B17">
        <w:rPr>
          <w:b/>
          <w:sz w:val="32"/>
          <w:szCs w:val="32"/>
        </w:rPr>
        <w:t>solver</w:t>
      </w:r>
    </w:p>
    <w:p w14:paraId="3125BBAD" w14:textId="54EA534C" w:rsidR="00C8694A" w:rsidRDefault="00061A01" w:rsidP="004F3098">
      <w:pPr>
        <w:spacing w:beforeLines="50" w:before="120" w:afterLines="50" w:after="120"/>
        <w:rPr>
          <w:lang w:eastAsia="zh-CN"/>
        </w:rPr>
      </w:pPr>
      <w:r>
        <w:t xml:space="preserve">The elliptic Poisson equation can be solved via iterative methods, like Jacobi, Gauss-Seidel (with </w:t>
      </w:r>
      <w:r w:rsidRPr="00061A01">
        <w:t>successive overrelaxation</w:t>
      </w:r>
      <w:r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5" type="#_x0000_t75" style="width:11.65pt;height:13.3pt" o:ole="">
            <v:imagedata r:id="rId70" o:title=""/>
          </v:shape>
          <o:OLEObject Type="Embed" ProgID="Equation.DSMT4" ShapeID="_x0000_i1055" DrawAspect="Content" ObjectID="_1775310074" r:id="rId71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6" type="#_x0000_t75" style="width:9.95pt;height:14.4pt" o:ole="">
            <v:imagedata r:id="rId72" o:title=""/>
          </v:shape>
          <o:OLEObject Type="Embed" ProgID="Equation.DSMT4" ShapeID="_x0000_i1056" DrawAspect="Content" ObjectID="_1775310075" r:id="rId73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7" type="#_x0000_t75" style="width:34.9pt;height:14.4pt" o:ole="">
            <v:imagedata r:id="rId74" o:title=""/>
          </v:shape>
          <o:OLEObject Type="Embed" ProgID="Equation.DSMT4" ShapeID="_x0000_i1057" DrawAspect="Content" ObjectID="_1775310076" r:id="rId75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8" type="#_x0000_t75" style="width:11.65pt;height:13.3pt" o:ole="">
            <v:imagedata r:id="rId70" o:title=""/>
          </v:shape>
          <o:OLEObject Type="Embed" ProgID="Equation.DSMT4" ShapeID="_x0000_i1058" DrawAspect="Content" ObjectID="_1775310077" r:id="rId76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the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59" type="#_x0000_t75" style="width:60.35pt;height:17.15pt" o:ole="">
            <v:imagedata r:id="rId77" o:title=""/>
          </v:shape>
          <o:OLEObject Type="Embed" ProgID="Equation.DSMT4" ShapeID="_x0000_i1059" DrawAspect="Content" ObjectID="_1775310078" r:id="rId78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0" type="#_x0000_t75" style="width:62.05pt;height:19.4pt" o:ole="">
            <v:imagedata r:id="rId79" o:title=""/>
          </v:shape>
          <o:OLEObject Type="Embed" ProgID="Equation.DSMT4" ShapeID="_x0000_i1060" DrawAspect="Content" ObjectID="_1775310079" r:id="rId80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1" type="#_x0000_t75" style="width:16.6pt;height:17.15pt" o:ole="">
            <v:imagedata r:id="rId81" o:title=""/>
          </v:shape>
          <o:OLEObject Type="Embed" ProgID="Equation.DSMT4" ShapeID="_x0000_i1061" DrawAspect="Content" ObjectID="_1775310080" r:id="rId82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2" type="#_x0000_t75" style="width:16.6pt;height:19.4pt" o:ole="">
            <v:imagedata r:id="rId83" o:title=""/>
          </v:shape>
          <o:OLEObject Type="Embed" ProgID="Equation.DSMT4" ShapeID="_x0000_i1062" DrawAspect="Content" ObjectID="_1775310081" r:id="rId84"/>
        </w:object>
      </w:r>
      <w:r w:rsidR="00961C1D">
        <w:t xml:space="preserve"> </w:t>
      </w:r>
      <w:r w:rsidR="00AD3583">
        <w:t>denote</w:t>
      </w:r>
      <w:r w:rsidR="00961C1D">
        <w:t xml:space="preserve"> the number of </w:t>
      </w:r>
      <w:r w:rsidR="00023C3D">
        <w:t>cells,</w:t>
      </w:r>
    </w:p>
    <w:p w14:paraId="345FD359" w14:textId="27E4D44D" w:rsidR="00EC2418" w:rsidRDefault="00EC2418" w:rsidP="00EC2418">
      <w:pPr>
        <w:pStyle w:val="MTDisplayEquation"/>
      </w:pPr>
      <w:r>
        <w:tab/>
      </w:r>
      <w:r w:rsidR="004C45FA" w:rsidRPr="00EC2418">
        <w:rPr>
          <w:position w:val="-28"/>
        </w:rPr>
        <w:object w:dxaOrig="7420" w:dyaOrig="700" w14:anchorId="56346DA9">
          <v:shape id="_x0000_i1063" type="#_x0000_t75" style="width:369.95pt;height:34.9pt" o:ole="">
            <v:imagedata r:id="rId85" o:title=""/>
          </v:shape>
          <o:OLEObject Type="Embed" ProgID="Equation.DSMT4" ShapeID="_x0000_i1063" DrawAspect="Content" ObjectID="_1775310082" r:id="rId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026D1B">
          <w:rPr>
            <w:noProof/>
          </w:rPr>
          <w:instrText>8</w:instrText>
        </w:r>
      </w:fldSimple>
      <w:r>
        <w:instrText>)</w:instrText>
      </w:r>
      <w:bookmarkEnd w:id="11"/>
      <w:r>
        <w:fldChar w:fldCharType="end"/>
      </w:r>
    </w:p>
    <w:p w14:paraId="47243EDB" w14:textId="209039FE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direc</w:t>
      </w:r>
      <w:r w:rsidR="00B65A6D">
        <w:rPr>
          <w:rFonts w:hint="eastAsia"/>
          <w:lang w:eastAsia="zh-CN"/>
        </w:rPr>
        <w:t>tion</w:t>
      </w:r>
      <w:r w:rsidR="00B65A6D">
        <w:rPr>
          <w:lang w:eastAsia="zh-CN"/>
        </w:rPr>
        <w:t>,</w:t>
      </w:r>
    </w:p>
    <w:p w14:paraId="514A1C16" w14:textId="2AF49876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4" type="#_x0000_t75" style="width:118.5pt;height:39.9pt" o:ole="">
            <v:imagedata r:id="rId87" o:title=""/>
          </v:shape>
          <o:OLEObject Type="Embed" ProgID="Equation.DSMT4" ShapeID="_x0000_i1064" DrawAspect="Content" ObjectID="_1775310083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026D1B">
          <w:rPr>
            <w:noProof/>
          </w:rPr>
          <w:instrText>9</w:instrText>
        </w:r>
      </w:fldSimple>
      <w:r>
        <w:instrText>)</w:instrText>
      </w:r>
      <w:bookmarkEnd w:id="12"/>
      <w:r>
        <w:fldChar w:fldCharType="end"/>
      </w:r>
    </w:p>
    <w:p w14:paraId="4C0A0866" w14:textId="0C010586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E41DEA">
        <w:rPr>
          <w:lang w:eastAsia="zh-CN"/>
        </w:rPr>
        <w:t>tion,</w:t>
      </w:r>
    </w:p>
    <w:p w14:paraId="6F89CE83" w14:textId="6F70E0DF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5" type="#_x0000_t75" style="width:130.15pt;height:42.1pt" o:ole="">
            <v:imagedata r:id="rId89" o:title=""/>
          </v:shape>
          <o:OLEObject Type="Embed" ProgID="Equation.DSMT4" ShapeID="_x0000_i1065" DrawAspect="Content" ObjectID="_1775310084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2750732B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6" type="#_x0000_t75" style="width:350.6pt;height:44.85pt" o:ole="">
            <v:imagedata r:id="rId91" o:title=""/>
          </v:shape>
          <o:OLEObject Type="Embed" ProgID="Equation.DSMT4" ShapeID="_x0000_i1066" DrawAspect="Content" ObjectID="_1775310085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026D1B">
          <w:rPr>
            <w:noProof/>
          </w:rPr>
          <w:instrText>11</w:instrText>
        </w:r>
      </w:fldSimple>
      <w:r>
        <w:instrText>)</w:instrText>
      </w:r>
      <w:bookmarkEnd w:id="13"/>
      <w:r>
        <w:fldChar w:fldCharType="end"/>
      </w:r>
    </w:p>
    <w:p w14:paraId="1C9F7A69" w14:textId="2A4DC1E9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(11)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>
        <w:rPr>
          <w:lang w:eastAsia="zh-CN"/>
        </w:rPr>
        <w:t xml:space="preserve">into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(8)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2A9A44D2" w:rsidR="002A24D7" w:rsidRDefault="002A24D7" w:rsidP="00A47DC8">
      <w:pPr>
        <w:pStyle w:val="MTDisplayEquation"/>
        <w:ind w:firstLine="0"/>
      </w:pPr>
      <w:r>
        <w:lastRenderedPageBreak/>
        <w:tab/>
      </w:r>
      <w:r w:rsidR="00147E21" w:rsidRPr="00D74D59">
        <w:rPr>
          <w:position w:val="-206"/>
        </w:rPr>
        <w:object w:dxaOrig="5340" w:dyaOrig="4239" w14:anchorId="39FE7C77">
          <v:shape id="_x0000_i1067" type="#_x0000_t75" style="width:268.05pt;height:214.35pt" o:ole="">
            <v:imagedata r:id="rId93" o:title=""/>
          </v:shape>
          <o:OLEObject Type="Embed" ProgID="Equation.DSMT4" ShapeID="_x0000_i1067" DrawAspect="Content" ObjectID="_1775310086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026D1B">
          <w:rPr>
            <w:noProof/>
          </w:rPr>
          <w:instrText>12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6369F326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8" type="#_x0000_t75" style="width:247pt;height:57.6pt" o:ole="">
            <v:imagedata r:id="rId95" o:title=""/>
          </v:shape>
          <o:OLEObject Type="Embed" ProgID="Equation.DSMT4" ShapeID="_x0000_i1068" DrawAspect="Content" ObjectID="_1775310087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026D1B">
          <w:rPr>
            <w:noProof/>
          </w:rPr>
          <w:instrText>13</w:instrText>
        </w:r>
      </w:fldSimple>
      <w:r>
        <w:instrText>)</w:instrText>
      </w:r>
      <w:bookmarkEnd w:id="15"/>
      <w:r>
        <w:fldChar w:fldCharType="end"/>
      </w:r>
    </w:p>
    <w:p w14:paraId="4DDBB2E1" w14:textId="4832377D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69" type="#_x0000_t75" style="width:247.55pt;height:61.5pt" o:ole="">
            <v:imagedata r:id="rId97" o:title=""/>
          </v:shape>
          <o:OLEObject Type="Embed" ProgID="Equation.DSMT4" ShapeID="_x0000_i1069" DrawAspect="Content" ObjectID="_1775310088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434AA619" w14:textId="7F0F2DEC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0" type="#_x0000_t75" style="width:10.5pt;height:14.4pt" o:ole="">
            <v:imagedata r:id="rId99" o:title=""/>
          </v:shape>
          <o:OLEObject Type="Embed" ProgID="Equation.DSMT4" ShapeID="_x0000_i1070" DrawAspect="Content" ObjectID="_1775310089" r:id="rId100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1" type="#_x0000_t75" style="width:22.15pt;height:15.5pt" o:ole="">
            <v:imagedata r:id="rId101" o:title=""/>
          </v:shape>
          <o:OLEObject Type="Embed" ProgID="Equation.DSMT4" ShapeID="_x0000_i1071" DrawAspect="Content" ObjectID="_1775310090" r:id="rId102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Pedro’s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026D1B" w:rsidRPr="00026D1B">
        <w:rPr>
          <w:iCs/>
        </w:rPr>
        <w:instrText>(13)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into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026D1B">
        <w:instrText>(12)</w:instrText>
      </w:r>
      <w:r>
        <w:fldChar w:fldCharType="end"/>
      </w:r>
      <w:r w:rsidR="00667EAC">
        <w:fldChar w:fldCharType="end"/>
      </w:r>
      <w:r w:rsidR="00167CC7">
        <w:t>,</w:t>
      </w:r>
    </w:p>
    <w:p w14:paraId="1032F9D0" w14:textId="596A1C69" w:rsidR="00564C97" w:rsidRDefault="00667EAC" w:rsidP="00B7502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200" w:dyaOrig="760" w14:anchorId="1803985D">
          <v:shape id="_x0000_i1072" type="#_x0000_t75" style="width:159.5pt;height:39.3pt" o:ole="">
            <v:imagedata r:id="rId103" o:title=""/>
          </v:shape>
          <o:OLEObject Type="Embed" ProgID="Equation.DSMT4" ShapeID="_x0000_i1072" DrawAspect="Content" ObjectID="_1775310091" r:id="rId1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026D1B">
          <w:rPr>
            <w:noProof/>
          </w:rPr>
          <w:instrText>15</w:instrText>
        </w:r>
      </w:fldSimple>
      <w:r>
        <w:instrText>)</w:instrText>
      </w:r>
      <w:bookmarkEnd w:id="16"/>
      <w:r>
        <w:fldChar w:fldCharType="end"/>
      </w:r>
    </w:p>
    <w:p w14:paraId="67F9CB83" w14:textId="20BA8C99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3" type="#_x0000_t75" style="width:39.9pt;height:22.15pt" o:ole="">
            <v:imagedata r:id="rId105" o:title=""/>
          </v:shape>
          <o:OLEObject Type="Embed" ProgID="Equation.DSMT4" ShapeID="_x0000_i1073" DrawAspect="Content" ObjectID="_1775310092" r:id="rId106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026D1B" w:rsidRPr="00026D1B">
        <w:rPr>
          <w:iCs/>
        </w:rPr>
        <w:instrText>(15)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3056B409" w:rsidR="009C688B" w:rsidRDefault="009C688B" w:rsidP="009C688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300" w:dyaOrig="760" w14:anchorId="6801B1BC">
          <v:shape id="_x0000_i1074" type="#_x0000_t75" style="width:166.15pt;height:39.3pt" o:ole="">
            <v:imagedata r:id="rId107" o:title=""/>
          </v:shape>
          <o:OLEObject Type="Embed" ProgID="Equation.DSMT4" ShapeID="_x0000_i1074" DrawAspect="Content" ObjectID="_1775310093" r:id="rId1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0A124168" w14:textId="0DF2A035" w:rsidR="00BC5A10" w:rsidRDefault="004F7F32" w:rsidP="004F7F32">
      <w:pPr>
        <w:rPr>
          <w:iCs/>
          <w:lang w:eastAsia="zh-CN"/>
        </w:rPr>
      </w:pPr>
      <w:r>
        <w:rPr>
          <w:lang w:eastAsia="zh-CN"/>
        </w:rPr>
        <w:t>This is not as efficient as solving a tridiagonal system of equa</w:t>
      </w:r>
      <w:r w:rsidR="00A47E53">
        <w:rPr>
          <w:lang w:eastAsia="zh-CN"/>
        </w:rPr>
        <w:t>tions</w:t>
      </w:r>
      <w:r>
        <w:rPr>
          <w:lang w:eastAsia="zh-CN"/>
        </w:rPr>
        <w:t xml:space="preserve"> in </w:t>
      </w:r>
      <w:r w:rsidR="008614FF">
        <w:rPr>
          <w:lang w:eastAsia="zh-CN"/>
        </w:rPr>
        <w:t>the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</w:t>
      </w:r>
      <w:r w:rsidR="009C09C4">
        <w:rPr>
          <w:lang w:eastAsia="zh-CN"/>
        </w:rPr>
        <w:t>direc</w:t>
      </w:r>
      <w:r w:rsidR="00D552C8">
        <w:rPr>
          <w:lang w:eastAsia="zh-CN"/>
        </w:rPr>
        <w:t>tion.</w:t>
      </w:r>
      <w:r w:rsidR="00D32201">
        <w:rPr>
          <w:lang w:eastAsia="zh-CN"/>
        </w:rPr>
        <w:t xml:space="preserve"> </w:t>
      </w:r>
      <w:r w:rsidR="00814B01">
        <w:rPr>
          <w:lang w:eastAsia="zh-CN"/>
        </w:rPr>
        <w:t>Hence</w:t>
      </w:r>
      <w:r w:rsidR="000B50FB">
        <w:rPr>
          <w:lang w:eastAsia="zh-CN"/>
        </w:rPr>
        <w:t xml:space="preserve">, </w:t>
      </w:r>
      <w:r w:rsidR="008227C7">
        <w:rPr>
          <w:lang w:eastAsia="zh-CN"/>
        </w:rPr>
        <w:t xml:space="preserve">Eq. </w: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GOTOBUTTON ZEqnNum868307  \* MERGEFORMAT </w:instrTex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REF ZEqnNum868307 \* Charformat \! \* MERGEFORMAT </w:instrText>
      </w:r>
      <w:r w:rsidR="00C57ACF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(15)</w:instrText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t xml:space="preserve"> is the set of equations solved in channel flow. For s</w:t>
      </w:r>
      <w:r w:rsidR="00047A7B">
        <w:rPr>
          <w:iCs/>
          <w:lang w:eastAsia="zh-CN"/>
        </w:rPr>
        <w:t>quare ducts</w:t>
      </w:r>
      <w:r w:rsidR="003743F0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>with</w:t>
      </w:r>
      <w:r w:rsidR="003743F0">
        <w:rPr>
          <w:iCs/>
          <w:lang w:eastAsia="zh-CN"/>
        </w:rPr>
        <w:t xml:space="preserve"> </w:t>
      </w:r>
      <w:r w:rsidR="00C57ACF">
        <w:rPr>
          <w:iCs/>
          <w:lang w:eastAsia="zh-CN"/>
        </w:rPr>
        <w:t>the</w:t>
      </w:r>
      <w:r w:rsidR="00047A7B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lastRenderedPageBreak/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026D1B">
        <w:rPr>
          <w:lang w:eastAsia="zh-CN"/>
        </w:rPr>
        <w:instrText>(77)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(78)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026D1B">
        <w:rPr>
          <w:lang w:eastAsia="zh-CN"/>
        </w:rPr>
        <w:instrText>(9)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077330CB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5" type="#_x0000_t75" style="width:315.7pt;height:42.1pt" o:ole="">
            <v:imagedata r:id="rId109" o:title=""/>
          </v:shape>
          <o:OLEObject Type="Embed" ProgID="Equation.DSMT4" ShapeID="_x0000_i1075" DrawAspect="Content" ObjectID="_1775310094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026D1B">
          <w:rPr>
            <w:noProof/>
          </w:rPr>
          <w:instrText>17</w:instrText>
        </w:r>
      </w:fldSimple>
      <w:r>
        <w:instrText>)</w:instrText>
      </w:r>
      <w:bookmarkEnd w:id="17"/>
      <w:r>
        <w:fldChar w:fldCharType="end"/>
      </w:r>
    </w:p>
    <w:p w14:paraId="7590D9BD" w14:textId="102A167A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(17)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1502C11D" w:rsidR="00570771" w:rsidRDefault="00570771" w:rsidP="00570771">
      <w:pPr>
        <w:pStyle w:val="MTDisplayEquation"/>
      </w:pPr>
      <w:r>
        <w:tab/>
      </w:r>
      <w:r w:rsidR="00173F39" w:rsidRPr="00173F39">
        <w:rPr>
          <w:position w:val="-70"/>
        </w:rPr>
        <w:object w:dxaOrig="5460" w:dyaOrig="1520" w14:anchorId="587E6E73">
          <v:shape id="_x0000_i1076" type="#_x0000_t75" style="width:273.6pt;height:75.3pt" o:ole="">
            <v:imagedata r:id="rId111" o:title=""/>
          </v:shape>
          <o:OLEObject Type="Embed" ProgID="Equation.DSMT4" ShapeID="_x0000_i1076" DrawAspect="Content" ObjectID="_1775310095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328C2938" w14:textId="6055A21D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B211AF">
        <w:rPr>
          <w:lang w:eastAsia="zh-CN"/>
        </w:rPr>
        <w:t>as</w:t>
      </w:r>
    </w:p>
    <w:p w14:paraId="08DD2D15" w14:textId="1E8DA1ED" w:rsidR="008030DF" w:rsidRDefault="008030DF" w:rsidP="008030DF">
      <w:pPr>
        <w:pStyle w:val="MTDisplayEquation"/>
      </w:pPr>
      <w:r>
        <w:tab/>
      </w:r>
      <w:r w:rsidR="00DB64D5" w:rsidRPr="00DB64D5">
        <w:rPr>
          <w:position w:val="-32"/>
        </w:rPr>
        <w:object w:dxaOrig="4940" w:dyaOrig="1080" w14:anchorId="27587DC1">
          <v:shape id="_x0000_i1077" type="#_x0000_t75" style="width:247pt;height:54.3pt" o:ole="">
            <v:imagedata r:id="rId113" o:title=""/>
          </v:shape>
          <o:OLEObject Type="Embed" ProgID="Equation.DSMT4" ShapeID="_x0000_i1077" DrawAspect="Content" ObjectID="_1775310096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026D1B">
          <w:rPr>
            <w:noProof/>
          </w:rPr>
          <w:instrText>19</w:instrText>
        </w:r>
      </w:fldSimple>
      <w:r>
        <w:instrText>)</w:instrText>
      </w:r>
      <w:bookmarkEnd w:id="18"/>
      <w:r>
        <w:fldChar w:fldCharType="end"/>
      </w:r>
    </w:p>
    <w:p w14:paraId="2150EC09" w14:textId="4DCE3A1F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8" type="#_x0000_t75" style="width:243.7pt;height:61.5pt" o:ole="">
            <v:imagedata r:id="rId115" o:title=""/>
          </v:shape>
          <o:OLEObject Type="Embed" ProgID="Equation.DSMT4" ShapeID="_x0000_i1078" DrawAspect="Content" ObjectID="_1775310097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026D1B">
          <w:rPr>
            <w:noProof/>
          </w:rPr>
          <w:instrText>20</w:instrText>
        </w:r>
      </w:fldSimple>
      <w:r>
        <w:instrText>)</w:instrText>
      </w:r>
      <w:bookmarkEnd w:id="19"/>
      <w:r>
        <w:fldChar w:fldCharType="end"/>
      </w:r>
    </w:p>
    <w:p w14:paraId="1A26C6FA" w14:textId="2086B623" w:rsidR="00AA32E7" w:rsidRPr="00AA32E7" w:rsidRDefault="00DB64D5" w:rsidP="00AA32E7">
      <w:pPr>
        <w:rPr>
          <w:lang w:eastAsia="zh-CN"/>
        </w:rPr>
      </w:pPr>
      <w:r>
        <w:rPr>
          <w:lang w:eastAsia="zh-CN"/>
        </w:rPr>
        <w:t>Hence,</w:t>
      </w:r>
    </w:p>
    <w:p w14:paraId="0798A841" w14:textId="2CD06F68" w:rsidR="00526F6B" w:rsidRDefault="00526F6B" w:rsidP="00526F6B">
      <w:pPr>
        <w:pStyle w:val="MTDisplayEquation"/>
      </w:pPr>
      <w:r>
        <w:tab/>
      </w:r>
      <w:r w:rsidR="00E94AB9" w:rsidRPr="00E94AB9">
        <w:rPr>
          <w:position w:val="-32"/>
        </w:rPr>
        <w:object w:dxaOrig="3200" w:dyaOrig="760" w14:anchorId="07E8C34A">
          <v:shape id="_x0000_i1079" type="#_x0000_t75" style="width:159.5pt;height:39.3pt" o:ole="">
            <v:imagedata r:id="rId117" o:title=""/>
          </v:shape>
          <o:OLEObject Type="Embed" ProgID="Equation.DSMT4" ShapeID="_x0000_i1079" DrawAspect="Content" ObjectID="_1775310098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49CA48E6" w14:textId="5C3DFDF4" w:rsidR="00CD3CCA" w:rsidRPr="00CD3CCA" w:rsidRDefault="00F17FAD" w:rsidP="00CD1AC2">
      <w:pPr>
        <w:rPr>
          <w:iCs/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(15)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that the index of input data points is always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and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is the number of those input points.</w:t>
      </w:r>
    </w:p>
    <w:p w14:paraId="68A7B672" w14:textId="7A09A8C9" w:rsidR="00253A4F" w:rsidRPr="00CB61D5" w:rsidRDefault="00253A4F" w:rsidP="00253A4F">
      <w:pPr>
        <w:spacing w:beforeLines="50" w:before="120" w:afterLines="50" w:after="120"/>
        <w:rPr>
          <w:b/>
          <w:sz w:val="32"/>
          <w:szCs w:val="32"/>
        </w:rPr>
      </w:pPr>
      <w:r w:rsidRPr="00CB61D5">
        <w:rPr>
          <w:b/>
          <w:sz w:val="32"/>
          <w:szCs w:val="32"/>
        </w:rPr>
        <w:t xml:space="preserve">3. Low-storage Runge-Kutta </w:t>
      </w:r>
      <w:r w:rsidR="00C53B17">
        <w:rPr>
          <w:b/>
          <w:sz w:val="32"/>
          <w:szCs w:val="32"/>
        </w:rPr>
        <w:t>scheme</w:t>
      </w:r>
    </w:p>
    <w:p w14:paraId="050F1D71" w14:textId="704C46CB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6D1164">
        <w:rPr>
          <w:lang w:eastAsia="zh-CN"/>
        </w:rPr>
        <w:t xml:space="preserve">is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60365D0D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="008A3C19" w:rsidRPr="0087601A">
        <w:rPr>
          <w:position w:val="-106"/>
        </w:rPr>
        <w:object w:dxaOrig="7140" w:dyaOrig="2240" w14:anchorId="2BEBC16F">
          <v:shape id="_x0000_i1080" type="#_x0000_t75" style="width:355.55pt;height:111.3pt" o:ole="">
            <v:imagedata r:id="rId119" o:title=""/>
          </v:shape>
          <o:OLEObject Type="Embed" ProgID="Equation.DSMT4" ShapeID="_x0000_i1080" DrawAspect="Content" ObjectID="_1775310099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632490"/>
      <w:r>
        <w:instrText>(</w:instrText>
      </w:r>
      <w:fldSimple w:instr=" SEQ MTEqn \c \* Arabic \* MERGEFORMAT ">
        <w:r w:rsidR="00026D1B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1F574A4B" w14:textId="495C0B1D" w:rsidR="00253A4F" w:rsidRDefault="00253A4F" w:rsidP="00253A4F">
      <w:pPr>
        <w:rPr>
          <w:lang w:eastAsia="zh-CN"/>
        </w:rPr>
      </w:pPr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081" type="#_x0000_t75" style="width:44.3pt;height:15.5pt" o:ole="">
            <v:imagedata r:id="rId121" o:title=""/>
          </v:shape>
          <o:OLEObject Type="Embed" ProgID="Equation.DSMT4" ShapeID="_x0000_i1081" DrawAspect="Content" ObjectID="_1775310100" r:id="rId122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082" type="#_x0000_t75" style="width:37.65pt;height:19.4pt" o:ole="">
            <v:imagedata r:id="rId123" o:title=""/>
          </v:shape>
          <o:OLEObject Type="Embed" ProgID="Equation.DSMT4" ShapeID="_x0000_i1082" DrawAspect="Content" ObjectID="_1775310101" r:id="rId124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083" type="#_x0000_t75" style="width:44.85pt;height:19.4pt" o:ole="">
            <v:imagedata r:id="rId125" o:title=""/>
          </v:shape>
          <o:OLEObject Type="Embed" ProgID="Equation.DSMT4" ShapeID="_x0000_i1083" DrawAspect="Content" ObjectID="_1775310102" r:id="rId126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084" type="#_x0000_t75" style="width:16.6pt;height:19.4pt" o:ole="">
            <v:imagedata r:id="rId127" o:title=""/>
          </v:shape>
          <o:OLEObject Type="Embed" ProgID="Equation.DSMT4" ShapeID="_x0000_i1084" DrawAspect="Content" ObjectID="_1775310103" r:id="rId128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085" type="#_x0000_t75" style="width:34.35pt;height:17.15pt" o:ole="">
            <v:imagedata r:id="rId129" o:title=""/>
          </v:shape>
          <o:OLEObject Type="Embed" ProgID="Equation.DSMT4" ShapeID="_x0000_i1085" DrawAspect="Content" ObjectID="_1775310104" r:id="rId130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086" type="#_x0000_t75" style="width:15.5pt;height:17.15pt" o:ole="">
            <v:imagedata r:id="rId131" o:title=""/>
          </v:shape>
          <o:OLEObject Type="Embed" ProgID="Equation.DSMT4" ShapeID="_x0000_i1086" DrawAspect="Content" ObjectID="_1775310105" r:id="rId132"/>
        </w:object>
      </w:r>
      <w:r>
        <w:t xml:space="preserve"> denotes the convection term, and </w:t>
      </w:r>
      <w:r w:rsidRPr="008F3E2C">
        <w:rPr>
          <w:position w:val="-32"/>
        </w:rPr>
        <w:object w:dxaOrig="1120" w:dyaOrig="740" w14:anchorId="115C19A5">
          <v:shape id="_x0000_i1087" type="#_x0000_t75" style="width:57.6pt;height:37.65pt" o:ole="">
            <v:imagedata r:id="rId133" o:title=""/>
          </v:shape>
          <o:OLEObject Type="Embed" ProgID="Equation.DSMT4" ShapeID="_x0000_i1087" DrawAspect="Content" ObjectID="_1775310106" r:id="rId134"/>
        </w:object>
      </w:r>
      <w:r>
        <w:t xml:space="preserve"> is second-order derivative. </w:t>
      </w:r>
      <w:r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5AC4BF5F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088" type="#_x0000_t75" style="width:133.5pt;height:96.35pt" o:ole="">
            <v:imagedata r:id="rId135" o:title=""/>
          </v:shape>
          <o:OLEObject Type="Embed" ProgID="Equation.DSMT4" ShapeID="_x0000_i1088" DrawAspect="Content" ObjectID="_1775310107" r:id="rId1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3394E753" w14:textId="441201AF" w:rsidR="001414B0" w:rsidRDefault="001414B0" w:rsidP="00253A4F">
      <w:r>
        <w:t>The stability condition</w:t>
      </w:r>
      <w:r w:rsidR="009B1D11">
        <w:t xml:space="preserve"> </w:t>
      </w:r>
      <w:r w:rsidR="00FC663F">
        <w:t>is</w:t>
      </w:r>
    </w:p>
    <w:p w14:paraId="7790B547" w14:textId="5B408B48" w:rsidR="001414B0" w:rsidRDefault="001414B0" w:rsidP="001414B0">
      <w:pPr>
        <w:pStyle w:val="MTDisplayEquation"/>
      </w:pPr>
      <w:r>
        <w:tab/>
      </w:r>
      <w:r w:rsidR="00FC663F" w:rsidRPr="001414B0">
        <w:rPr>
          <w:position w:val="-68"/>
        </w:rPr>
        <w:object w:dxaOrig="5040" w:dyaOrig="1480" w14:anchorId="38E0E104">
          <v:shape id="_x0000_i1089" type="#_x0000_t75" style="width:252pt;height:74.2pt" o:ole="">
            <v:imagedata r:id="rId137" o:title=""/>
          </v:shape>
          <o:OLEObject Type="Embed" ProgID="Equation.DSMT4" ShapeID="_x0000_i1089" DrawAspect="Content" ObjectID="_1775310108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859532"/>
      <w:r>
        <w:instrText>(</w:instrText>
      </w:r>
      <w:fldSimple w:instr=" SEQ MTEqn \c \* Arabic \* MERGEFORMAT ">
        <w:r w:rsidR="00026D1B">
          <w:rPr>
            <w:noProof/>
          </w:rPr>
          <w:instrText>24</w:instrText>
        </w:r>
      </w:fldSimple>
      <w:r>
        <w:instrText>)</w:instrText>
      </w:r>
      <w:bookmarkEnd w:id="21"/>
      <w:r>
        <w:fldChar w:fldCharType="end"/>
      </w:r>
    </w:p>
    <w:p w14:paraId="4848FF78" w14:textId="5BAF05F4" w:rsidR="00253A4F" w:rsidRDefault="00253A4F" w:rsidP="00253A4F">
      <w:r>
        <w:t xml:space="preserve">If the viscous term is </w:t>
      </w:r>
      <w:r w:rsidR="003A594F">
        <w:t>treated</w:t>
      </w:r>
      <w:r>
        <w:t xml:space="preserve"> implicitly</w:t>
      </w:r>
      <w:r w:rsidR="00931977">
        <w:t xml:space="preserve"> in all the three </w:t>
      </w:r>
      <w:r w:rsidR="003A1F3D">
        <w:t>direc</w:t>
      </w:r>
      <w:r w:rsidR="008D2A1F">
        <w:t>tions,</w:t>
      </w:r>
    </w:p>
    <w:p w14:paraId="337D6A0C" w14:textId="34A02953" w:rsidR="00253A4F" w:rsidRDefault="00253A4F" w:rsidP="00253A4F">
      <w:pPr>
        <w:pStyle w:val="MTDisplayEquation"/>
        <w:spacing w:line="360" w:lineRule="auto"/>
      </w:pPr>
      <w:r>
        <w:tab/>
      </w:r>
      <w:r w:rsidRPr="00B64C8E">
        <w:rPr>
          <w:position w:val="-32"/>
        </w:rPr>
        <w:object w:dxaOrig="6200" w:dyaOrig="760" w14:anchorId="4BF5DC90">
          <v:shape id="_x0000_i1090" type="#_x0000_t75" style="width:309.6pt;height:39.3pt" o:ole="">
            <v:imagedata r:id="rId139" o:title=""/>
          </v:shape>
          <o:OLEObject Type="Embed" ProgID="Equation.DSMT4" ShapeID="_x0000_i1090" DrawAspect="Content" ObjectID="_1775310109" r:id="rId1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6D5A24D3" w14:textId="59D5D366" w:rsidR="00253A4F" w:rsidRPr="00CF5C9D" w:rsidRDefault="00253A4F" w:rsidP="00253A4F">
      <w:pPr>
        <w:rPr>
          <w:lang w:eastAsia="zh-CN"/>
        </w:rPr>
      </w:pPr>
      <w:r>
        <w:t>In a computer code,</w:t>
      </w:r>
      <w:r w:rsidR="00E80007">
        <w:t xml:space="preserve"> </w:t>
      </w:r>
      <w:r w:rsidRPr="001106FD">
        <w:rPr>
          <w:position w:val="-12"/>
        </w:rPr>
        <w:object w:dxaOrig="1480" w:dyaOrig="380" w14:anchorId="321B4CAA">
          <v:shape id="_x0000_i1091" type="#_x0000_t75" style="width:75.3pt;height:19.4pt" o:ole="">
            <v:imagedata r:id="rId141" o:title=""/>
          </v:shape>
          <o:OLEObject Type="Embed" ProgID="Equation.DSMT4" ShapeID="_x0000_i1091" DrawAspect="Content" ObjectID="_1775310110" r:id="rId142"/>
        </w:object>
      </w:r>
      <w:r w:rsidR="002970CC">
        <w:t>,</w:t>
      </w:r>
    </w:p>
    <w:p w14:paraId="3643A405" w14:textId="3F932846" w:rsidR="00253A4F" w:rsidRDefault="00253A4F" w:rsidP="00253A4F">
      <w:pPr>
        <w:pStyle w:val="MTDisplayEquation"/>
        <w:spacing w:line="360" w:lineRule="auto"/>
      </w:pPr>
      <w:r>
        <w:tab/>
      </w:r>
      <w:r w:rsidRPr="00EF002B">
        <w:rPr>
          <w:position w:val="-32"/>
        </w:rPr>
        <w:object w:dxaOrig="6800" w:dyaOrig="760" w14:anchorId="5C58F31E">
          <v:shape id="_x0000_i1092" type="#_x0000_t75" style="width:339.5pt;height:39.3pt" o:ole="">
            <v:imagedata r:id="rId143" o:title=""/>
          </v:shape>
          <o:OLEObject Type="Embed" ProgID="Equation.DSMT4" ShapeID="_x0000_i1092" DrawAspect="Content" ObjectID="_1775310111" r:id="rId1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436819"/>
      <w:r>
        <w:instrText>(</w:instrText>
      </w:r>
      <w:fldSimple w:instr=" SEQ MTEqn \c \* Arabic \* MERGEFORMAT ">
        <w:r w:rsidR="00026D1B">
          <w:rPr>
            <w:noProof/>
          </w:rPr>
          <w:instrText>26</w:instrText>
        </w:r>
      </w:fldSimple>
      <w:r>
        <w:instrText>)</w:instrText>
      </w:r>
      <w:bookmarkEnd w:id="22"/>
      <w:r>
        <w:fldChar w:fldCharType="end"/>
      </w:r>
    </w:p>
    <w:p w14:paraId="5BF826E9" w14:textId="18975705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(22)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>
        <w:t xml:space="preserve">Let </w:t>
      </w:r>
      <w:r w:rsidRPr="00B64C8E">
        <w:rPr>
          <w:position w:val="-24"/>
        </w:rPr>
        <w:object w:dxaOrig="1120" w:dyaOrig="660" w14:anchorId="5B73AC2D">
          <v:shape id="_x0000_i1093" type="#_x0000_t75" style="width:57.6pt;height:32.7pt" o:ole="">
            <v:imagedata r:id="rId145" o:title=""/>
          </v:shape>
          <o:OLEObject Type="Embed" ProgID="Equation.DSMT4" ShapeID="_x0000_i1093" DrawAspect="Content" ObjectID="_1775310112" r:id="rId146"/>
        </w:object>
      </w:r>
      <w:r w:rsidR="00DC2717">
        <w:t>,</w:t>
      </w:r>
    </w:p>
    <w:p w14:paraId="59F9A357" w14:textId="3E5E1C11" w:rsidR="00253A4F" w:rsidRDefault="00253A4F" w:rsidP="00253A4F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6480" w:dyaOrig="440" w14:anchorId="7FA111DC">
          <v:shape id="_x0000_i1094" type="#_x0000_t75" style="width:325.1pt;height:22.15pt" o:ole="">
            <v:imagedata r:id="rId147" o:title=""/>
          </v:shape>
          <o:OLEObject Type="Embed" ProgID="Equation.DSMT4" ShapeID="_x0000_i1094" DrawAspect="Content" ObjectID="_1775310113" r:id="rId1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58FC339F" w14:textId="77777777" w:rsidR="00253A4F" w:rsidRDefault="00253A4F" w:rsidP="00253A4F">
      <w:pPr>
        <w:rPr>
          <w:lang w:eastAsia="zh-CN"/>
        </w:rPr>
      </w:pPr>
      <w:r>
        <w:rPr>
          <w:lang w:eastAsia="zh-CN"/>
        </w:rPr>
        <w:t>That is,</w:t>
      </w:r>
    </w:p>
    <w:p w14:paraId="5E552DA2" w14:textId="1BC069C9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3C4481">
        <w:rPr>
          <w:position w:val="-16"/>
        </w:rPr>
        <w:object w:dxaOrig="3159" w:dyaOrig="440" w14:anchorId="61372B1E">
          <v:shape id="_x0000_i1095" type="#_x0000_t75" style="width:159.5pt;height:22.15pt" o:ole="">
            <v:imagedata r:id="rId149" o:title=""/>
          </v:shape>
          <o:OLEObject Type="Embed" ProgID="Equation.DSMT4" ShapeID="_x0000_i1095" DrawAspect="Content" ObjectID="_1775310114" r:id="rId1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09809"/>
      <w:r>
        <w:instrText>(</w:instrText>
      </w:r>
      <w:fldSimple w:instr=" SEQ MTEqn \c \* Arabic \* MERGEFORMAT ">
        <w:r w:rsidR="00026D1B">
          <w:rPr>
            <w:noProof/>
          </w:rPr>
          <w:instrText>28</w:instrText>
        </w:r>
      </w:fldSimple>
      <w:r>
        <w:instrText>)</w:instrText>
      </w:r>
      <w:bookmarkEnd w:id="23"/>
      <w:r>
        <w:fldChar w:fldCharType="end"/>
      </w:r>
    </w:p>
    <w:p w14:paraId="00EE0FDC" w14:textId="705B951C" w:rsidR="00931977" w:rsidRDefault="00253A4F" w:rsidP="00253A4F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096" type="#_x0000_t75" style="width:14.95pt;height:19.4pt" o:ole="">
            <v:imagedata r:id="rId151" o:title=""/>
          </v:shape>
          <o:OLEObject Type="Embed" ProgID="Equation.DSMT4" ShapeID="_x0000_i1096" DrawAspect="Content" ObjectID="_1775310115" r:id="rId15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6D456F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026D1B" w:rsidRPr="00026D1B">
        <w:rPr>
          <w:iCs/>
        </w:rPr>
        <w:instrText>(28)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26D1B">
        <w:instrText>(28)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190273">
        <w:rPr>
          <w:rFonts w:hint="eastAsia"/>
          <w:lang w:eastAsia="zh-CN"/>
        </w:rPr>
        <w:t>meth</w:t>
      </w:r>
      <w:r w:rsidR="008C6680">
        <w:rPr>
          <w:lang w:eastAsia="zh-CN"/>
        </w:rPr>
        <w:t>od.</w:t>
      </w:r>
      <w:r w:rsidR="00EA2E7E">
        <w:rPr>
          <w:lang w:eastAsia="zh-CN"/>
        </w:rPr>
        <w:t xml:space="preserve"> In CaNS, the t</w:t>
      </w:r>
      <w:r w:rsidR="00EA2E7E" w:rsidRPr="00EA2E7E">
        <w:rPr>
          <w:lang w:eastAsia="zh-CN"/>
        </w:rPr>
        <w:t>ransform meth</w:t>
      </w:r>
      <w:r w:rsidR="00EA2E7E">
        <w:rPr>
          <w:lang w:eastAsia="zh-CN"/>
        </w:rPr>
        <w:t xml:space="preserve">od </w:t>
      </w:r>
      <w:r w:rsidR="00FF69E3">
        <w:rPr>
          <w:lang w:eastAsia="zh-CN"/>
        </w:rPr>
        <w:t>is used.</w:t>
      </w:r>
    </w:p>
    <w:p w14:paraId="0A6D29E9" w14:textId="70107353" w:rsidR="00931977" w:rsidRDefault="00931977" w:rsidP="00253A4F"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direc</w:t>
      </w:r>
      <w:r w:rsidR="00E660E1">
        <w:t>tion,</w:t>
      </w:r>
    </w:p>
    <w:p w14:paraId="2A31702B" w14:textId="69E43143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097" type="#_x0000_t75" style="width:424.25pt;height:70.35pt" o:ole="">
            <v:imagedata r:id="rId153" o:title=""/>
          </v:shape>
          <o:OLEObject Type="Embed" ProgID="Equation.DSMT4" ShapeID="_x0000_i1097" DrawAspect="Content" ObjectID="_1775310116" r:id="rId1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24055DD6" w14:textId="5B61B3EB" w:rsidR="00CB2C4D" w:rsidRDefault="00E80007" w:rsidP="00CB2C4D">
      <w:r>
        <w:rPr>
          <w:lang w:eastAsia="zh-CN"/>
        </w:rPr>
        <w:t xml:space="preserve">Re-expressed using </w:t>
      </w:r>
      <w:r w:rsidRPr="001106FD">
        <w:rPr>
          <w:position w:val="-12"/>
        </w:rPr>
        <w:object w:dxaOrig="1480" w:dyaOrig="380" w14:anchorId="73F65033">
          <v:shape id="_x0000_i1098" type="#_x0000_t75" style="width:75.3pt;height:19.4pt" o:ole="">
            <v:imagedata r:id="rId141" o:title=""/>
          </v:shape>
          <o:OLEObject Type="Embed" ProgID="Equation.DSMT4" ShapeID="_x0000_i1098" DrawAspect="Content" ObjectID="_1775310117" r:id="rId155"/>
        </w:object>
      </w:r>
      <w:r w:rsidR="004F595D">
        <w:rPr>
          <w:lang w:eastAsia="zh-CN"/>
        </w:rPr>
        <w:t>,</w:t>
      </w:r>
    </w:p>
    <w:p w14:paraId="2E5D270F" w14:textId="279B0563" w:rsidR="005F4C9B" w:rsidRDefault="00680BAD" w:rsidP="00E22CDC">
      <w:pPr>
        <w:pStyle w:val="MTDisplayEquation"/>
        <w:ind w:firstLine="0"/>
      </w:pPr>
      <w:r w:rsidRPr="005971E6">
        <w:rPr>
          <w:position w:val="-64"/>
        </w:rPr>
        <w:object w:dxaOrig="9859" w:dyaOrig="1400" w14:anchorId="331B035F">
          <v:shape id="_x0000_i1099" type="#_x0000_t75" style="width:495.15pt;height:70.35pt" o:ole="">
            <v:imagedata r:id="rId156" o:title=""/>
          </v:shape>
          <o:OLEObject Type="Embed" ProgID="Equation.DSMT4" ShapeID="_x0000_i1099" DrawAspect="Content" ObjectID="_1775310118" r:id="rId15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r w:rsidR="005F4C9B">
        <w:instrText>(</w:instrText>
      </w:r>
      <w:fldSimple w:instr=" SEQ MTEqn \c \* Arabic \* MERGEFORMAT ">
        <w:r w:rsidR="00026D1B">
          <w:rPr>
            <w:noProof/>
          </w:rPr>
          <w:instrText>30</w:instrText>
        </w:r>
      </w:fldSimple>
      <w:r w:rsidR="005F4C9B">
        <w:instrText>)</w:instrText>
      </w:r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00" type="#_x0000_t75" style="width:57.6pt;height:32.7pt" o:ole="">
            <v:imagedata r:id="rId145" o:title=""/>
          </v:shape>
          <o:OLEObject Type="Embed" ProgID="Equation.DSMT4" ShapeID="_x0000_i1100" DrawAspect="Content" ObjectID="_1775310119" r:id="rId158"/>
        </w:object>
      </w:r>
      <w:r w:rsidR="00BB35F6">
        <w:t>,</w:t>
      </w:r>
    </w:p>
    <w:p w14:paraId="6D11B75D" w14:textId="42688ADC" w:rsidR="00DF16DF" w:rsidRDefault="00640043" w:rsidP="00DF16DF">
      <w:pPr>
        <w:pStyle w:val="MTDisplayEquation"/>
        <w:ind w:firstLine="0"/>
      </w:pPr>
      <w:r w:rsidRPr="00640043">
        <w:rPr>
          <w:position w:val="-66"/>
        </w:rPr>
        <w:object w:dxaOrig="8400" w:dyaOrig="1440" w14:anchorId="4298701C">
          <v:shape id="_x0000_i1101" type="#_x0000_t75" style="width:399.9pt;height:67.55pt" o:ole="">
            <v:imagedata r:id="rId159" o:title=""/>
          </v:shape>
          <o:OLEObject Type="Embed" ProgID="Equation.DSMT4" ShapeID="_x0000_i1101" DrawAspect="Content" ObjectID="_1775310120" r:id="rId16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026D1B">
          <w:rPr>
            <w:noProof/>
          </w:rPr>
          <w:instrText>31</w:instrText>
        </w:r>
      </w:fldSimple>
      <w:r w:rsidR="00DF16DF">
        <w:instrText>)</w:instrText>
      </w:r>
      <w:r w:rsidR="00DF16DF">
        <w:fldChar w:fldCharType="end"/>
      </w:r>
    </w:p>
    <w:p w14:paraId="6777EE8A" w14:textId="22E4F319" w:rsidR="00403876" w:rsidRDefault="00403876" w:rsidP="00403876">
      <w:pPr>
        <w:rPr>
          <w:lang w:eastAsia="zh-CN"/>
        </w:rPr>
      </w:pPr>
      <w:r>
        <w:rPr>
          <w:lang w:eastAsia="zh-CN"/>
        </w:rPr>
        <w:t>That is,</w:t>
      </w:r>
    </w:p>
    <w:p w14:paraId="62E848FB" w14:textId="63FA1AC0" w:rsidR="00403876" w:rsidRDefault="00403876" w:rsidP="00403876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1939" w:dyaOrig="440" w14:anchorId="1C3CC899">
          <v:shape id="_x0000_i1102" type="#_x0000_t75" style="width:97.5pt;height:22.15pt" o:ole="">
            <v:imagedata r:id="rId161" o:title=""/>
          </v:shape>
          <o:OLEObject Type="Embed" ProgID="Equation.DSMT4" ShapeID="_x0000_i1102" DrawAspect="Content" ObjectID="_1775310121" r:id="rId1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940015"/>
      <w:r>
        <w:instrText>(</w:instrText>
      </w:r>
      <w:fldSimple w:instr=" SEQ MTEqn \c \* Arabic \* MERGEFORMAT ">
        <w:r w:rsidR="00026D1B">
          <w:rPr>
            <w:noProof/>
          </w:rPr>
          <w:instrText>32</w:instrText>
        </w:r>
      </w:fldSimple>
      <w:r>
        <w:instrText>)</w:instrText>
      </w:r>
      <w:bookmarkEnd w:id="24"/>
      <w:r>
        <w:fldChar w:fldCharType="end"/>
      </w:r>
    </w:p>
    <w:p w14:paraId="39E9F847" w14:textId="3D0C6D2D" w:rsidR="0068399A" w:rsidRDefault="009C411D" w:rsidP="00680BAD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(32)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AE4528">
        <w:rPr>
          <w:iCs/>
          <w:lang w:eastAsia="zh-CN"/>
        </w:rPr>
        <w:t xml:space="preserve"> Note that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AE4528">
        <w:rPr>
          <w:iCs/>
          <w:lang w:eastAsia="zh-CN"/>
        </w:rPr>
        <w:t xml:space="preserve"> has a different form in Eq. </w: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GOTOBUTTON ZEqnNum940015  \* MERGEFORMAT </w:instrTex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REF ZEqnNum940015 \* Charformat \! \* MERGEFORMAT </w:instrText>
      </w:r>
      <w:r w:rsidR="00AE4528">
        <w:rPr>
          <w:lang w:eastAsia="zh-CN"/>
        </w:rPr>
        <w:fldChar w:fldCharType="separate"/>
      </w:r>
      <w:r w:rsidR="00026D1B">
        <w:rPr>
          <w:lang w:eastAsia="zh-CN"/>
        </w:rPr>
        <w:instrText>(32)</w:instrText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t xml:space="preserve"> from that in </w:t>
      </w:r>
      <w:r w:rsidR="008B5DCD">
        <w:rPr>
          <w:lang w:eastAsia="zh-CN"/>
        </w:rPr>
        <w:t xml:space="preserve">Eq. </w: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GOTOBUTTON ZEqnNum109809  \* MERGEFORMAT </w:instrTex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REF ZEqnNum109809 \* Charformat \! \* MERGEFORMAT </w:instrText>
      </w:r>
      <w:r w:rsidR="005D0083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(28)</w:instrText>
      </w:r>
      <w:r w:rsidR="005D0083">
        <w:rPr>
          <w:iCs/>
          <w:lang w:eastAsia="zh-CN"/>
        </w:rPr>
        <w:fldChar w:fldCharType="end"/>
      </w:r>
      <w:r w:rsidR="005D0083">
        <w:rPr>
          <w:iCs/>
          <w:lang w:eastAsia="zh-CN"/>
        </w:rPr>
        <w:fldChar w:fldCharType="end"/>
      </w:r>
      <w:r w:rsidR="00C31AE7">
        <w:rPr>
          <w:iCs/>
          <w:lang w:eastAsia="zh-CN"/>
        </w:rPr>
        <w:t>.</w:t>
      </w:r>
    </w:p>
    <w:p w14:paraId="31D2FE61" w14:textId="5E6616C4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4. Approximate factoriza</w:t>
      </w:r>
      <w:r w:rsidR="00AA4DA7">
        <w:rPr>
          <w:b/>
          <w:sz w:val="32"/>
          <w:szCs w:val="32"/>
          <w:lang w:eastAsia="zh-CN"/>
        </w:rPr>
        <w:t>tion</w:t>
      </w:r>
    </w:p>
    <w:p w14:paraId="04C475A6" w14:textId="6FFC7910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26D1B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03" type="#_x0000_t75" style="width:15.5pt;height:17.15pt" o:ole="">
            <v:imagedata r:id="rId163" o:title=""/>
          </v:shape>
          <o:OLEObject Type="Embed" ProgID="Equation.DSMT4" ShapeID="_x0000_i1103" DrawAspect="Content" ObjectID="_1775310122" r:id="rId164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04" type="#_x0000_t75" style="width:16.6pt;height:17.15pt" o:ole="">
            <v:imagedata r:id="rId165" o:title=""/>
          </v:shape>
          <o:OLEObject Type="Embed" ProgID="Equation.DSMT4" ShapeID="_x0000_i1104" DrawAspect="Content" ObjectID="_1775310123" r:id="rId166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05" type="#_x0000_t75" style="width:16.6pt;height:17.15pt" o:ole="">
            <v:imagedata r:id="rId167" o:title=""/>
          </v:shape>
          <o:OLEObject Type="Embed" ProgID="Equation.DSMT4" ShapeID="_x0000_i1105" DrawAspect="Content" ObjectID="_1775310124" r:id="rId168"/>
        </w:object>
      </w:r>
      <w:r w:rsidR="007201DE">
        <w:t>,</w:t>
      </w:r>
    </w:p>
    <w:p w14:paraId="7FE213F4" w14:textId="634870A9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8571E0">
        <w:rPr>
          <w:position w:val="-14"/>
        </w:rPr>
        <w:object w:dxaOrig="2659" w:dyaOrig="400" w14:anchorId="5F029383">
          <v:shape id="_x0000_i1106" type="#_x0000_t75" style="width:133.5pt;height:22.15pt" o:ole="">
            <v:imagedata r:id="rId169" o:title=""/>
          </v:shape>
          <o:OLEObject Type="Embed" ProgID="Equation.DSMT4" ShapeID="_x0000_i1106" DrawAspect="Content" ObjectID="_1775310125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07" type="#_x0000_t75" style="width:15.5pt;height:17.15pt" o:ole="">
            <v:imagedata r:id="rId163" o:title=""/>
          </v:shape>
          <o:OLEObject Type="Embed" ProgID="Equation.DSMT4" ShapeID="_x0000_i1107" DrawAspect="Content" ObjectID="_1775310126" r:id="rId171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08" type="#_x0000_t75" style="width:16.6pt;height:17.15pt" o:ole="">
            <v:imagedata r:id="rId172" o:title=""/>
          </v:shape>
          <o:OLEObject Type="Embed" ProgID="Equation.DSMT4" ShapeID="_x0000_i1108" DrawAspect="Content" ObjectID="_1775310127" r:id="rId173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09" type="#_x0000_t75" style="width:16.6pt;height:17.15pt" o:ole="">
            <v:imagedata r:id="rId174" o:title=""/>
          </v:shape>
          <o:OLEObject Type="Embed" ProgID="Equation.DSMT4" ShapeID="_x0000_i1109" DrawAspect="Content" ObjectID="_1775310128" r:id="rId175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7D24A804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10" type="#_x0000_t75" style="width:160.6pt;height:22.15pt" o:ole="">
            <v:imagedata r:id="rId176" o:title=""/>
          </v:shape>
          <o:OLEObject Type="Embed" ProgID="Equation.DSMT4" ShapeID="_x0000_i1110" DrawAspect="Content" ObjectID="_1775310129" r:id="rId1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5018A039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11" type="#_x0000_t75" style="width:94.7pt;height:61.5pt" o:ole="">
            <v:imagedata r:id="rId178" o:title=""/>
          </v:shape>
          <o:OLEObject Type="Embed" ProgID="Equation.DSMT4" ShapeID="_x0000_i1111" DrawAspect="Content" ObjectID="_1775310130" r:id="rId1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5D19C388" w14:textId="6528B153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12" type="#_x0000_t75" style="width:94.15pt;height:22.15pt" o:ole="">
            <v:imagedata r:id="rId180" o:title=""/>
          </v:shape>
          <o:OLEObject Type="Embed" ProgID="Equation.DSMT4" ShapeID="_x0000_i1112" DrawAspect="Content" ObjectID="_1775310131" r:id="rId181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13" type="#_x0000_t75" style="width:91.95pt;height:22.15pt" o:ole="">
            <v:imagedata r:id="rId182" o:title=""/>
          </v:shape>
          <o:OLEObject Type="Embed" ProgID="Equation.DSMT4" ShapeID="_x0000_i1113" DrawAspect="Content" ObjectID="_1775310132" r:id="rId183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14" type="#_x0000_t75" style="width:14.95pt;height:14.4pt" o:ole="">
            <v:imagedata r:id="rId184" o:title=""/>
          </v:shape>
          <o:OLEObject Type="Embed" ProgID="Equation.DSMT4" ShapeID="_x0000_i1114" DrawAspect="Content" ObjectID="_1775310133" r:id="rId185"/>
        </w:object>
      </w:r>
      <w:r w:rsidR="00574778">
        <w:rPr>
          <w:lang w:eastAsia="zh-CN"/>
        </w:rPr>
        <w:t>.</w:t>
      </w:r>
    </w:p>
    <w:p w14:paraId="12598C26" w14:textId="30D20EE0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A87388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1006E348" w:rsidR="00813449" w:rsidRDefault="00026A10" w:rsidP="00F1753B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26D1B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E94AB9">
        <w:rPr>
          <w:iCs/>
        </w:rPr>
        <w:t>method,</w:t>
      </w:r>
    </w:p>
    <w:p w14:paraId="1A7E37BF" w14:textId="379061FF" w:rsidR="00D72C5A" w:rsidRDefault="00705A59" w:rsidP="00D72C5A">
      <w:pPr>
        <w:pStyle w:val="MTDisplayEquation"/>
        <w:spacing w:line="360" w:lineRule="auto"/>
      </w:pPr>
      <w:r>
        <w:tab/>
      </w:r>
      <w:r w:rsidR="00E94AB9" w:rsidRPr="00E94AB9">
        <w:rPr>
          <w:position w:val="-34"/>
        </w:rPr>
        <w:object w:dxaOrig="4099" w:dyaOrig="800" w14:anchorId="16EDEC8D">
          <v:shape id="_x0000_i1115" type="#_x0000_t75" style="width:206.05pt;height:39.9pt" o:ole="">
            <v:imagedata r:id="rId186" o:title=""/>
          </v:shape>
          <o:OLEObject Type="Embed" ProgID="Equation.DSMT4" ShapeID="_x0000_i1115" DrawAspect="Content" ObjectID="_1775310134" r:id="rId1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173118"/>
      <w:r>
        <w:instrText>(</w:instrText>
      </w:r>
      <w:fldSimple w:instr=" SEQ MTEqn \c \* Arabic \* MERGEFORMAT ">
        <w:r w:rsidR="00026D1B">
          <w:rPr>
            <w:noProof/>
          </w:rPr>
          <w:instrText>36</w:instrText>
        </w:r>
      </w:fldSimple>
      <w:r>
        <w:instrText>)</w:instrText>
      </w:r>
      <w:bookmarkEnd w:id="25"/>
      <w:r>
        <w:fldChar w:fldCharType="end"/>
      </w:r>
    </w:p>
    <w:p w14:paraId="3902C7BB" w14:textId="1666D31D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t xml:space="preserve">Table </w:t>
      </w:r>
      <w:r w:rsidR="00026D1B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t xml:space="preserve">Table </w:t>
      </w:r>
      <w:r w:rsidR="00026D1B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47A9E7A8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rPr>
          <w:lang w:eastAsia="zh-CN"/>
        </w:rPr>
        <w:t xml:space="preserve">Table </w:t>
      </w:r>
      <w:r w:rsidR="00026D1B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rPr>
          <w:lang w:eastAsia="zh-CN"/>
        </w:rPr>
        <w:t xml:space="preserve">Table </w:t>
      </w:r>
      <w:r w:rsidR="00026D1B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2E6B4872" w:rsidR="00D80460" w:rsidRDefault="00D80460" w:rsidP="00D80460">
      <w:pPr>
        <w:pStyle w:val="Caption"/>
        <w:jc w:val="center"/>
        <w:rPr>
          <w:lang w:eastAsia="zh-CN"/>
        </w:rPr>
      </w:pPr>
      <w:bookmarkStart w:id="26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26D1B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26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E60BAF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02E5F97D" w:rsidR="00D80460" w:rsidRDefault="00D80460" w:rsidP="00D80460">
      <w:pPr>
        <w:pStyle w:val="Caption"/>
        <w:jc w:val="center"/>
        <w:rPr>
          <w:lang w:eastAsia="zh-CN"/>
        </w:rPr>
      </w:pPr>
      <w:bookmarkStart w:id="27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26D1B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27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E60BAF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E60BAF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E60BAF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73F19524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16" type="#_x0000_t75" style="width:99.15pt;height:34.9pt" o:ole="">
            <v:imagedata r:id="rId188" o:title=""/>
          </v:shape>
          <o:OLEObject Type="Embed" ProgID="Equation.DSMT4" ShapeID="_x0000_i1116" DrawAspect="Content" ObjectID="_1775310135" r:id="rId1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892257"/>
      <w:r>
        <w:instrText>(</w:instrText>
      </w:r>
      <w:fldSimple w:instr=" SEQ MTEqn \c \* Arabic \* MERGEFORMAT ">
        <w:r w:rsidR="00026D1B">
          <w:rPr>
            <w:noProof/>
          </w:rPr>
          <w:instrText>37</w:instrText>
        </w:r>
      </w:fldSimple>
      <w:r>
        <w:instrText>)</w:instrText>
      </w:r>
      <w:bookmarkEnd w:id="28"/>
      <w:r>
        <w:fldChar w:fldCharType="end"/>
      </w:r>
    </w:p>
    <w:p w14:paraId="5331861F" w14:textId="408CCE8E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(37)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65869099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17" type="#_x0000_t75" style="width:138.45pt;height:34.9pt" o:ole="">
            <v:imagedata r:id="rId190" o:title=""/>
          </v:shape>
          <o:OLEObject Type="Embed" ProgID="Equation.DSMT4" ShapeID="_x0000_i1117" DrawAspect="Content" ObjectID="_1775310136" r:id="rId1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7BAD13C2" w14:textId="0344B3EF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18" type="#_x0000_t75" style="width:114.1pt;height:39.3pt" o:ole="">
            <v:imagedata r:id="rId192" o:title=""/>
          </v:shape>
          <o:OLEObject Type="Embed" ProgID="Equation.DSMT4" ShapeID="_x0000_i1118" DrawAspect="Content" ObjectID="_1775310137" r:id="rId1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12757565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19" type="#_x0000_t75" style="width:99.7pt;height:37.65pt" o:ole="">
            <v:imagedata r:id="rId194" o:title=""/>
          </v:shape>
          <o:OLEObject Type="Embed" ProgID="Equation.DSMT4" ShapeID="_x0000_i1119" DrawAspect="Content" ObjectID="_1775310138" r:id="rId1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lastRenderedPageBreak/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72AB52AC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20" type="#_x0000_t75" style="width:119.65pt;height:22.15pt" o:ole="">
            <v:imagedata r:id="rId196" o:title=""/>
          </v:shape>
          <o:OLEObject Type="Embed" ProgID="Equation.DSMT4" ShapeID="_x0000_i1120" DrawAspect="Content" ObjectID="_1775310139" r:id="rId19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408E04CB" w14:textId="57283A5F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21" type="#_x0000_t75" style="width:118.5pt;height:22.15pt" o:ole="">
            <v:imagedata r:id="rId198" o:title=""/>
          </v:shape>
          <o:OLEObject Type="Embed" ProgID="Equation.DSMT4" ShapeID="_x0000_i1121" DrawAspect="Content" ObjectID="_1775310140" r:id="rId1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4A27B076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700" w:dyaOrig="660" w14:anchorId="6E46F6A7">
          <v:shape id="_x0000_i1122" type="#_x0000_t75" style="width:134.6pt;height:32.7pt" o:ole="">
            <v:imagedata r:id="rId200" o:title=""/>
          </v:shape>
          <o:OLEObject Type="Embed" ProgID="Equation.DSMT4" ShapeID="_x0000_i1122" DrawAspect="Content" ObjectID="_1775310141" r:id="rId2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4F09E7B4" w14:textId="71198F03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23" type="#_x0000_t75" style="width:134.05pt;height:32.7pt" o:ole="">
            <v:imagedata r:id="rId202" o:title=""/>
          </v:shape>
          <o:OLEObject Type="Embed" ProgID="Equation.DSMT4" ShapeID="_x0000_i1123" DrawAspect="Content" ObjectID="_1775310142" r:id="rId2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496CB1CB" w14:textId="7E0E1E23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24" type="#_x0000_t75" style="width:176.1pt;height:39.3pt" o:ole="">
            <v:imagedata r:id="rId204" o:title=""/>
          </v:shape>
          <o:OLEObject Type="Embed" ProgID="Equation.DSMT4" ShapeID="_x0000_i1124" DrawAspect="Content" ObjectID="_1775310143" r:id="rId2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45</w:instrText>
        </w:r>
      </w:fldSimple>
      <w:r>
        <w:instrText>)</w:instrText>
      </w:r>
      <w:r>
        <w:fldChar w:fldCharType="end"/>
      </w:r>
    </w:p>
    <w:p w14:paraId="74CE2BF0" w14:textId="4A03E455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25" type="#_x0000_t75" style="width:121.85pt;height:32.7pt" o:ole="">
            <v:imagedata r:id="rId206" o:title=""/>
          </v:shape>
          <o:OLEObject Type="Embed" ProgID="Equation.DSMT4" ShapeID="_x0000_i1125" DrawAspect="Content" ObjectID="_1775310144" r:id="rId2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61EE2D7F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26" type="#_x0000_t75" style="width:39.9pt;height:32.7pt" o:ole="">
            <v:imagedata r:id="rId208" o:title=""/>
          </v:shape>
          <o:OLEObject Type="Embed" ProgID="Equation.DSMT4" ShapeID="_x0000_i1126" DrawAspect="Content" ObjectID="_1775310145" r:id="rId2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6DF65490" w14:textId="5CF94865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27" type="#_x0000_t75" style="width:39.9pt;height:32.7pt" o:ole="">
            <v:imagedata r:id="rId210" o:title=""/>
          </v:shape>
          <o:OLEObject Type="Embed" ProgID="Equation.DSMT4" ShapeID="_x0000_i1127" DrawAspect="Content" ObjectID="_1775310146" r:id="rId2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48</w:instrText>
        </w:r>
      </w:fldSimple>
      <w:r>
        <w:instrText>)</w:instrText>
      </w:r>
      <w:r>
        <w:fldChar w:fldCharType="end"/>
      </w:r>
    </w:p>
    <w:p w14:paraId="12DF1B63" w14:textId="7E36E6F7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28" type="#_x0000_t75" style="width:4in;height:49.85pt" o:ole="">
            <v:imagedata r:id="rId212" o:title=""/>
          </v:shape>
          <o:OLEObject Type="Embed" ProgID="Equation.DSMT4" ShapeID="_x0000_i1128" DrawAspect="Content" ObjectID="_1775310147" r:id="rId2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29" type="#_x0000_t75" style="width:30.45pt;height:14.4pt" o:ole="">
            <v:imagedata r:id="rId214" o:title=""/>
          </v:shape>
          <o:OLEObject Type="Embed" ProgID="Equation.DSMT4" ShapeID="_x0000_i1129" DrawAspect="Content" ObjectID="_1775310148" r:id="rId215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30" type="#_x0000_t75" style="width:32.1pt;height:17.7pt" o:ole="">
            <v:imagedata r:id="rId216" o:title=""/>
          </v:shape>
          <o:OLEObject Type="Embed" ProgID="Equation.DSMT4" ShapeID="_x0000_i1130" DrawAspect="Content" ObjectID="_1775310149" r:id="rId217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6A3B0D65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31" type="#_x0000_t75" style="width:77pt;height:32.7pt" o:ole="">
            <v:imagedata r:id="rId218" o:title=""/>
          </v:shape>
          <o:OLEObject Type="Embed" ProgID="Equation.DSMT4" ShapeID="_x0000_i1131" DrawAspect="Content" ObjectID="_1775310150" r:id="rId2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614672"/>
      <w:r>
        <w:instrText>(</w:instrText>
      </w:r>
      <w:fldSimple w:instr=" SEQ MTEqn \c \* Arabic \* MERGEFORMAT ">
        <w:r w:rsidR="00026D1B">
          <w:rPr>
            <w:noProof/>
          </w:rPr>
          <w:instrText>50</w:instrText>
        </w:r>
      </w:fldSimple>
      <w:r>
        <w:instrText>)</w:instrText>
      </w:r>
      <w:bookmarkEnd w:id="29"/>
      <w:r>
        <w:fldChar w:fldCharType="end"/>
      </w:r>
    </w:p>
    <w:p w14:paraId="51552697" w14:textId="74AE2ADE" w:rsidR="00430245" w:rsidRDefault="00430245" w:rsidP="00430245">
      <w:pPr>
        <w:pStyle w:val="MTDisplayEquation"/>
      </w:pPr>
      <w:r>
        <w:lastRenderedPageBreak/>
        <w:tab/>
      </w:r>
      <w:r w:rsidR="002F1E50" w:rsidRPr="009E0F37">
        <w:rPr>
          <w:position w:val="-28"/>
        </w:rPr>
        <w:object w:dxaOrig="1480" w:dyaOrig="660" w14:anchorId="35695835">
          <v:shape id="_x0000_i1132" type="#_x0000_t75" style="width:74.2pt;height:32.7pt" o:ole="">
            <v:imagedata r:id="rId220" o:title=""/>
          </v:shape>
          <o:OLEObject Type="Embed" ProgID="Equation.DSMT4" ShapeID="_x0000_i1132" DrawAspect="Content" ObjectID="_1775310151" r:id="rId2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4AB64506" w14:textId="6898FCDE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33" type="#_x0000_t75" style="width:121.85pt;height:39.3pt" o:ole="">
            <v:imagedata r:id="rId222" o:title=""/>
          </v:shape>
          <o:OLEObject Type="Embed" ProgID="Equation.DSMT4" ShapeID="_x0000_i1133" DrawAspect="Content" ObjectID="_1775310152" r:id="rId2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37684E1E" w14:textId="4900535B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34" type="#_x0000_t75" style="width:129.05pt;height:32.7pt" o:ole="">
            <v:imagedata r:id="rId224" o:title=""/>
          </v:shape>
          <o:OLEObject Type="Embed" ProgID="Equation.DSMT4" ShapeID="_x0000_i1134" DrawAspect="Content" ObjectID="_1775310153" r:id="rId2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757D91C1" w14:textId="66E044F0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35" type="#_x0000_t75" style="width:47.1pt;height:32.7pt" o:ole="">
            <v:imagedata r:id="rId226" o:title=""/>
          </v:shape>
          <o:OLEObject Type="Embed" ProgID="Equation.DSMT4" ShapeID="_x0000_i1135" DrawAspect="Content" ObjectID="_1775310154" r:id="rId2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54</w:instrText>
        </w:r>
      </w:fldSimple>
      <w:r>
        <w:instrText>)</w:instrText>
      </w:r>
      <w:r>
        <w:fldChar w:fldCharType="end"/>
      </w:r>
    </w:p>
    <w:p w14:paraId="68147612" w14:textId="3D0E4EA5" w:rsidR="00430245" w:rsidRP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1CC610C2">
          <v:shape id="_x0000_i1136" type="#_x0000_t75" style="width:47.1pt;height:32.7pt" o:ole="">
            <v:imagedata r:id="rId228" o:title=""/>
          </v:shape>
          <o:OLEObject Type="Embed" ProgID="Equation.DSMT4" ShapeID="_x0000_i1136" DrawAspect="Content" ObjectID="_1775310155" r:id="rId2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54EDF096" w14:textId="16BBDE14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37" type="#_x0000_t75" style="width:223.2pt;height:49.85pt" o:ole="">
            <v:imagedata r:id="rId230" o:title=""/>
          </v:shape>
          <o:OLEObject Type="Embed" ProgID="Equation.DSMT4" ShapeID="_x0000_i1137" DrawAspect="Content" ObjectID="_1775310156" r:id="rId2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184962"/>
      <w:r>
        <w:instrText>(</w:instrText>
      </w:r>
      <w:fldSimple w:instr=" SEQ MTEqn \c \* Arabic \* MERGEFORMAT ">
        <w:r w:rsidR="00026D1B">
          <w:rPr>
            <w:noProof/>
          </w:rPr>
          <w:instrText>56</w:instrText>
        </w:r>
      </w:fldSimple>
      <w:r>
        <w:instrText>)</w:instrText>
      </w:r>
      <w:bookmarkEnd w:id="30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38" type="#_x0000_t75" style="width:37.65pt;height:17.7pt" o:ole="">
            <v:imagedata r:id="rId232" o:title=""/>
          </v:shape>
          <o:OLEObject Type="Embed" ProgID="Equation.DSMT4" ShapeID="_x0000_i1138" DrawAspect="Content" ObjectID="_1775310157" r:id="rId233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0B2F8C29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39" type="#_x0000_t75" style="width:82.5pt;height:32.7pt" o:ole="">
            <v:imagedata r:id="rId234" o:title=""/>
          </v:shape>
          <o:OLEObject Type="Embed" ProgID="Equation.DSMT4" ShapeID="_x0000_i1139" DrawAspect="Content" ObjectID="_1775310158" r:id="rId2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443319"/>
      <w:r>
        <w:instrText>(</w:instrText>
      </w:r>
      <w:fldSimple w:instr=" SEQ MTEqn \c \* Arabic \* MERGEFORMAT ">
        <w:r w:rsidR="00026D1B">
          <w:rPr>
            <w:noProof/>
          </w:rPr>
          <w:instrText>57</w:instrText>
        </w:r>
      </w:fldSimple>
      <w:r>
        <w:instrText>)</w:instrText>
      </w:r>
      <w:bookmarkEnd w:id="31"/>
      <w:r>
        <w:fldChar w:fldCharType="end"/>
      </w:r>
    </w:p>
    <w:p w14:paraId="5055DCAC" w14:textId="6BC2F853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40" type="#_x0000_t75" style="width:81.4pt;height:32.7pt" o:ole="">
            <v:imagedata r:id="rId236" o:title=""/>
          </v:shape>
          <o:OLEObject Type="Embed" ProgID="Equation.DSMT4" ShapeID="_x0000_i1140" DrawAspect="Content" ObjectID="_1775310159" r:id="rId2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6907EB8D" w14:textId="1E2B5A4D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41" type="#_x0000_t75" style="width:121.85pt;height:39.3pt" o:ole="">
            <v:imagedata r:id="rId238" o:title=""/>
          </v:shape>
          <o:OLEObject Type="Embed" ProgID="Equation.DSMT4" ShapeID="_x0000_i1141" DrawAspect="Content" ObjectID="_1775310160" r:id="rId2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59</w:instrText>
        </w:r>
      </w:fldSimple>
      <w:r>
        <w:instrText>)</w:instrText>
      </w:r>
      <w:r>
        <w:fldChar w:fldCharType="end"/>
      </w:r>
    </w:p>
    <w:p w14:paraId="1812B71A" w14:textId="3378EF1B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42" type="#_x0000_t75" style="width:141.25pt;height:32.7pt" o:ole="">
            <v:imagedata r:id="rId240" o:title=""/>
          </v:shape>
          <o:OLEObject Type="Embed" ProgID="Equation.DSMT4" ShapeID="_x0000_i1142" DrawAspect="Content" ObjectID="_1775310161" r:id="rId2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7B885DCE" w14:textId="2A29F2D2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43" type="#_x0000_t75" style="width:39.9pt;height:32.7pt" o:ole="">
            <v:imagedata r:id="rId208" o:title=""/>
          </v:shape>
          <o:OLEObject Type="Embed" ProgID="Equation.DSMT4" ShapeID="_x0000_i1143" DrawAspect="Content" ObjectID="_1775310162" r:id="rId2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61</w:instrText>
        </w:r>
      </w:fldSimple>
      <w:r>
        <w:instrText>)</w:instrText>
      </w:r>
      <w:r>
        <w:fldChar w:fldCharType="end"/>
      </w:r>
    </w:p>
    <w:p w14:paraId="3983B4DA" w14:textId="4E3FBBAD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44" type="#_x0000_t75" style="width:39.9pt;height:32.7pt" o:ole="">
            <v:imagedata r:id="rId210" o:title=""/>
          </v:shape>
          <o:OLEObject Type="Embed" ProgID="Equation.DSMT4" ShapeID="_x0000_i1144" DrawAspect="Content" ObjectID="_1775310163" r:id="rId2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62</w:instrText>
        </w:r>
      </w:fldSimple>
      <w:r>
        <w:instrText>)</w:instrText>
      </w:r>
      <w:r>
        <w:fldChar w:fldCharType="end"/>
      </w:r>
    </w:p>
    <w:p w14:paraId="4BDC599F" w14:textId="756DF61E" w:rsidR="00BE2FA9" w:rsidRDefault="00BE2FA9" w:rsidP="00BE2FA9">
      <w:pPr>
        <w:pStyle w:val="MTDisplayEquation"/>
      </w:pPr>
      <w:r>
        <w:lastRenderedPageBreak/>
        <w:tab/>
      </w:r>
      <w:r w:rsidRPr="00A8521E">
        <w:rPr>
          <w:position w:val="-38"/>
        </w:rPr>
        <w:object w:dxaOrig="4099" w:dyaOrig="999" w14:anchorId="51F9E9BA">
          <v:shape id="_x0000_i1145" type="#_x0000_t75" style="width:204.35pt;height:49.85pt" o:ole="">
            <v:imagedata r:id="rId244" o:title=""/>
          </v:shape>
          <o:OLEObject Type="Embed" ProgID="Equation.DSMT4" ShapeID="_x0000_i1145" DrawAspect="Content" ObjectID="_1775310164" r:id="rId2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894537"/>
      <w:r>
        <w:instrText>(</w:instrText>
      </w:r>
      <w:fldSimple w:instr=" SEQ MTEqn \c \* Arabic \* MERGEFORMAT ">
        <w:r w:rsidR="00026D1B">
          <w:rPr>
            <w:noProof/>
          </w:rPr>
          <w:instrText>63</w:instrText>
        </w:r>
      </w:fldSimple>
      <w:r>
        <w:instrText>)</w:instrText>
      </w:r>
      <w:bookmarkEnd w:id="32"/>
      <w:r>
        <w:fldChar w:fldCharType="end"/>
      </w:r>
    </w:p>
    <w:p w14:paraId="4BB22590" w14:textId="71922E86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(63)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(50)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(56)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46" type="#_x0000_t75" style="width:12.75pt;height:17.7pt" o:ole="">
            <v:imagedata r:id="rId246" o:title=""/>
          </v:shape>
          <o:OLEObject Type="Embed" ProgID="Equation.DSMT4" ShapeID="_x0000_i1146" DrawAspect="Content" ObjectID="_1775310165" r:id="rId247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47" type="#_x0000_t75" style="width:19.4pt;height:17.7pt" o:ole="">
            <v:imagedata r:id="rId248" o:title=""/>
          </v:shape>
          <o:OLEObject Type="Embed" ProgID="Equation.DSMT4" ShapeID="_x0000_i1147" DrawAspect="Content" ObjectID="_1775310166" r:id="rId249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148" type="#_x0000_t75" style="width:37.65pt;height:17.7pt" o:ole="">
            <v:imagedata r:id="rId232" o:title=""/>
          </v:shape>
          <o:OLEObject Type="Embed" ProgID="Equation.DSMT4" ShapeID="_x0000_i1148" DrawAspect="Content" ObjectID="_1775310167" r:id="rId250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483D442E" w14:textId="21797AAB" w:rsidR="008D1564" w:rsidRDefault="008D1564" w:rsidP="00F01B3D">
      <w:pPr>
        <w:rPr>
          <w:lang w:eastAsia="zh-CN"/>
        </w:rPr>
      </w:pPr>
      <w:r>
        <w:rPr>
          <w:lang w:eastAsia="zh-CN"/>
        </w:rPr>
        <w:t xml:space="preserve">The classical Smagorinsky model </w:t>
      </w:r>
      <w:r w:rsidR="00BE2FA9">
        <w:rPr>
          <w:lang w:eastAsia="zh-CN"/>
        </w:rPr>
        <w:t>reads as</w:t>
      </w:r>
    </w:p>
    <w:p w14:paraId="1F4D1104" w14:textId="3ECE4A0F" w:rsidR="008D1564" w:rsidRDefault="008D1564" w:rsidP="008D1564">
      <w:pPr>
        <w:pStyle w:val="MTDisplayEquation"/>
        <w:spacing w:line="360" w:lineRule="auto"/>
      </w:pPr>
      <w:r>
        <w:tab/>
      </w:r>
      <w:r w:rsidR="009F1894" w:rsidRPr="008571E0">
        <w:rPr>
          <w:position w:val="-14"/>
        </w:rPr>
        <w:object w:dxaOrig="1860" w:dyaOrig="440" w14:anchorId="5FCE0928">
          <v:shape id="_x0000_i1149" type="#_x0000_t75" style="width:92.5pt;height:24.35pt" o:ole="">
            <v:imagedata r:id="rId251" o:title=""/>
          </v:shape>
          <o:OLEObject Type="Embed" ProgID="Equation.DSMT4" ShapeID="_x0000_i1149" DrawAspect="Content" ObjectID="_1775310168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64</w:instrText>
        </w:r>
      </w:fldSimple>
      <w:r>
        <w:instrText>)</w:instrText>
      </w:r>
      <w:r>
        <w:fldChar w:fldCharType="end"/>
      </w:r>
    </w:p>
    <w:p w14:paraId="7570C117" w14:textId="77777777" w:rsidR="00E60BAF" w:rsidRDefault="00771C89" w:rsidP="00771C89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5673F27D">
          <v:shape id="_x0000_i1150" type="#_x0000_t75" style="width:61.5pt;height:24.35pt" o:ole="">
            <v:imagedata r:id="rId253" o:title=""/>
          </v:shape>
          <o:OLEObject Type="Embed" ProgID="Equation.DSMT4" ShapeID="_x0000_i1150" DrawAspect="Content" ObjectID="_1775310169" r:id="rId254"/>
        </w:object>
      </w:r>
      <w:r w:rsidR="00FB1824">
        <w:t>, and v</w:t>
      </w:r>
      <w:r w:rsidR="00FB1824" w:rsidRPr="00FB1824">
        <w:t>an Driest damping</w:t>
      </w:r>
      <w:r w:rsidR="00FB1824">
        <w:t xml:space="preserve"> func</w:t>
      </w:r>
      <w:r w:rsidR="006F4CD7">
        <w:rPr>
          <w:rFonts w:hint="eastAsia"/>
          <w:lang w:eastAsia="zh-CN"/>
        </w:rPr>
        <w:t>tion</w:t>
      </w:r>
    </w:p>
    <w:p w14:paraId="52E6FFE3" w14:textId="001C0A8C" w:rsidR="00E60BAF" w:rsidRDefault="00E60BAF" w:rsidP="00E60BAF">
      <w:pPr>
        <w:pStyle w:val="MTDisplayEquation"/>
        <w:spacing w:line="360" w:lineRule="auto"/>
      </w:pPr>
      <w:r>
        <w:tab/>
      </w:r>
      <w:r w:rsidRPr="00E60BAF">
        <w:rPr>
          <w:position w:val="-34"/>
        </w:rPr>
        <w:object w:dxaOrig="2500" w:dyaOrig="840" w14:anchorId="0C25174F">
          <v:shape id="_x0000_i1205" type="#_x0000_t75" style="width:124.6pt;height:46.5pt" o:ole="">
            <v:imagedata r:id="rId255" o:title=""/>
          </v:shape>
          <o:OLEObject Type="Embed" ProgID="Equation.DSMT4" ShapeID="_x0000_i1205" DrawAspect="Content" ObjectID="_1775310170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noProof/>
        </w:rPr>
        <w:instrText>64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649730C6" w14:textId="4AFD9578" w:rsidR="00243D23" w:rsidRDefault="004F05C3" w:rsidP="00771C89">
      <w:pPr>
        <w:rPr>
          <w:lang w:eastAsia="zh-CN"/>
        </w:rPr>
      </w:pPr>
      <w:r>
        <w:t xml:space="preserve"> 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880368">
        <w:rPr>
          <w:lang w:eastAsia="zh-CN"/>
        </w:rPr>
        <w:t>becomes</w:t>
      </w:r>
    </w:p>
    <w:p w14:paraId="429201ED" w14:textId="13193980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152" type="#_x0000_t75" style="width:470.2pt;height:37.65pt" o:ole="">
            <v:imagedata r:id="rId257" o:title=""/>
          </v:shape>
          <o:OLEObject Type="Embed" ProgID="Equation.DSMT4" ShapeID="_x0000_i1152" DrawAspect="Content" ObjectID="_1775310171" r:id="rId2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6247CFFA" w14:textId="55F93D59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153" type="#_x0000_t75" style="width:468.55pt;height:37.65pt" o:ole="">
            <v:imagedata r:id="rId259" o:title=""/>
          </v:shape>
          <o:OLEObject Type="Embed" ProgID="Equation.DSMT4" ShapeID="_x0000_i1153" DrawAspect="Content" ObjectID="_1775310172" r:id="rId2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0CC65CE0" w14:textId="7AA435FB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154" type="#_x0000_t75" style="width:473.55pt;height:37.65pt" o:ole="">
            <v:imagedata r:id="rId261" o:title=""/>
          </v:shape>
          <o:OLEObject Type="Embed" ProgID="Equation.DSMT4" ShapeID="_x0000_i1154" DrawAspect="Content" ObjectID="_1775310173" r:id="rId262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r w:rsidR="00243D23">
        <w:instrText>(</w:instrText>
      </w:r>
      <w:fldSimple w:instr=" SEQ MTEqn \c \* Arabic \* MERGEFORMAT ">
        <w:r w:rsidR="00026D1B">
          <w:rPr>
            <w:noProof/>
          </w:rPr>
          <w:instrText>67</w:instrText>
        </w:r>
      </w:fldSimple>
      <w:r w:rsidR="00243D23">
        <w:instrText>)</w:instrText>
      </w:r>
      <w:r w:rsidR="00243D23">
        <w:fldChar w:fldCharType="end"/>
      </w:r>
    </w:p>
    <w:p w14:paraId="2BA1B4C3" w14:textId="4C62120A" w:rsidR="00BB5836" w:rsidRDefault="00243D23" w:rsidP="00771C89">
      <w:pPr>
        <w:rPr>
          <w:lang w:eastAsia="zh-CN"/>
        </w:rPr>
      </w:pPr>
      <w:r>
        <w:t>where</w:t>
      </w:r>
      <w:r w:rsidR="00BB5836">
        <w:t xml:space="preserve"> </w:t>
      </w:r>
      <w:r w:rsidR="009435E4">
        <w:t xml:space="preserve">the stress tensor </w:t>
      </w:r>
      <w:r w:rsidR="009435E4" w:rsidRPr="009435E4">
        <w:rPr>
          <w:position w:val="-14"/>
        </w:rPr>
        <w:object w:dxaOrig="1640" w:dyaOrig="400" w14:anchorId="2806EFE0">
          <v:shape id="_x0000_i1155" type="#_x0000_t75" style="width:81.95pt;height:19.95pt" o:ole="">
            <v:imagedata r:id="rId263" o:title=""/>
          </v:shape>
          <o:OLEObject Type="Embed" ProgID="Equation.DSMT4" ShapeID="_x0000_i1155" DrawAspect="Content" ObjectID="_1775310174" r:id="rId264"/>
        </w:object>
      </w:r>
      <w:r w:rsidR="009435E4">
        <w:t xml:space="preserve">, </w:t>
      </w:r>
      <w:r w:rsidR="001236FF">
        <w:t>with the</w:t>
      </w:r>
      <w:r w:rsidR="009435E4">
        <w:t xml:space="preserve"> isotropic part ignored </w:t>
      </w:r>
      <w:r w:rsidR="0022718C">
        <w:t>in the</w:t>
      </w:r>
      <w:r w:rsidR="009435E4">
        <w:t xml:space="preserve"> </w:t>
      </w:r>
      <w:r w:rsidR="00E4523E">
        <w:t>Bou</w:t>
      </w:r>
      <w:r w:rsidR="009435E4" w:rsidRPr="009435E4">
        <w:t>ssi</w:t>
      </w:r>
      <w:r w:rsidR="003E3E89">
        <w:rPr>
          <w:rFonts w:hint="eastAsia"/>
          <w:lang w:eastAsia="zh-CN"/>
        </w:rPr>
        <w:t>n</w:t>
      </w:r>
      <w:r w:rsidR="00B84C76">
        <w:rPr>
          <w:rFonts w:hint="eastAsia"/>
          <w:lang w:eastAsia="zh-CN"/>
        </w:rPr>
        <w:t>esq</w:t>
      </w:r>
      <w:r w:rsidR="009435E4">
        <w:t xml:space="preserve"> assumption. Due to the </w:t>
      </w:r>
      <w:r w:rsidR="003A6546">
        <w:t>added</w:t>
      </w:r>
      <w:r w:rsidR="009435E4">
        <w:t xml:space="preserve"> eddy viscosity, the time step limitation </w:t>
      </w:r>
      <w:r w:rsidR="00E61A25">
        <w:t xml:space="preserve">has to </w:t>
      </w:r>
      <w:r w:rsidR="00F11B11">
        <w:t xml:space="preserve">be </w:t>
      </w:r>
      <w:r w:rsidR="009A6963">
        <w:rPr>
          <w:rFonts w:hint="eastAsia"/>
          <w:lang w:eastAsia="zh-CN"/>
        </w:rPr>
        <w:t>altered.</w:t>
      </w:r>
      <w:r w:rsidR="00026D1B">
        <w:rPr>
          <w:rFonts w:hint="eastAsia"/>
          <w:lang w:eastAsia="zh-CN"/>
        </w:rPr>
        <w:t xml:space="preserve"> Variable </w:t>
      </w:r>
      <w:r w:rsidR="00026D1B" w:rsidRPr="00026D1B">
        <w:rPr>
          <w:position w:val="-12"/>
        </w:rPr>
        <w:object w:dxaOrig="240" w:dyaOrig="360" w14:anchorId="3165A366">
          <v:shape id="_x0000_i1156" type="#_x0000_t75" style="width:12.2pt;height:17.7pt" o:ole="">
            <v:imagedata r:id="rId265" o:title=""/>
          </v:shape>
          <o:OLEObject Type="Embed" ProgID="Equation.DSMT4" ShapeID="_x0000_i1156" DrawAspect="Content" ObjectID="_1775310175" r:id="rId266"/>
        </w:object>
      </w:r>
      <w:r w:rsidR="00026D1B">
        <w:rPr>
          <w:rFonts w:hint="eastAsia"/>
          <w:lang w:eastAsia="zh-CN"/>
        </w:rPr>
        <w:t xml:space="preserve"> </w:t>
      </w:r>
      <w:r w:rsidR="00026D1B">
        <w:rPr>
          <w:lang w:eastAsia="zh-CN"/>
        </w:rPr>
        <w:t>should</w:t>
      </w:r>
      <w:r w:rsidR="00026D1B">
        <w:rPr>
          <w:rFonts w:hint="eastAsia"/>
          <w:lang w:eastAsia="zh-CN"/>
        </w:rPr>
        <w:t xml:space="preserve"> be added to Eq. </w:t>
      </w:r>
      <w:r w:rsidR="00026D1B">
        <w:rPr>
          <w:iCs/>
          <w:lang w:eastAsia="zh-CN"/>
        </w:rPr>
        <w:fldChar w:fldCharType="begin"/>
      </w:r>
      <w:r w:rsidR="00026D1B">
        <w:rPr>
          <w:iCs/>
          <w:lang w:eastAsia="zh-CN"/>
        </w:rPr>
        <w:instrText xml:space="preserve"> GOTOBUTTON ZEqnNum859532  \* MERGEFORMAT </w:instrText>
      </w:r>
      <w:r w:rsidR="00026D1B">
        <w:rPr>
          <w:iCs/>
          <w:lang w:eastAsia="zh-CN"/>
        </w:rPr>
        <w:fldChar w:fldCharType="begin"/>
      </w:r>
      <w:r w:rsidR="00026D1B">
        <w:rPr>
          <w:iCs/>
          <w:lang w:eastAsia="zh-CN"/>
        </w:rPr>
        <w:instrText xml:space="preserve"> REF ZEqnNum859532 \* Charformat \! \* MERGEFORMAT </w:instrText>
      </w:r>
      <w:r w:rsidR="00026D1B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(24)</w:instrText>
      </w:r>
      <w:r w:rsidR="00026D1B">
        <w:rPr>
          <w:iCs/>
          <w:lang w:eastAsia="zh-CN"/>
        </w:rPr>
        <w:fldChar w:fldCharType="end"/>
      </w:r>
      <w:r w:rsidR="00026D1B">
        <w:rPr>
          <w:iCs/>
          <w:lang w:eastAsia="zh-CN"/>
        </w:rPr>
        <w:fldChar w:fldCharType="end"/>
      </w:r>
      <w:r w:rsidR="00026D1B">
        <w:rPr>
          <w:rFonts w:hint="eastAsia"/>
          <w:iCs/>
          <w:lang w:eastAsia="zh-CN"/>
        </w:rPr>
        <w:t>.</w:t>
      </w:r>
    </w:p>
    <w:p w14:paraId="594D2EA1" w14:textId="4ABCEBAA" w:rsidR="00714D8E" w:rsidRDefault="002F303D" w:rsidP="00714D8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lastRenderedPageBreak/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52038FF0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26D1B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50FE9E01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26D1B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34A0D9EE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6D0E82">
        <w:rPr>
          <w:position w:val="-74"/>
        </w:rPr>
        <w:object w:dxaOrig="8320" w:dyaOrig="1600" w14:anchorId="1D1CAE3C">
          <v:shape id="_x0000_i1157" type="#_x0000_t75" style="width:416.5pt;height:80.3pt" o:ole="">
            <v:imagedata r:id="rId267" o:title=""/>
          </v:shape>
          <o:OLEObject Type="Embed" ProgID="Equation.DSMT4" ShapeID="_x0000_i1157" DrawAspect="Content" ObjectID="_1775310176" r:id="rId2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213265"/>
      <w:r>
        <w:instrText>(</w:instrText>
      </w:r>
      <w:fldSimple w:instr=" SEQ MTEqn \c \* Arabic \* MERGEFORMAT ">
        <w:r w:rsidR="00026D1B">
          <w:rPr>
            <w:noProof/>
          </w:rPr>
          <w:instrText>68</w:instrText>
        </w:r>
      </w:fldSimple>
      <w:r>
        <w:instrText>)</w:instrText>
      </w:r>
      <w:bookmarkEnd w:id="33"/>
      <w:r>
        <w:fldChar w:fldCharType="end"/>
      </w:r>
    </w:p>
    <w:p w14:paraId="7A652AFD" w14:textId="0724A73F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158" type="#_x0000_t75" style="width:410.95pt;height:80.3pt" o:ole="">
            <v:imagedata r:id="rId269" o:title=""/>
          </v:shape>
          <o:OLEObject Type="Embed" ProgID="Equation.DSMT4" ShapeID="_x0000_i1158" DrawAspect="Content" ObjectID="_1775310177" r:id="rId2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4" w:name="ZEqnNum556090"/>
      <w:r>
        <w:instrText>(</w:instrText>
      </w:r>
      <w:fldSimple w:instr=" SEQ MTEqn \c \* Arabic \* MERGEFORMAT ">
        <w:r w:rsidR="00026D1B">
          <w:rPr>
            <w:noProof/>
          </w:rPr>
          <w:instrText>69</w:instrText>
        </w:r>
      </w:fldSimple>
      <w:r>
        <w:instrText>)</w:instrText>
      </w:r>
      <w:bookmarkEnd w:id="34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36C7EC36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159" type="#_x0000_t75" style="width:178.35pt;height:34.9pt" o:ole="">
            <v:imagedata r:id="rId271" o:title=""/>
          </v:shape>
          <o:OLEObject Type="Embed" ProgID="Equation.DSMT4" ShapeID="_x0000_i1159" DrawAspect="Content" ObjectID="_1775310178" r:id="rId2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70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1D3A04AE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160" type="#_x0000_t75" style="width:293pt;height:75.3pt" o:ole="">
            <v:imagedata r:id="rId273" o:title=""/>
          </v:shape>
          <o:OLEObject Type="Embed" ProgID="Equation.DSMT4" ShapeID="_x0000_i1160" DrawAspect="Content" ObjectID="_1775310179" r:id="rId2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7673CDEF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161" type="#_x0000_t75" style="width:309.6pt;height:129.6pt" o:ole="">
            <v:imagedata r:id="rId275" o:title=""/>
          </v:shape>
          <o:OLEObject Type="Embed" ProgID="Equation.DSMT4" ShapeID="_x0000_i1161" DrawAspect="Content" ObjectID="_1775310180" r:id="rId2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162" type="#_x0000_t75" style="width:44.3pt;height:22.15pt" o:ole="">
            <v:imagedata r:id="rId277" o:title=""/>
          </v:shape>
          <o:OLEObject Type="Embed" ProgID="Equation.DSMT4" ShapeID="_x0000_i1162" DrawAspect="Content" ObjectID="_1775310181" r:id="rId278"/>
        </w:object>
      </w:r>
      <w:r>
        <w:t xml:space="preserve"> for every cell at the end of the time cycle. </w:t>
      </w:r>
      <w:r w:rsidR="008C1487">
        <w:t>Hence,</w:t>
      </w:r>
    </w:p>
    <w:p w14:paraId="593F002B" w14:textId="5D5A00D1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163" type="#_x0000_t75" style="width:232.05pt;height:34.9pt" o:ole="">
            <v:imagedata r:id="rId279" o:title=""/>
          </v:shape>
          <o:OLEObject Type="Embed" ProgID="Equation.DSMT4" ShapeID="_x0000_i1163" DrawAspect="Content" ObjectID="_1775310182" r:id="rId2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983415"/>
      <w:r>
        <w:instrText>(</w:instrText>
      </w:r>
      <w:fldSimple w:instr=" SEQ MTEqn \c \* Arabic \* MERGEFORMAT ">
        <w:r w:rsidR="00026D1B">
          <w:rPr>
            <w:noProof/>
          </w:rPr>
          <w:instrText>73</w:instrText>
        </w:r>
      </w:fldSimple>
      <w:r>
        <w:instrText>)</w:instrText>
      </w:r>
      <w:bookmarkEnd w:id="35"/>
      <w:r>
        <w:fldChar w:fldCharType="end"/>
      </w:r>
    </w:p>
    <w:p w14:paraId="60F64697" w14:textId="5B631FB0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164" type="#_x0000_t75" style="width:313.5pt;height:39.3pt" o:ole="">
            <v:imagedata r:id="rId281" o:title=""/>
          </v:shape>
          <o:OLEObject Type="Embed" ProgID="Equation.DSMT4" ShapeID="_x0000_i1164" DrawAspect="Content" ObjectID="_1775310183" r:id="rId2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372759"/>
      <w:r>
        <w:instrText>(</w:instrText>
      </w:r>
      <w:fldSimple w:instr=" SEQ MTEqn \c \* Arabic \* MERGEFORMAT ">
        <w:r w:rsidR="00026D1B">
          <w:rPr>
            <w:noProof/>
          </w:rPr>
          <w:instrText>74</w:instrText>
        </w:r>
      </w:fldSimple>
      <w:r>
        <w:instrText>)</w:instrText>
      </w:r>
      <w:bookmarkEnd w:id="36"/>
      <w:r>
        <w:fldChar w:fldCharType="end"/>
      </w:r>
    </w:p>
    <w:p w14:paraId="62FEE7F2" w14:textId="08579E33" w:rsidR="0019413F" w:rsidRDefault="0019413F" w:rsidP="0019413F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(68)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(69)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(73)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(74)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 xml:space="preserve">. When there is variable eddy viscosity, the viscous term </w:t>
      </w:r>
      <w:r w:rsidR="00EB5B79">
        <w:rPr>
          <w:lang w:eastAsia="zh-CN"/>
        </w:rPr>
        <w:t>is</w:t>
      </w:r>
    </w:p>
    <w:p w14:paraId="681507A1" w14:textId="41801A32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165" type="#_x0000_t75" style="width:379.4pt;height:80.3pt" o:ole="">
            <v:imagedata r:id="rId283" o:title=""/>
          </v:shape>
          <o:OLEObject Type="Embed" ProgID="Equation.DSMT4" ShapeID="_x0000_i1165" DrawAspect="Content" ObjectID="_1775310184" r:id="rId2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09D287BB" w14:textId="001F3C98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166" type="#_x0000_t75" style="width:374.4pt;height:80.3pt" o:ole="">
            <v:imagedata r:id="rId285" o:title=""/>
          </v:shape>
          <o:OLEObject Type="Embed" ProgID="Equation.DSMT4" ShapeID="_x0000_i1166" DrawAspect="Content" ObjectID="_1775310185" r:id="rId2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2498D8F7" w14:textId="4019DC9A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9E6EB7">
        <w:rPr>
          <w:rFonts w:hint="eastAsia"/>
          <w:b/>
          <w:sz w:val="32"/>
          <w:szCs w:val="32"/>
          <w:lang w:eastAsia="zh-CN"/>
        </w:rPr>
        <w:t>B</w:t>
      </w:r>
    </w:p>
    <w:p w14:paraId="7D9EF0AB" w14:textId="3604605C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(28)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167" type="#_x0000_t75" style="width:451.4pt;height:325.1pt" o:ole="">
            <v:imagedata r:id="rId287" o:title=""/>
          </v:shape>
          <o:OLEObject Type="Embed" ProgID="Equation.DSMT4" ShapeID="_x0000_i1167" DrawAspect="Content" ObjectID="_1775310186" r:id="rId288"/>
        </w:object>
      </w:r>
    </w:p>
    <w:p w14:paraId="5FBD33EA" w14:textId="149FD625" w:rsidR="00D66E7E" w:rsidRDefault="00D66E7E" w:rsidP="00D66E7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="00A13694">
        <w:rPr>
          <w:b/>
          <w:sz w:val="32"/>
          <w:szCs w:val="32"/>
        </w:rPr>
        <w:t>C</w:t>
      </w:r>
    </w:p>
    <w:p w14:paraId="093807AD" w14:textId="458283EE" w:rsidR="00026B74" w:rsidRDefault="007E2C95" w:rsidP="00D66E7E">
      <w:pPr>
        <w:spacing w:beforeLines="50" w:before="120" w:afterLines="50" w:after="120"/>
        <w:rPr>
          <w:lang w:eastAsia="zh-CN"/>
        </w:rPr>
      </w:pPr>
      <w:r>
        <w:lastRenderedPageBreak/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168" type="#_x0000_t75" style="width:81.95pt;height:22.15pt" o:ole="">
            <v:imagedata r:id="rId289" o:title=""/>
          </v:shape>
          <o:OLEObject Type="Embed" ProgID="Equation.DSMT4" ShapeID="_x0000_i1168" DrawAspect="Content" ObjectID="_1775310187" r:id="rId290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026D1B">
        <w:t xml:space="preserve">Table </w:t>
      </w:r>
      <w:r w:rsidR="00026D1B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026D1B">
        <w:t xml:space="preserve">Table </w:t>
      </w:r>
      <w:r w:rsidR="00026D1B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Pedro’s paper and </w:t>
      </w:r>
      <w:r w:rsidR="001414B0">
        <w:rPr>
          <w:lang w:eastAsia="zh-CN"/>
        </w:rPr>
        <w:t>scipy.</w:t>
      </w:r>
    </w:p>
    <w:p w14:paraId="765C800D" w14:textId="778AC531" w:rsidR="008106E9" w:rsidRDefault="008106E9" w:rsidP="008106E9">
      <w:pPr>
        <w:pStyle w:val="Caption"/>
        <w:jc w:val="center"/>
        <w:rPr>
          <w:lang w:eastAsia="zh-CN"/>
        </w:rPr>
      </w:pPr>
      <w:bookmarkStart w:id="37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D1B">
        <w:rPr>
          <w:noProof/>
        </w:rPr>
        <w:t>6</w:t>
      </w:r>
      <w:r>
        <w:rPr>
          <w:noProof/>
        </w:rPr>
        <w:fldChar w:fldCharType="end"/>
      </w:r>
      <w:bookmarkEnd w:id="37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169" type="#_x0000_t75" style="width:22.15pt;height:30.45pt" o:ole="">
                  <v:imagedata r:id="rId291" o:title=""/>
                </v:shape>
                <o:OLEObject Type="Embed" ProgID="Equation.DSMT4" ShapeID="_x0000_i1169" DrawAspect="Content" ObjectID="_1775310188" r:id="rId292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170" type="#_x0000_t75" style="width:44.85pt;height:32.7pt" o:ole="">
                  <v:imagedata r:id="rId293" o:title=""/>
                </v:shape>
                <o:OLEObject Type="Embed" ProgID="Equation.DSMT4" ShapeID="_x0000_i1170" DrawAspect="Content" ObjectID="_1775310189" r:id="rId294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171" type="#_x0000_t75" style="width:52.05pt;height:32.7pt" o:ole="">
                  <v:imagedata r:id="rId295" o:title=""/>
                </v:shape>
                <o:OLEObject Type="Embed" ProgID="Equation.DSMT4" ShapeID="_x0000_i1171" DrawAspect="Content" ObjectID="_1775310190" r:id="rId296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BB713FA" w:rsidR="008106E9" w:rsidRPr="003C4A71" w:rsidRDefault="008106E9" w:rsidP="008106E9">
      <w:pPr>
        <w:pStyle w:val="Caption"/>
        <w:jc w:val="center"/>
      </w:pPr>
      <w:bookmarkStart w:id="38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D1B">
        <w:rPr>
          <w:noProof/>
        </w:rPr>
        <w:t>7</w:t>
      </w:r>
      <w:r>
        <w:rPr>
          <w:noProof/>
        </w:rPr>
        <w:fldChar w:fldCharType="end"/>
      </w:r>
      <w:bookmarkEnd w:id="38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172" type="#_x0000_t75" style="width:44.3pt;height:34.9pt" o:ole="">
                  <v:imagedata r:id="rId297" o:title=""/>
                </v:shape>
                <o:OLEObject Type="Embed" ProgID="Equation.DSMT4" ShapeID="_x0000_i1172" DrawAspect="Content" ObjectID="_1775310191" r:id="rId298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173" type="#_x0000_t75" style="width:46.5pt;height:37.65pt" o:ole="">
                  <v:imagedata r:id="rId299" o:title=""/>
                </v:shape>
                <o:OLEObject Type="Embed" ProgID="Equation.DSMT4" ShapeID="_x0000_i1173" DrawAspect="Content" ObjectID="_1775310192" r:id="rId300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174" type="#_x0000_t75" style="width:47.65pt;height:32.7pt" o:ole="">
                  <v:imagedata r:id="rId301" o:title=""/>
                </v:shape>
                <o:OLEObject Type="Embed" ProgID="Equation.DSMT4" ShapeID="_x0000_i1174" DrawAspect="Content" ObjectID="_1775310193" r:id="rId302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CB0289F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rPr>
          <w:lang w:eastAsia="zh-CN"/>
        </w:rPr>
        <w:t>NN</w:t>
      </w:r>
    </w:p>
    <w:p w14:paraId="06A85F86" w14:textId="24443295" w:rsidR="00CF6F35" w:rsidRDefault="00EE4E29" w:rsidP="00EE4E29">
      <w:pPr>
        <w:pStyle w:val="MTDisplayEquation"/>
      </w:pPr>
      <w:r>
        <w:lastRenderedPageBreak/>
        <w:tab/>
      </w:r>
      <w:r w:rsidR="00530B7C" w:rsidRPr="00EE4E29">
        <w:rPr>
          <w:position w:val="-30"/>
        </w:rPr>
        <w:object w:dxaOrig="4400" w:dyaOrig="720" w14:anchorId="3F248563">
          <v:shape id="_x0000_i1175" type="#_x0000_t75" style="width:220.45pt;height:37.1pt" o:ole="">
            <v:imagedata r:id="rId303" o:title=""/>
          </v:shape>
          <o:OLEObject Type="Embed" ProgID="Equation.DSMT4" ShapeID="_x0000_i1175" DrawAspect="Content" ObjectID="_1775310194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367903"/>
      <w:r>
        <w:instrText>(</w:instrText>
      </w:r>
      <w:fldSimple w:instr=" SEQ MTEqn \c \* Arabic \* MERGEFORMAT ">
        <w:r w:rsidR="00026D1B">
          <w:rPr>
            <w:noProof/>
          </w:rPr>
          <w:instrText>77</w:instrText>
        </w:r>
      </w:fldSimple>
      <w:r>
        <w:instrText>)</w:instrText>
      </w:r>
      <w:bookmarkEnd w:id="39"/>
      <w:r>
        <w:fldChar w:fldCharType="end"/>
      </w:r>
    </w:p>
    <w:p w14:paraId="1A0BD11F" w14:textId="71F4D824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176" type="#_x0000_t75" style="width:278.05pt;height:39.3pt" o:ole="">
            <v:imagedata r:id="rId305" o:title=""/>
          </v:shape>
          <o:OLEObject Type="Embed" ProgID="Equation.DSMT4" ShapeID="_x0000_i1176" DrawAspect="Content" ObjectID="_1775310195" r:id="rId3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676621"/>
      <w:r>
        <w:instrText>(</w:instrText>
      </w:r>
      <w:fldSimple w:instr=" SEQ MTEqn \c \* Arabic \* MERGEFORMAT ">
        <w:r w:rsidR="00026D1B">
          <w:rPr>
            <w:noProof/>
          </w:rPr>
          <w:instrText>78</w:instrText>
        </w:r>
      </w:fldSimple>
      <w:r>
        <w:instrText>)</w:instrText>
      </w:r>
      <w:bookmarkEnd w:id="40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7B536AD9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177" type="#_x0000_t75" style="width:242.05pt;height:37.1pt" o:ole="">
            <v:imagedata r:id="rId307" o:title=""/>
          </v:shape>
          <o:OLEObject Type="Embed" ProgID="Equation.DSMT4" ShapeID="_x0000_i1177" DrawAspect="Content" ObjectID="_1775310196" r:id="rId3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79</w:instrText>
        </w:r>
      </w:fldSimple>
      <w:r>
        <w:instrText>)</w:instrText>
      </w:r>
      <w:r>
        <w:fldChar w:fldCharType="end"/>
      </w:r>
    </w:p>
    <w:p w14:paraId="20D73987" w14:textId="1368D660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178" type="#_x0000_t75" style="width:334.5pt;height:39.3pt" o:ole="">
            <v:imagedata r:id="rId309" o:title=""/>
          </v:shape>
          <o:OLEObject Type="Embed" ProgID="Equation.DSMT4" ShapeID="_x0000_i1178" DrawAspect="Content" ObjectID="_1775310197" r:id="rId3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80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13F9BDBA" w:rsidR="00817EA0" w:rsidRDefault="00EA468F" w:rsidP="00EA468F">
      <w:pPr>
        <w:pStyle w:val="MTDisplayEquation"/>
      </w:pPr>
      <w:r>
        <w:tab/>
      </w:r>
      <w:r w:rsidR="00530B7C" w:rsidRPr="00EA468F">
        <w:rPr>
          <w:position w:val="-30"/>
        </w:rPr>
        <w:object w:dxaOrig="5000" w:dyaOrig="720" w14:anchorId="35480F2D">
          <v:shape id="_x0000_i1179" type="#_x0000_t75" style="width:250.35pt;height:37.1pt" o:ole="">
            <v:imagedata r:id="rId311" o:title=""/>
          </v:shape>
          <o:OLEObject Type="Embed" ProgID="Equation.DSMT4" ShapeID="_x0000_i1179" DrawAspect="Content" ObjectID="_1775310198" r:id="rId3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550724B2" w14:textId="7D9316E5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180" type="#_x0000_t75" style="width:283pt;height:39.3pt" o:ole="">
            <v:imagedata r:id="rId313" o:title=""/>
          </v:shape>
          <o:OLEObject Type="Embed" ProgID="Equation.DSMT4" ShapeID="_x0000_i1180" DrawAspect="Content" ObjectID="_1775310199" r:id="rId3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525F7F46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181" type="#_x0000_t75" style="width:248.7pt;height:37.1pt" o:ole="">
            <v:imagedata r:id="rId315" o:title=""/>
          </v:shape>
          <o:OLEObject Type="Embed" ProgID="Equation.DSMT4" ShapeID="_x0000_i1181" DrawAspect="Content" ObjectID="_1775310200" r:id="rId3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26720C11" w14:textId="51DE15CA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182" type="#_x0000_t75" style="width:278.6pt;height:39.3pt" o:ole="">
            <v:imagedata r:id="rId317" o:title=""/>
          </v:shape>
          <o:OLEObject Type="Embed" ProgID="Equation.DSMT4" ShapeID="_x0000_i1182" DrawAspect="Content" ObjectID="_1775310201" r:id="rId3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613CDFA4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183" type="#_x0000_t75" style="width:278.6pt;height:32.7pt" o:ole="">
            <v:imagedata r:id="rId319" o:title=""/>
          </v:shape>
          <o:OLEObject Type="Embed" ProgID="Equation.DSMT4" ShapeID="_x0000_i1183" DrawAspect="Content" ObjectID="_1775310202" r:id="rId3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1E480FD1" w14:textId="7E57E349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184" type="#_x0000_t75" style="width:355.55pt;height:37.65pt" o:ole="">
            <v:imagedata r:id="rId321" o:title=""/>
          </v:shape>
          <o:OLEObject Type="Embed" ProgID="Equation.DSMT4" ShapeID="_x0000_i1184" DrawAspect="Content" ObjectID="_1775310203" r:id="rId3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4B919D8E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185" type="#_x0000_t75" style="width:253.65pt;height:32.7pt" o:ole="">
            <v:imagedata r:id="rId323" o:title=""/>
          </v:shape>
          <o:OLEObject Type="Embed" ProgID="Equation.DSMT4" ShapeID="_x0000_i1185" DrawAspect="Content" ObjectID="_1775310204" r:id="rId3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3703C305" w14:textId="6AC0E67B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186" type="#_x0000_t75" style="width:308.5pt;height:37.65pt" o:ole="">
            <v:imagedata r:id="rId325" o:title=""/>
          </v:shape>
          <o:OLEObject Type="Embed" ProgID="Equation.DSMT4" ShapeID="_x0000_i1186" DrawAspect="Content" ObjectID="_1775310205" r:id="rId3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7877CF78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187" type="#_x0000_t75" style="width:240.9pt;height:37.1pt" o:ole="">
            <v:imagedata r:id="rId327" o:title=""/>
          </v:shape>
          <o:OLEObject Type="Embed" ProgID="Equation.DSMT4" ShapeID="_x0000_i1187" DrawAspect="Content" ObjectID="_1775310206" r:id="rId3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344A610" w14:textId="3C302F86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188" type="#_x0000_t75" style="width:252pt;height:39.3pt" o:ole="">
            <v:imagedata r:id="rId329" o:title=""/>
          </v:shape>
          <o:OLEObject Type="Embed" ProgID="Equation.DSMT4" ShapeID="_x0000_i1188" DrawAspect="Content" ObjectID="_1775310207" r:id="rId3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7108E5">
        <w:rPr>
          <w:lang w:eastAsia="zh-CN"/>
        </w:rPr>
        <w:t>DN</w:t>
      </w:r>
    </w:p>
    <w:p w14:paraId="2227C24E" w14:textId="5F9FE2F1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189" type="#_x0000_t75" style="width:302.95pt;height:37.1pt" o:ole="">
            <v:imagedata r:id="rId331" o:title=""/>
          </v:shape>
          <o:OLEObject Type="Embed" ProgID="Equation.DSMT4" ShapeID="_x0000_i1189" DrawAspect="Content" ObjectID="_1775310208" r:id="rId3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38F39AFA" w14:textId="1791842F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190" type="#_x0000_t75" style="width:273.05pt;height:39.3pt" o:ole="">
            <v:imagedata r:id="rId333" o:title=""/>
          </v:shape>
          <o:OLEObject Type="Embed" ProgID="Equation.DSMT4" ShapeID="_x0000_i1190" DrawAspect="Content" ObjectID="_1775310209" r:id="rId3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50BA93A5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191" type="#_x0000_t75" style="width:184.45pt;height:39.3pt" o:ole="">
            <v:imagedata r:id="rId335" o:title=""/>
          </v:shape>
          <o:OLEObject Type="Embed" ProgID="Equation.DSMT4" ShapeID="_x0000_i1191" DrawAspect="Content" ObjectID="_1775310210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93</w:instrText>
        </w:r>
      </w:fldSimple>
      <w:r>
        <w:instrText>)</w:instrText>
      </w:r>
      <w:r>
        <w:fldChar w:fldCharType="end"/>
      </w:r>
    </w:p>
    <w:p w14:paraId="3B39F66D" w14:textId="27E4FA77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192" type="#_x0000_t75" style="width:181.65pt;height:39.3pt" o:ole="">
            <v:imagedata r:id="rId337" o:title=""/>
          </v:shape>
          <o:OLEObject Type="Embed" ProgID="Equation.DSMT4" ShapeID="_x0000_i1192" DrawAspect="Content" ObjectID="_1775310211" r:id="rId3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57454DA9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193" type="#_x0000_t75" style="width:315.7pt;height:39.3pt" o:ole="">
            <v:imagedata r:id="rId339" o:title=""/>
          </v:shape>
          <o:OLEObject Type="Embed" ProgID="Equation.DSMT4" ShapeID="_x0000_i1193" DrawAspect="Content" ObjectID="_1775310212" r:id="rId3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96D8524" w14:textId="480F86CD" w:rsidR="008313D4" w:rsidRDefault="008313D4" w:rsidP="008313D4">
      <w:pPr>
        <w:pStyle w:val="MTDisplayEquation"/>
      </w:pPr>
      <w:r>
        <w:lastRenderedPageBreak/>
        <w:tab/>
      </w:r>
      <w:r w:rsidRPr="003529BE">
        <w:rPr>
          <w:position w:val="-32"/>
        </w:rPr>
        <w:object w:dxaOrig="6220" w:dyaOrig="760" w14:anchorId="24EFBCDA">
          <v:shape id="_x0000_i1194" type="#_x0000_t75" style="width:310.15pt;height:39.3pt" o:ole="">
            <v:imagedata r:id="rId341" o:title=""/>
          </v:shape>
          <o:OLEObject Type="Embed" ProgID="Equation.DSMT4" ShapeID="_x0000_i1194" DrawAspect="Content" ObjectID="_1775310213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1E10FACF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195" type="#_x0000_t75" style="width:293pt;height:37.65pt" o:ole="">
            <v:imagedata r:id="rId343" o:title=""/>
          </v:shape>
          <o:OLEObject Type="Embed" ProgID="Equation.DSMT4" ShapeID="_x0000_i1195" DrawAspect="Content" ObjectID="_1775310214" r:id="rId3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033E16FD" w14:textId="6108F1C1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196" type="#_x0000_t75" style="width:292.45pt;height:37.65pt" o:ole="">
            <v:imagedata r:id="rId345" o:title=""/>
          </v:shape>
          <o:OLEObject Type="Embed" ProgID="Equation.DSMT4" ShapeID="_x0000_i1196" DrawAspect="Content" ObjectID="_1775310215" r:id="rId3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533F1ED5" w:rsidR="008313D4" w:rsidRDefault="008313D4" w:rsidP="008313D4">
      <w:pPr>
        <w:spacing w:beforeLines="50" w:before="120" w:afterLines="50" w:after="120"/>
        <w:rPr>
          <w:lang w:eastAsia="zh-CN"/>
        </w:rPr>
      </w:pPr>
      <w:r>
        <w:tab/>
      </w:r>
      <w:r w:rsidRPr="0095202A">
        <w:rPr>
          <w:position w:val="-70"/>
        </w:rPr>
        <w:object w:dxaOrig="9240" w:dyaOrig="1520" w14:anchorId="36A3CB0D">
          <v:shape id="_x0000_i1197" type="#_x0000_t75" style="width:461.9pt;height:75.3pt" o:ole="">
            <v:imagedata r:id="rId347" o:title=""/>
          </v:shape>
          <o:OLEObject Type="Embed" ProgID="Equation.DSMT4" ShapeID="_x0000_i1197" DrawAspect="Content" ObjectID="_1775310216" r:id="rId3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99</w:instrText>
        </w:r>
      </w:fldSimple>
      <w:r>
        <w:instrText>)</w:instrText>
      </w:r>
      <w:r>
        <w:fldChar w:fldCharType="end"/>
      </w:r>
    </w:p>
    <w:p w14:paraId="5EDC1086" w14:textId="26F081DC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198" type="#_x0000_t75" style="width:466.9pt;height:75.3pt" o:ole="">
            <v:imagedata r:id="rId349" o:title=""/>
          </v:shape>
          <o:OLEObject Type="Embed" ProgID="Equation.DSMT4" ShapeID="_x0000_i1198" DrawAspect="Content" ObjectID="_1775310217" r:id="rId3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100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Pr="00D363D2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AB4AB2">
      <w:footerReference w:type="even" r:id="rId351"/>
      <w:footerReference w:type="default" r:id="rId352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CD7D19" w14:textId="77777777" w:rsidR="00AB4AB2" w:rsidRPr="00481947" w:rsidRDefault="00AB4AB2">
      <w:r w:rsidRPr="00481947">
        <w:separator/>
      </w:r>
    </w:p>
  </w:endnote>
  <w:endnote w:type="continuationSeparator" w:id="0">
    <w:p w14:paraId="783F79B9" w14:textId="77777777" w:rsidR="00AB4AB2" w:rsidRPr="00481947" w:rsidRDefault="00AB4AB2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4D8EA4" w14:textId="77777777" w:rsidR="00AB4AB2" w:rsidRPr="00481947" w:rsidRDefault="00AB4AB2">
      <w:r w:rsidRPr="00481947">
        <w:separator/>
      </w:r>
    </w:p>
  </w:footnote>
  <w:footnote w:type="continuationSeparator" w:id="0">
    <w:p w14:paraId="7BF6E205" w14:textId="77777777" w:rsidR="00AB4AB2" w:rsidRPr="00481947" w:rsidRDefault="00AB4AB2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313A"/>
    <w:rsid w:val="0000361F"/>
    <w:rsid w:val="00003826"/>
    <w:rsid w:val="0000406B"/>
    <w:rsid w:val="000040C2"/>
    <w:rsid w:val="00004167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304A"/>
    <w:rsid w:val="0001322C"/>
    <w:rsid w:val="00013354"/>
    <w:rsid w:val="000136EA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E0"/>
    <w:rsid w:val="00020614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332D"/>
    <w:rsid w:val="000633BC"/>
    <w:rsid w:val="000638FD"/>
    <w:rsid w:val="00063F28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417"/>
    <w:rsid w:val="00070573"/>
    <w:rsid w:val="00070883"/>
    <w:rsid w:val="0007095D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717"/>
    <w:rsid w:val="000759DF"/>
    <w:rsid w:val="00075BEA"/>
    <w:rsid w:val="00075F88"/>
    <w:rsid w:val="00076187"/>
    <w:rsid w:val="000761D9"/>
    <w:rsid w:val="000762E1"/>
    <w:rsid w:val="0007639E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11"/>
    <w:rsid w:val="000B3F15"/>
    <w:rsid w:val="000B4076"/>
    <w:rsid w:val="000B43D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BE1"/>
    <w:rsid w:val="000B615A"/>
    <w:rsid w:val="000B6189"/>
    <w:rsid w:val="000B64BD"/>
    <w:rsid w:val="000B6A13"/>
    <w:rsid w:val="000B6A4C"/>
    <w:rsid w:val="000B6D52"/>
    <w:rsid w:val="000B6EED"/>
    <w:rsid w:val="000B6FB1"/>
    <w:rsid w:val="000B7320"/>
    <w:rsid w:val="000B73A7"/>
    <w:rsid w:val="000B741D"/>
    <w:rsid w:val="000B746C"/>
    <w:rsid w:val="000B74B3"/>
    <w:rsid w:val="000B757A"/>
    <w:rsid w:val="000B772E"/>
    <w:rsid w:val="000B7A06"/>
    <w:rsid w:val="000B7A6E"/>
    <w:rsid w:val="000B7BED"/>
    <w:rsid w:val="000B7F9B"/>
    <w:rsid w:val="000C0514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EDF"/>
    <w:rsid w:val="000C31DF"/>
    <w:rsid w:val="000C339A"/>
    <w:rsid w:val="000C3A76"/>
    <w:rsid w:val="000C3D71"/>
    <w:rsid w:val="000C42B9"/>
    <w:rsid w:val="000C4364"/>
    <w:rsid w:val="000C43D5"/>
    <w:rsid w:val="000C4760"/>
    <w:rsid w:val="000C4766"/>
    <w:rsid w:val="000C48A1"/>
    <w:rsid w:val="000C4B8E"/>
    <w:rsid w:val="000C5019"/>
    <w:rsid w:val="000C5491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99"/>
    <w:rsid w:val="000E0AFD"/>
    <w:rsid w:val="000E0B20"/>
    <w:rsid w:val="000E0B5D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7BD"/>
    <w:rsid w:val="001108CB"/>
    <w:rsid w:val="00110A2B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A16"/>
    <w:rsid w:val="00113B2B"/>
    <w:rsid w:val="00113E23"/>
    <w:rsid w:val="00113F68"/>
    <w:rsid w:val="001142BB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8B7"/>
    <w:rsid w:val="00116AE8"/>
    <w:rsid w:val="00116D54"/>
    <w:rsid w:val="00116E0D"/>
    <w:rsid w:val="00116E23"/>
    <w:rsid w:val="00116E2C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C1B"/>
    <w:rsid w:val="0012111E"/>
    <w:rsid w:val="00121269"/>
    <w:rsid w:val="00121363"/>
    <w:rsid w:val="001218A2"/>
    <w:rsid w:val="00121C96"/>
    <w:rsid w:val="00121D7C"/>
    <w:rsid w:val="001222C9"/>
    <w:rsid w:val="0012236D"/>
    <w:rsid w:val="001227F6"/>
    <w:rsid w:val="00122908"/>
    <w:rsid w:val="00123581"/>
    <w:rsid w:val="001236FF"/>
    <w:rsid w:val="001238BD"/>
    <w:rsid w:val="00123A8E"/>
    <w:rsid w:val="00123B56"/>
    <w:rsid w:val="00123C52"/>
    <w:rsid w:val="00123F41"/>
    <w:rsid w:val="001241A6"/>
    <w:rsid w:val="0012444F"/>
    <w:rsid w:val="00124580"/>
    <w:rsid w:val="001246A3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710"/>
    <w:rsid w:val="001327F6"/>
    <w:rsid w:val="00132B65"/>
    <w:rsid w:val="00132BB1"/>
    <w:rsid w:val="00132CAE"/>
    <w:rsid w:val="0013351C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3CF"/>
    <w:rsid w:val="0013559B"/>
    <w:rsid w:val="00135666"/>
    <w:rsid w:val="001356D5"/>
    <w:rsid w:val="00135722"/>
    <w:rsid w:val="00135973"/>
    <w:rsid w:val="00135C4C"/>
    <w:rsid w:val="00135EB1"/>
    <w:rsid w:val="00136138"/>
    <w:rsid w:val="001361BC"/>
    <w:rsid w:val="001364A0"/>
    <w:rsid w:val="00136907"/>
    <w:rsid w:val="00136A1A"/>
    <w:rsid w:val="00136C70"/>
    <w:rsid w:val="00136CB1"/>
    <w:rsid w:val="00137161"/>
    <w:rsid w:val="001376C1"/>
    <w:rsid w:val="00137AFB"/>
    <w:rsid w:val="00137B8C"/>
    <w:rsid w:val="00137BC5"/>
    <w:rsid w:val="001401DA"/>
    <w:rsid w:val="001402E7"/>
    <w:rsid w:val="00140883"/>
    <w:rsid w:val="001408F1"/>
    <w:rsid w:val="00140B6A"/>
    <w:rsid w:val="00140B71"/>
    <w:rsid w:val="00140E9F"/>
    <w:rsid w:val="001414B0"/>
    <w:rsid w:val="0014172D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D32"/>
    <w:rsid w:val="00152F6E"/>
    <w:rsid w:val="00153201"/>
    <w:rsid w:val="001534DD"/>
    <w:rsid w:val="001536D5"/>
    <w:rsid w:val="0015381E"/>
    <w:rsid w:val="00153C53"/>
    <w:rsid w:val="00153D14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F93"/>
    <w:rsid w:val="0016125E"/>
    <w:rsid w:val="00161374"/>
    <w:rsid w:val="001614EE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BBE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663"/>
    <w:rsid w:val="001707AC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92C"/>
    <w:rsid w:val="00172B3B"/>
    <w:rsid w:val="00172CAD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D18"/>
    <w:rsid w:val="00180E09"/>
    <w:rsid w:val="00180F09"/>
    <w:rsid w:val="0018103F"/>
    <w:rsid w:val="00181791"/>
    <w:rsid w:val="001817AD"/>
    <w:rsid w:val="001817DF"/>
    <w:rsid w:val="00181A53"/>
    <w:rsid w:val="00181ADE"/>
    <w:rsid w:val="00181BF9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C9"/>
    <w:rsid w:val="00186CAE"/>
    <w:rsid w:val="00186D53"/>
    <w:rsid w:val="00187160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F75"/>
    <w:rsid w:val="001A3264"/>
    <w:rsid w:val="001A326F"/>
    <w:rsid w:val="001A37B5"/>
    <w:rsid w:val="001A3E54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78B0"/>
    <w:rsid w:val="001B00DD"/>
    <w:rsid w:val="001B0453"/>
    <w:rsid w:val="001B06E4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27F3"/>
    <w:rsid w:val="001B2A09"/>
    <w:rsid w:val="001B329B"/>
    <w:rsid w:val="001B32FD"/>
    <w:rsid w:val="001B341C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528E"/>
    <w:rsid w:val="001C5557"/>
    <w:rsid w:val="001C593B"/>
    <w:rsid w:val="001C594D"/>
    <w:rsid w:val="001C5A61"/>
    <w:rsid w:val="001C5F37"/>
    <w:rsid w:val="001C6339"/>
    <w:rsid w:val="001C67CB"/>
    <w:rsid w:val="001C6A0D"/>
    <w:rsid w:val="001C6C7E"/>
    <w:rsid w:val="001C6D65"/>
    <w:rsid w:val="001C6EE6"/>
    <w:rsid w:val="001C6FAC"/>
    <w:rsid w:val="001C6FAE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E010F"/>
    <w:rsid w:val="001E02F8"/>
    <w:rsid w:val="001E0429"/>
    <w:rsid w:val="001E07FF"/>
    <w:rsid w:val="001E0965"/>
    <w:rsid w:val="001E096D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3FD"/>
    <w:rsid w:val="001E246E"/>
    <w:rsid w:val="001E249B"/>
    <w:rsid w:val="001E24F7"/>
    <w:rsid w:val="001E2569"/>
    <w:rsid w:val="001E262D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5C"/>
    <w:rsid w:val="001E5384"/>
    <w:rsid w:val="001E5540"/>
    <w:rsid w:val="001E55BA"/>
    <w:rsid w:val="001E56A9"/>
    <w:rsid w:val="001E56EC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436"/>
    <w:rsid w:val="001F3518"/>
    <w:rsid w:val="001F370F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DF9"/>
    <w:rsid w:val="002031B1"/>
    <w:rsid w:val="002034C9"/>
    <w:rsid w:val="002037AD"/>
    <w:rsid w:val="00203A3B"/>
    <w:rsid w:val="00203E60"/>
    <w:rsid w:val="002041C1"/>
    <w:rsid w:val="00204304"/>
    <w:rsid w:val="00204458"/>
    <w:rsid w:val="002044EB"/>
    <w:rsid w:val="00204C90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A4"/>
    <w:rsid w:val="0021332B"/>
    <w:rsid w:val="00213376"/>
    <w:rsid w:val="002136D8"/>
    <w:rsid w:val="00213824"/>
    <w:rsid w:val="00213C2C"/>
    <w:rsid w:val="00213DF2"/>
    <w:rsid w:val="00213F9B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73FE"/>
    <w:rsid w:val="00217453"/>
    <w:rsid w:val="002174F1"/>
    <w:rsid w:val="0021765E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5E"/>
    <w:rsid w:val="00222555"/>
    <w:rsid w:val="002227E2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A69"/>
    <w:rsid w:val="00231BA6"/>
    <w:rsid w:val="00231C82"/>
    <w:rsid w:val="00231D63"/>
    <w:rsid w:val="00231E59"/>
    <w:rsid w:val="00231F9D"/>
    <w:rsid w:val="00232339"/>
    <w:rsid w:val="002323F7"/>
    <w:rsid w:val="00232427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FE8"/>
    <w:rsid w:val="002751A2"/>
    <w:rsid w:val="0027560A"/>
    <w:rsid w:val="002757BB"/>
    <w:rsid w:val="00275923"/>
    <w:rsid w:val="00275A50"/>
    <w:rsid w:val="00275BFC"/>
    <w:rsid w:val="00275E01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600"/>
    <w:rsid w:val="00285675"/>
    <w:rsid w:val="00285848"/>
    <w:rsid w:val="002858B1"/>
    <w:rsid w:val="00285999"/>
    <w:rsid w:val="00285C43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B55"/>
    <w:rsid w:val="002A0CC1"/>
    <w:rsid w:val="002A0CDB"/>
    <w:rsid w:val="002A0DA7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5AF"/>
    <w:rsid w:val="002D3657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BF0"/>
    <w:rsid w:val="002E2EE6"/>
    <w:rsid w:val="002E2F17"/>
    <w:rsid w:val="002E31E9"/>
    <w:rsid w:val="002E3413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BF8"/>
    <w:rsid w:val="002E7CD6"/>
    <w:rsid w:val="002E7ECF"/>
    <w:rsid w:val="002E7F58"/>
    <w:rsid w:val="002F0360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214E"/>
    <w:rsid w:val="00312213"/>
    <w:rsid w:val="00312342"/>
    <w:rsid w:val="003125E9"/>
    <w:rsid w:val="00312752"/>
    <w:rsid w:val="00312BAD"/>
    <w:rsid w:val="00312BC0"/>
    <w:rsid w:val="00312C1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C0"/>
    <w:rsid w:val="00323CEF"/>
    <w:rsid w:val="00323EA0"/>
    <w:rsid w:val="00323F59"/>
    <w:rsid w:val="00324277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68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78E"/>
    <w:rsid w:val="003338D4"/>
    <w:rsid w:val="00333BF1"/>
    <w:rsid w:val="00333C68"/>
    <w:rsid w:val="00333CA3"/>
    <w:rsid w:val="00333ED6"/>
    <w:rsid w:val="00333F6C"/>
    <w:rsid w:val="0033413E"/>
    <w:rsid w:val="00334974"/>
    <w:rsid w:val="00334AF6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D3"/>
    <w:rsid w:val="003516FB"/>
    <w:rsid w:val="00351A51"/>
    <w:rsid w:val="00351CD3"/>
    <w:rsid w:val="00351D37"/>
    <w:rsid w:val="003521C5"/>
    <w:rsid w:val="0035290F"/>
    <w:rsid w:val="003529BE"/>
    <w:rsid w:val="00352D08"/>
    <w:rsid w:val="00352FDF"/>
    <w:rsid w:val="0035309F"/>
    <w:rsid w:val="003531AB"/>
    <w:rsid w:val="0035328E"/>
    <w:rsid w:val="00353352"/>
    <w:rsid w:val="0035337F"/>
    <w:rsid w:val="003535EB"/>
    <w:rsid w:val="00353682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B64"/>
    <w:rsid w:val="00361B73"/>
    <w:rsid w:val="00361FA2"/>
    <w:rsid w:val="00362011"/>
    <w:rsid w:val="0036290F"/>
    <w:rsid w:val="00362B1B"/>
    <w:rsid w:val="00362F15"/>
    <w:rsid w:val="003631F5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8D2"/>
    <w:rsid w:val="00373968"/>
    <w:rsid w:val="00373E33"/>
    <w:rsid w:val="00373ED6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FB"/>
    <w:rsid w:val="003860FD"/>
    <w:rsid w:val="0038611C"/>
    <w:rsid w:val="0038662D"/>
    <w:rsid w:val="0038673A"/>
    <w:rsid w:val="0038677F"/>
    <w:rsid w:val="003869E0"/>
    <w:rsid w:val="00386AD1"/>
    <w:rsid w:val="00386CB1"/>
    <w:rsid w:val="00387177"/>
    <w:rsid w:val="003872F4"/>
    <w:rsid w:val="003873FB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83D"/>
    <w:rsid w:val="00394B5A"/>
    <w:rsid w:val="00394CD6"/>
    <w:rsid w:val="00394DFF"/>
    <w:rsid w:val="00394E5F"/>
    <w:rsid w:val="00395302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606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443"/>
    <w:rsid w:val="003B54C4"/>
    <w:rsid w:val="003B579D"/>
    <w:rsid w:val="003B580F"/>
    <w:rsid w:val="003B58BF"/>
    <w:rsid w:val="003B59CE"/>
    <w:rsid w:val="003B5A16"/>
    <w:rsid w:val="003B5C34"/>
    <w:rsid w:val="003B5C8C"/>
    <w:rsid w:val="003B610F"/>
    <w:rsid w:val="003B6167"/>
    <w:rsid w:val="003B628D"/>
    <w:rsid w:val="003B64D6"/>
    <w:rsid w:val="003B650C"/>
    <w:rsid w:val="003B6C3B"/>
    <w:rsid w:val="003B709E"/>
    <w:rsid w:val="003B7216"/>
    <w:rsid w:val="003B7566"/>
    <w:rsid w:val="003B7B36"/>
    <w:rsid w:val="003B7C97"/>
    <w:rsid w:val="003C01D6"/>
    <w:rsid w:val="003C01E1"/>
    <w:rsid w:val="003C0505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EE6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2A2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C8"/>
    <w:rsid w:val="003E48C7"/>
    <w:rsid w:val="003E4A94"/>
    <w:rsid w:val="003E4C71"/>
    <w:rsid w:val="003E4DBB"/>
    <w:rsid w:val="003E4DFC"/>
    <w:rsid w:val="003E5130"/>
    <w:rsid w:val="003E5369"/>
    <w:rsid w:val="003E5869"/>
    <w:rsid w:val="003E5996"/>
    <w:rsid w:val="003E5B09"/>
    <w:rsid w:val="003E5B41"/>
    <w:rsid w:val="003E629E"/>
    <w:rsid w:val="003E6909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105C"/>
    <w:rsid w:val="0040106E"/>
    <w:rsid w:val="004015F7"/>
    <w:rsid w:val="0040162C"/>
    <w:rsid w:val="004017B3"/>
    <w:rsid w:val="00401A21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F6A"/>
    <w:rsid w:val="0040501E"/>
    <w:rsid w:val="004050EE"/>
    <w:rsid w:val="004053C8"/>
    <w:rsid w:val="00405426"/>
    <w:rsid w:val="00405648"/>
    <w:rsid w:val="00405BFC"/>
    <w:rsid w:val="004062C6"/>
    <w:rsid w:val="0040634E"/>
    <w:rsid w:val="004064B9"/>
    <w:rsid w:val="004067DE"/>
    <w:rsid w:val="00406CB0"/>
    <w:rsid w:val="0040780E"/>
    <w:rsid w:val="004079EA"/>
    <w:rsid w:val="00407E54"/>
    <w:rsid w:val="0041009C"/>
    <w:rsid w:val="0041017F"/>
    <w:rsid w:val="00410193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B17"/>
    <w:rsid w:val="004161C8"/>
    <w:rsid w:val="00416A39"/>
    <w:rsid w:val="00416AB0"/>
    <w:rsid w:val="00416BE4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3016"/>
    <w:rsid w:val="00423030"/>
    <w:rsid w:val="0042308F"/>
    <w:rsid w:val="00423157"/>
    <w:rsid w:val="00423314"/>
    <w:rsid w:val="004233AF"/>
    <w:rsid w:val="00423970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A5A"/>
    <w:rsid w:val="00426C3E"/>
    <w:rsid w:val="00426CAD"/>
    <w:rsid w:val="004271CA"/>
    <w:rsid w:val="0042727B"/>
    <w:rsid w:val="00427289"/>
    <w:rsid w:val="004272E0"/>
    <w:rsid w:val="00427861"/>
    <w:rsid w:val="0042792F"/>
    <w:rsid w:val="004279CD"/>
    <w:rsid w:val="00427CA0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95B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901"/>
    <w:rsid w:val="00437B84"/>
    <w:rsid w:val="00437DAD"/>
    <w:rsid w:val="00437E99"/>
    <w:rsid w:val="004401AB"/>
    <w:rsid w:val="004404DD"/>
    <w:rsid w:val="00440AB1"/>
    <w:rsid w:val="00440C10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C9"/>
    <w:rsid w:val="00443037"/>
    <w:rsid w:val="00443B19"/>
    <w:rsid w:val="00443FE4"/>
    <w:rsid w:val="0044426E"/>
    <w:rsid w:val="00444534"/>
    <w:rsid w:val="004447A0"/>
    <w:rsid w:val="0044499D"/>
    <w:rsid w:val="00444D02"/>
    <w:rsid w:val="00445B25"/>
    <w:rsid w:val="00445CC9"/>
    <w:rsid w:val="0044611F"/>
    <w:rsid w:val="004461FB"/>
    <w:rsid w:val="004462D8"/>
    <w:rsid w:val="004462DC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5087"/>
    <w:rsid w:val="0045511A"/>
    <w:rsid w:val="0045512E"/>
    <w:rsid w:val="004551A2"/>
    <w:rsid w:val="004551D2"/>
    <w:rsid w:val="00455223"/>
    <w:rsid w:val="004553B3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1ED"/>
    <w:rsid w:val="00476206"/>
    <w:rsid w:val="00476387"/>
    <w:rsid w:val="00476ACA"/>
    <w:rsid w:val="00476DF3"/>
    <w:rsid w:val="00476EE0"/>
    <w:rsid w:val="0047737D"/>
    <w:rsid w:val="0047745D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72"/>
    <w:rsid w:val="0049091B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E21"/>
    <w:rsid w:val="00491E40"/>
    <w:rsid w:val="004920F0"/>
    <w:rsid w:val="004923E4"/>
    <w:rsid w:val="004924C5"/>
    <w:rsid w:val="004924F3"/>
    <w:rsid w:val="00492502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437A"/>
    <w:rsid w:val="004947C5"/>
    <w:rsid w:val="0049494A"/>
    <w:rsid w:val="00494ED8"/>
    <w:rsid w:val="004950EB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4D2"/>
    <w:rsid w:val="004B36B0"/>
    <w:rsid w:val="004B3B7E"/>
    <w:rsid w:val="004B3D41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F00D1"/>
    <w:rsid w:val="004F0460"/>
    <w:rsid w:val="004F05C3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91B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30D2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EB"/>
    <w:rsid w:val="00537D36"/>
    <w:rsid w:val="00537F44"/>
    <w:rsid w:val="00540339"/>
    <w:rsid w:val="005404DD"/>
    <w:rsid w:val="00540855"/>
    <w:rsid w:val="00540A66"/>
    <w:rsid w:val="00540D16"/>
    <w:rsid w:val="00540FF6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50128"/>
    <w:rsid w:val="005501FD"/>
    <w:rsid w:val="00550341"/>
    <w:rsid w:val="0055069B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D2F"/>
    <w:rsid w:val="00555007"/>
    <w:rsid w:val="005552D8"/>
    <w:rsid w:val="005553A3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B2B"/>
    <w:rsid w:val="005571BE"/>
    <w:rsid w:val="0055732A"/>
    <w:rsid w:val="005573BA"/>
    <w:rsid w:val="005574BC"/>
    <w:rsid w:val="0055751A"/>
    <w:rsid w:val="00557721"/>
    <w:rsid w:val="00557D48"/>
    <w:rsid w:val="00560314"/>
    <w:rsid w:val="0056037D"/>
    <w:rsid w:val="005603CB"/>
    <w:rsid w:val="005603EC"/>
    <w:rsid w:val="00560540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3209"/>
    <w:rsid w:val="005733EE"/>
    <w:rsid w:val="0057346D"/>
    <w:rsid w:val="005737B5"/>
    <w:rsid w:val="00573CD6"/>
    <w:rsid w:val="00573F97"/>
    <w:rsid w:val="00573FD6"/>
    <w:rsid w:val="00574332"/>
    <w:rsid w:val="00574778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59B"/>
    <w:rsid w:val="00582687"/>
    <w:rsid w:val="00582753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768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E73"/>
    <w:rsid w:val="005A2195"/>
    <w:rsid w:val="005A21A0"/>
    <w:rsid w:val="005A22DD"/>
    <w:rsid w:val="005A256A"/>
    <w:rsid w:val="005A2877"/>
    <w:rsid w:val="005A2981"/>
    <w:rsid w:val="005A332F"/>
    <w:rsid w:val="005A33E0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D5"/>
    <w:rsid w:val="005D0083"/>
    <w:rsid w:val="005D0118"/>
    <w:rsid w:val="005D04A6"/>
    <w:rsid w:val="005D06D3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AB2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AE"/>
    <w:rsid w:val="005E0931"/>
    <w:rsid w:val="005E09B3"/>
    <w:rsid w:val="005E0A8D"/>
    <w:rsid w:val="005E0AD5"/>
    <w:rsid w:val="005E1004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922"/>
    <w:rsid w:val="006142F9"/>
    <w:rsid w:val="006144E6"/>
    <w:rsid w:val="0061461C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B9B"/>
    <w:rsid w:val="00622DB2"/>
    <w:rsid w:val="00622F3D"/>
    <w:rsid w:val="0062309E"/>
    <w:rsid w:val="00623278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40D9"/>
    <w:rsid w:val="006342BB"/>
    <w:rsid w:val="0063442D"/>
    <w:rsid w:val="006344D6"/>
    <w:rsid w:val="0063466E"/>
    <w:rsid w:val="006347E3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902"/>
    <w:rsid w:val="00666DF3"/>
    <w:rsid w:val="00666F03"/>
    <w:rsid w:val="00666F3C"/>
    <w:rsid w:val="00667011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F49"/>
    <w:rsid w:val="0067210B"/>
    <w:rsid w:val="00672310"/>
    <w:rsid w:val="00672593"/>
    <w:rsid w:val="00672624"/>
    <w:rsid w:val="00672B53"/>
    <w:rsid w:val="00672F9E"/>
    <w:rsid w:val="006730D0"/>
    <w:rsid w:val="00673F01"/>
    <w:rsid w:val="00674260"/>
    <w:rsid w:val="00674274"/>
    <w:rsid w:val="0067433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666"/>
    <w:rsid w:val="0068366B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B5D"/>
    <w:rsid w:val="00694CE9"/>
    <w:rsid w:val="00694CFF"/>
    <w:rsid w:val="00694F0D"/>
    <w:rsid w:val="006952FA"/>
    <w:rsid w:val="00695C25"/>
    <w:rsid w:val="00695C90"/>
    <w:rsid w:val="00695E9B"/>
    <w:rsid w:val="0069617C"/>
    <w:rsid w:val="00696326"/>
    <w:rsid w:val="00696A0D"/>
    <w:rsid w:val="00696A34"/>
    <w:rsid w:val="00696A3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4DA"/>
    <w:rsid w:val="006B3531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1111"/>
    <w:rsid w:val="006C11FA"/>
    <w:rsid w:val="006C1403"/>
    <w:rsid w:val="006C1988"/>
    <w:rsid w:val="006C1AC2"/>
    <w:rsid w:val="006C1EB9"/>
    <w:rsid w:val="006C1F7F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777"/>
    <w:rsid w:val="006D1F16"/>
    <w:rsid w:val="006D224D"/>
    <w:rsid w:val="006D2385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E6"/>
    <w:rsid w:val="00715B9E"/>
    <w:rsid w:val="00715C48"/>
    <w:rsid w:val="00716105"/>
    <w:rsid w:val="007162D6"/>
    <w:rsid w:val="0071693D"/>
    <w:rsid w:val="00716B3E"/>
    <w:rsid w:val="00716B43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F89"/>
    <w:rsid w:val="007210E3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709"/>
    <w:rsid w:val="00731728"/>
    <w:rsid w:val="00731880"/>
    <w:rsid w:val="00731D0E"/>
    <w:rsid w:val="00731E84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A3"/>
    <w:rsid w:val="00734162"/>
    <w:rsid w:val="0073429E"/>
    <w:rsid w:val="00734883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2D7"/>
    <w:rsid w:val="00743681"/>
    <w:rsid w:val="00743697"/>
    <w:rsid w:val="0074390D"/>
    <w:rsid w:val="00743999"/>
    <w:rsid w:val="007439CC"/>
    <w:rsid w:val="00743C5D"/>
    <w:rsid w:val="00743D48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F76"/>
    <w:rsid w:val="00747CE7"/>
    <w:rsid w:val="00747EFE"/>
    <w:rsid w:val="00750128"/>
    <w:rsid w:val="0075029F"/>
    <w:rsid w:val="007504F2"/>
    <w:rsid w:val="0075069E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460"/>
    <w:rsid w:val="00755479"/>
    <w:rsid w:val="007556D3"/>
    <w:rsid w:val="0075590C"/>
    <w:rsid w:val="00755A8B"/>
    <w:rsid w:val="00755C14"/>
    <w:rsid w:val="00755C86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B8"/>
    <w:rsid w:val="007611C1"/>
    <w:rsid w:val="00761361"/>
    <w:rsid w:val="0076169F"/>
    <w:rsid w:val="007616BA"/>
    <w:rsid w:val="0076185F"/>
    <w:rsid w:val="00761A30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14"/>
    <w:rsid w:val="007633BB"/>
    <w:rsid w:val="00763558"/>
    <w:rsid w:val="007636AF"/>
    <w:rsid w:val="0076371D"/>
    <w:rsid w:val="00763882"/>
    <w:rsid w:val="007639BA"/>
    <w:rsid w:val="00763AB4"/>
    <w:rsid w:val="00763AFC"/>
    <w:rsid w:val="00763BA6"/>
    <w:rsid w:val="00763CB6"/>
    <w:rsid w:val="00763D78"/>
    <w:rsid w:val="007641FE"/>
    <w:rsid w:val="0076445D"/>
    <w:rsid w:val="0076446C"/>
    <w:rsid w:val="00764485"/>
    <w:rsid w:val="007648CC"/>
    <w:rsid w:val="00764D9D"/>
    <w:rsid w:val="0076507B"/>
    <w:rsid w:val="007652D5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7F7"/>
    <w:rsid w:val="00771369"/>
    <w:rsid w:val="00771381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3E5"/>
    <w:rsid w:val="007A56EA"/>
    <w:rsid w:val="007A5995"/>
    <w:rsid w:val="007A5AA9"/>
    <w:rsid w:val="007A5EC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758"/>
    <w:rsid w:val="007C5B35"/>
    <w:rsid w:val="007C5C38"/>
    <w:rsid w:val="007C60EA"/>
    <w:rsid w:val="007C68EA"/>
    <w:rsid w:val="007C6AE6"/>
    <w:rsid w:val="007C6DAF"/>
    <w:rsid w:val="007C6ECF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7CB"/>
    <w:rsid w:val="007D4C7F"/>
    <w:rsid w:val="007D56E3"/>
    <w:rsid w:val="007D56E8"/>
    <w:rsid w:val="007D5D8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A07"/>
    <w:rsid w:val="00804062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30041"/>
    <w:rsid w:val="008300D6"/>
    <w:rsid w:val="00830266"/>
    <w:rsid w:val="00830562"/>
    <w:rsid w:val="008306B2"/>
    <w:rsid w:val="008309D3"/>
    <w:rsid w:val="00830ACE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BCD"/>
    <w:rsid w:val="00842BFA"/>
    <w:rsid w:val="00843306"/>
    <w:rsid w:val="00843355"/>
    <w:rsid w:val="00843659"/>
    <w:rsid w:val="008436E4"/>
    <w:rsid w:val="0084396E"/>
    <w:rsid w:val="00843A34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766"/>
    <w:rsid w:val="0085287B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91"/>
    <w:rsid w:val="008A5D4C"/>
    <w:rsid w:val="008A615E"/>
    <w:rsid w:val="008A6173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900"/>
    <w:rsid w:val="008B6A66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D5C"/>
    <w:rsid w:val="008C0DF3"/>
    <w:rsid w:val="008C129D"/>
    <w:rsid w:val="008C130C"/>
    <w:rsid w:val="008C1404"/>
    <w:rsid w:val="008C1487"/>
    <w:rsid w:val="008C16DD"/>
    <w:rsid w:val="008C17D3"/>
    <w:rsid w:val="008C1930"/>
    <w:rsid w:val="008C1A0E"/>
    <w:rsid w:val="008C1D48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F6"/>
    <w:rsid w:val="008C4234"/>
    <w:rsid w:val="008C428C"/>
    <w:rsid w:val="008C45DE"/>
    <w:rsid w:val="008C47E4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A1F"/>
    <w:rsid w:val="008D2B6B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593"/>
    <w:rsid w:val="008D66CA"/>
    <w:rsid w:val="008D6728"/>
    <w:rsid w:val="008D693E"/>
    <w:rsid w:val="008D6A13"/>
    <w:rsid w:val="008D6A7D"/>
    <w:rsid w:val="008D6D3A"/>
    <w:rsid w:val="008D77E0"/>
    <w:rsid w:val="008D7927"/>
    <w:rsid w:val="008D79C4"/>
    <w:rsid w:val="008D7B88"/>
    <w:rsid w:val="008D7D2A"/>
    <w:rsid w:val="008E0095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E3B"/>
    <w:rsid w:val="008F20D6"/>
    <w:rsid w:val="008F28F6"/>
    <w:rsid w:val="008F2A3A"/>
    <w:rsid w:val="008F3564"/>
    <w:rsid w:val="008F3801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3E"/>
    <w:rsid w:val="0090134C"/>
    <w:rsid w:val="009016D6"/>
    <w:rsid w:val="0090176A"/>
    <w:rsid w:val="009018BF"/>
    <w:rsid w:val="00901BD3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C6D"/>
    <w:rsid w:val="00903FF8"/>
    <w:rsid w:val="009040E3"/>
    <w:rsid w:val="009041C4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B3A"/>
    <w:rsid w:val="00936BEF"/>
    <w:rsid w:val="00936C64"/>
    <w:rsid w:val="00936C69"/>
    <w:rsid w:val="00936FFD"/>
    <w:rsid w:val="009370D3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97F"/>
    <w:rsid w:val="00940F3B"/>
    <w:rsid w:val="00941138"/>
    <w:rsid w:val="009412F7"/>
    <w:rsid w:val="009419DF"/>
    <w:rsid w:val="009419F4"/>
    <w:rsid w:val="00941C9B"/>
    <w:rsid w:val="00941CDE"/>
    <w:rsid w:val="00942142"/>
    <w:rsid w:val="009422EF"/>
    <w:rsid w:val="009423B0"/>
    <w:rsid w:val="00942850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D5C"/>
    <w:rsid w:val="00943F21"/>
    <w:rsid w:val="00943F50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F4"/>
    <w:rsid w:val="00945F16"/>
    <w:rsid w:val="00946713"/>
    <w:rsid w:val="00946D12"/>
    <w:rsid w:val="00946D5E"/>
    <w:rsid w:val="00946F5A"/>
    <w:rsid w:val="00946F88"/>
    <w:rsid w:val="00947126"/>
    <w:rsid w:val="0094712E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EB9"/>
    <w:rsid w:val="00964009"/>
    <w:rsid w:val="00964114"/>
    <w:rsid w:val="009647CA"/>
    <w:rsid w:val="00964BA5"/>
    <w:rsid w:val="00964BAE"/>
    <w:rsid w:val="00964BE5"/>
    <w:rsid w:val="00964FAC"/>
    <w:rsid w:val="00965006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B54"/>
    <w:rsid w:val="00982FAF"/>
    <w:rsid w:val="0098327C"/>
    <w:rsid w:val="009832C9"/>
    <w:rsid w:val="0098347E"/>
    <w:rsid w:val="009836C9"/>
    <w:rsid w:val="00983F4D"/>
    <w:rsid w:val="009841B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9D"/>
    <w:rsid w:val="00987C33"/>
    <w:rsid w:val="00987E0C"/>
    <w:rsid w:val="009906E4"/>
    <w:rsid w:val="00990910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68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7AA"/>
    <w:rsid w:val="009B0B0F"/>
    <w:rsid w:val="009B0D40"/>
    <w:rsid w:val="009B0F2D"/>
    <w:rsid w:val="009B116F"/>
    <w:rsid w:val="009B15E7"/>
    <w:rsid w:val="009B1650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1D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6246"/>
    <w:rsid w:val="009D63DF"/>
    <w:rsid w:val="009D6790"/>
    <w:rsid w:val="009D68E4"/>
    <w:rsid w:val="009D6C06"/>
    <w:rsid w:val="009D6C3C"/>
    <w:rsid w:val="009D6F3F"/>
    <w:rsid w:val="009D72F0"/>
    <w:rsid w:val="009D7358"/>
    <w:rsid w:val="009D759E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DE2"/>
    <w:rsid w:val="009E4F6D"/>
    <w:rsid w:val="009E500D"/>
    <w:rsid w:val="009E505E"/>
    <w:rsid w:val="009E52E0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F54"/>
    <w:rsid w:val="00A23271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214A"/>
    <w:rsid w:val="00A3220C"/>
    <w:rsid w:val="00A327AC"/>
    <w:rsid w:val="00A3285A"/>
    <w:rsid w:val="00A331EA"/>
    <w:rsid w:val="00A334C3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613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50023"/>
    <w:rsid w:val="00A50514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5E4"/>
    <w:rsid w:val="00A56728"/>
    <w:rsid w:val="00A56996"/>
    <w:rsid w:val="00A56C3A"/>
    <w:rsid w:val="00A56F1E"/>
    <w:rsid w:val="00A5773D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219C"/>
    <w:rsid w:val="00A72261"/>
    <w:rsid w:val="00A722B4"/>
    <w:rsid w:val="00A722B8"/>
    <w:rsid w:val="00A724A8"/>
    <w:rsid w:val="00A724CD"/>
    <w:rsid w:val="00A72A44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AA6"/>
    <w:rsid w:val="00A75D26"/>
    <w:rsid w:val="00A7633A"/>
    <w:rsid w:val="00A767AD"/>
    <w:rsid w:val="00A768A5"/>
    <w:rsid w:val="00A76F12"/>
    <w:rsid w:val="00A770A0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352"/>
    <w:rsid w:val="00A90383"/>
    <w:rsid w:val="00A90A99"/>
    <w:rsid w:val="00A90FDA"/>
    <w:rsid w:val="00A911F2"/>
    <w:rsid w:val="00A91379"/>
    <w:rsid w:val="00A914AF"/>
    <w:rsid w:val="00A917DD"/>
    <w:rsid w:val="00A91A9A"/>
    <w:rsid w:val="00A92114"/>
    <w:rsid w:val="00A922AC"/>
    <w:rsid w:val="00A92406"/>
    <w:rsid w:val="00A924CD"/>
    <w:rsid w:val="00A92905"/>
    <w:rsid w:val="00A9294F"/>
    <w:rsid w:val="00A93234"/>
    <w:rsid w:val="00A93442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5BC"/>
    <w:rsid w:val="00AB7A5B"/>
    <w:rsid w:val="00AB7AC9"/>
    <w:rsid w:val="00AB7D6C"/>
    <w:rsid w:val="00AB7D7D"/>
    <w:rsid w:val="00AB7F6F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832"/>
    <w:rsid w:val="00AD0A8D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777"/>
    <w:rsid w:val="00B0589B"/>
    <w:rsid w:val="00B058E2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F75"/>
    <w:rsid w:val="00B10F8B"/>
    <w:rsid w:val="00B11194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B40"/>
    <w:rsid w:val="00B37BDA"/>
    <w:rsid w:val="00B37CB2"/>
    <w:rsid w:val="00B37FC7"/>
    <w:rsid w:val="00B400B7"/>
    <w:rsid w:val="00B406F3"/>
    <w:rsid w:val="00B407B5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564"/>
    <w:rsid w:val="00B52C08"/>
    <w:rsid w:val="00B53317"/>
    <w:rsid w:val="00B53672"/>
    <w:rsid w:val="00B53890"/>
    <w:rsid w:val="00B539B9"/>
    <w:rsid w:val="00B539F5"/>
    <w:rsid w:val="00B54275"/>
    <w:rsid w:val="00B54480"/>
    <w:rsid w:val="00B5474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377B"/>
    <w:rsid w:val="00B63929"/>
    <w:rsid w:val="00B63F6D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2034"/>
    <w:rsid w:val="00B7227A"/>
    <w:rsid w:val="00B72292"/>
    <w:rsid w:val="00B72452"/>
    <w:rsid w:val="00B72499"/>
    <w:rsid w:val="00B724B1"/>
    <w:rsid w:val="00B72888"/>
    <w:rsid w:val="00B7297D"/>
    <w:rsid w:val="00B72A07"/>
    <w:rsid w:val="00B72E5C"/>
    <w:rsid w:val="00B72F12"/>
    <w:rsid w:val="00B72FC5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419A"/>
    <w:rsid w:val="00B8421D"/>
    <w:rsid w:val="00B8429D"/>
    <w:rsid w:val="00B84629"/>
    <w:rsid w:val="00B84B60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644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60FE"/>
    <w:rsid w:val="00BB622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AAC"/>
    <w:rsid w:val="00C06C3D"/>
    <w:rsid w:val="00C06D36"/>
    <w:rsid w:val="00C0703C"/>
    <w:rsid w:val="00C0720A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3C"/>
    <w:rsid w:val="00C26CC6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E9A"/>
    <w:rsid w:val="00C3606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40C"/>
    <w:rsid w:val="00C4045F"/>
    <w:rsid w:val="00C4067D"/>
    <w:rsid w:val="00C40AD4"/>
    <w:rsid w:val="00C40CC9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864"/>
    <w:rsid w:val="00C71982"/>
    <w:rsid w:val="00C71A9A"/>
    <w:rsid w:val="00C71D11"/>
    <w:rsid w:val="00C71E7E"/>
    <w:rsid w:val="00C723B9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8EE"/>
    <w:rsid w:val="00C80C78"/>
    <w:rsid w:val="00C80FE5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25A4"/>
    <w:rsid w:val="00C826BF"/>
    <w:rsid w:val="00C8281F"/>
    <w:rsid w:val="00C829D4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90"/>
    <w:rsid w:val="00C96123"/>
    <w:rsid w:val="00C972E8"/>
    <w:rsid w:val="00C976A6"/>
    <w:rsid w:val="00C97787"/>
    <w:rsid w:val="00C97803"/>
    <w:rsid w:val="00C979C5"/>
    <w:rsid w:val="00C97A10"/>
    <w:rsid w:val="00C97D27"/>
    <w:rsid w:val="00C97F9D"/>
    <w:rsid w:val="00CA041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BA5"/>
    <w:rsid w:val="00CB6FA6"/>
    <w:rsid w:val="00CB7770"/>
    <w:rsid w:val="00CB7EA2"/>
    <w:rsid w:val="00CB7EF3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E9"/>
    <w:rsid w:val="00CC6E6F"/>
    <w:rsid w:val="00CC75D4"/>
    <w:rsid w:val="00CC7889"/>
    <w:rsid w:val="00CC78CC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58A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90E"/>
    <w:rsid w:val="00D25CC2"/>
    <w:rsid w:val="00D25FE4"/>
    <w:rsid w:val="00D26210"/>
    <w:rsid w:val="00D26371"/>
    <w:rsid w:val="00D26BBE"/>
    <w:rsid w:val="00D26DB9"/>
    <w:rsid w:val="00D2709B"/>
    <w:rsid w:val="00D272A1"/>
    <w:rsid w:val="00D27629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76C"/>
    <w:rsid w:val="00D46820"/>
    <w:rsid w:val="00D46948"/>
    <w:rsid w:val="00D46A81"/>
    <w:rsid w:val="00D46ABD"/>
    <w:rsid w:val="00D46DDD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B2F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159"/>
    <w:rsid w:val="00D71171"/>
    <w:rsid w:val="00D712C3"/>
    <w:rsid w:val="00D712D0"/>
    <w:rsid w:val="00D7144E"/>
    <w:rsid w:val="00D716B7"/>
    <w:rsid w:val="00D71946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7AA6"/>
    <w:rsid w:val="00D97D0E"/>
    <w:rsid w:val="00D97DE4"/>
    <w:rsid w:val="00DA0053"/>
    <w:rsid w:val="00DA0306"/>
    <w:rsid w:val="00DA03A8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EA"/>
    <w:rsid w:val="00DA23DA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62B6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6AC"/>
    <w:rsid w:val="00DC2717"/>
    <w:rsid w:val="00DC28C3"/>
    <w:rsid w:val="00DC2CC4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45"/>
    <w:rsid w:val="00DD3A2C"/>
    <w:rsid w:val="00DD3B59"/>
    <w:rsid w:val="00DD40DE"/>
    <w:rsid w:val="00DD434B"/>
    <w:rsid w:val="00DD451B"/>
    <w:rsid w:val="00DD4721"/>
    <w:rsid w:val="00DD487A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978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806"/>
    <w:rsid w:val="00DE7A62"/>
    <w:rsid w:val="00DE7B1C"/>
    <w:rsid w:val="00DE7F67"/>
    <w:rsid w:val="00DF02A2"/>
    <w:rsid w:val="00DF04F6"/>
    <w:rsid w:val="00DF0502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F16"/>
    <w:rsid w:val="00E043BD"/>
    <w:rsid w:val="00E044E9"/>
    <w:rsid w:val="00E0451D"/>
    <w:rsid w:val="00E04777"/>
    <w:rsid w:val="00E0477C"/>
    <w:rsid w:val="00E04D23"/>
    <w:rsid w:val="00E04FC3"/>
    <w:rsid w:val="00E05072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4EA"/>
    <w:rsid w:val="00E3751E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126F"/>
    <w:rsid w:val="00E7156C"/>
    <w:rsid w:val="00E71731"/>
    <w:rsid w:val="00E71A3B"/>
    <w:rsid w:val="00E71CD3"/>
    <w:rsid w:val="00E71D4E"/>
    <w:rsid w:val="00E71DA1"/>
    <w:rsid w:val="00E72194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52BE"/>
    <w:rsid w:val="00E7559D"/>
    <w:rsid w:val="00E75654"/>
    <w:rsid w:val="00E757CF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535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7038"/>
    <w:rsid w:val="00E8708B"/>
    <w:rsid w:val="00E87174"/>
    <w:rsid w:val="00E872CF"/>
    <w:rsid w:val="00E876B4"/>
    <w:rsid w:val="00E87827"/>
    <w:rsid w:val="00E87922"/>
    <w:rsid w:val="00E8797E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DFA"/>
    <w:rsid w:val="00E9376D"/>
    <w:rsid w:val="00E93D0D"/>
    <w:rsid w:val="00E93E6F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62B8"/>
    <w:rsid w:val="00E96389"/>
    <w:rsid w:val="00E96450"/>
    <w:rsid w:val="00E96468"/>
    <w:rsid w:val="00E966A9"/>
    <w:rsid w:val="00E96726"/>
    <w:rsid w:val="00E96751"/>
    <w:rsid w:val="00E96942"/>
    <w:rsid w:val="00E96A28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66"/>
    <w:rsid w:val="00ED06A6"/>
    <w:rsid w:val="00ED06B1"/>
    <w:rsid w:val="00ED0792"/>
    <w:rsid w:val="00ED0BC2"/>
    <w:rsid w:val="00ED0D2B"/>
    <w:rsid w:val="00ED0E7D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DAE"/>
    <w:rsid w:val="00EF11D4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3D46"/>
    <w:rsid w:val="00F042B4"/>
    <w:rsid w:val="00F0477D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783"/>
    <w:rsid w:val="00F21D0D"/>
    <w:rsid w:val="00F21D5D"/>
    <w:rsid w:val="00F2227B"/>
    <w:rsid w:val="00F223B6"/>
    <w:rsid w:val="00F224DE"/>
    <w:rsid w:val="00F2271E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AF8"/>
    <w:rsid w:val="00F24CA8"/>
    <w:rsid w:val="00F24EC5"/>
    <w:rsid w:val="00F25003"/>
    <w:rsid w:val="00F251E1"/>
    <w:rsid w:val="00F255B3"/>
    <w:rsid w:val="00F258E6"/>
    <w:rsid w:val="00F259DD"/>
    <w:rsid w:val="00F25AD5"/>
    <w:rsid w:val="00F262DE"/>
    <w:rsid w:val="00F263CA"/>
    <w:rsid w:val="00F2680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DF9"/>
    <w:rsid w:val="00F30F67"/>
    <w:rsid w:val="00F315F5"/>
    <w:rsid w:val="00F3165A"/>
    <w:rsid w:val="00F31875"/>
    <w:rsid w:val="00F31A50"/>
    <w:rsid w:val="00F31E07"/>
    <w:rsid w:val="00F31F8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73B"/>
    <w:rsid w:val="00F4479D"/>
    <w:rsid w:val="00F44808"/>
    <w:rsid w:val="00F44959"/>
    <w:rsid w:val="00F44E15"/>
    <w:rsid w:val="00F454E5"/>
    <w:rsid w:val="00F457F3"/>
    <w:rsid w:val="00F45A30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C75"/>
    <w:rsid w:val="00F47DD3"/>
    <w:rsid w:val="00F47E50"/>
    <w:rsid w:val="00F47E6F"/>
    <w:rsid w:val="00F47EC2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76A"/>
    <w:rsid w:val="00F527DF"/>
    <w:rsid w:val="00F528FA"/>
    <w:rsid w:val="00F529BE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D6C"/>
    <w:rsid w:val="00F76E9A"/>
    <w:rsid w:val="00F76FDC"/>
    <w:rsid w:val="00F775D7"/>
    <w:rsid w:val="00F77653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96"/>
    <w:rsid w:val="00F85B46"/>
    <w:rsid w:val="00F85BB0"/>
    <w:rsid w:val="00F85F0C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5C0"/>
    <w:rsid w:val="00FA362A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D4"/>
    <w:rsid w:val="00FB7913"/>
    <w:rsid w:val="00FB795C"/>
    <w:rsid w:val="00FB7CA5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424"/>
    <w:rsid w:val="00FC7531"/>
    <w:rsid w:val="00FC7BAF"/>
    <w:rsid w:val="00FC7D33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A6E"/>
    <w:rsid w:val="00FD5ACF"/>
    <w:rsid w:val="00FD6035"/>
    <w:rsid w:val="00FD60B4"/>
    <w:rsid w:val="00FD62F5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A3F"/>
    <w:rsid w:val="00FE7F5E"/>
    <w:rsid w:val="00FE7FF6"/>
    <w:rsid w:val="00FF01CD"/>
    <w:rsid w:val="00FF02ED"/>
    <w:rsid w:val="00FF0A88"/>
    <w:rsid w:val="00FF0B6F"/>
    <w:rsid w:val="00FF0E48"/>
    <w:rsid w:val="00FF1005"/>
    <w:rsid w:val="00FF11D2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3BA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image" Target="media/image144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24" Type="http://schemas.openxmlformats.org/officeDocument/2006/relationships/oleObject" Target="embeddings/oleObject161.bin"/><Relationship Id="rId170" Type="http://schemas.openxmlformats.org/officeDocument/2006/relationships/oleObject" Target="embeddings/oleObject82.bin"/><Relationship Id="rId226" Type="http://schemas.openxmlformats.org/officeDocument/2006/relationships/image" Target="media/image109.wmf"/><Relationship Id="rId268" Type="http://schemas.openxmlformats.org/officeDocument/2006/relationships/oleObject" Target="embeddings/oleObject133.bin"/><Relationship Id="rId32" Type="http://schemas.openxmlformats.org/officeDocument/2006/relationships/oleObject" Target="embeddings/oleObject1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2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8.bin"/><Relationship Id="rId237" Type="http://schemas.openxmlformats.org/officeDocument/2006/relationships/oleObject" Target="embeddings/oleObject116.bin"/><Relationship Id="rId279" Type="http://schemas.openxmlformats.org/officeDocument/2006/relationships/image" Target="media/image134.wmf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1.bin"/><Relationship Id="rId346" Type="http://schemas.openxmlformats.org/officeDocument/2006/relationships/oleObject" Target="embeddings/oleObject172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48" Type="http://schemas.openxmlformats.org/officeDocument/2006/relationships/image" Target="media/image119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52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7.wmf"/><Relationship Id="rId217" Type="http://schemas.openxmlformats.org/officeDocument/2006/relationships/oleObject" Target="embeddings/oleObject106.bin"/><Relationship Id="rId259" Type="http://schemas.openxmlformats.org/officeDocument/2006/relationships/image" Target="media/image124.wmf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oleObject" Target="embeddings/oleObject134.bin"/><Relationship Id="rId326" Type="http://schemas.openxmlformats.org/officeDocument/2006/relationships/oleObject" Target="embeddings/oleObject162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172" Type="http://schemas.openxmlformats.org/officeDocument/2006/relationships/image" Target="media/image82.wmf"/><Relationship Id="rId228" Type="http://schemas.openxmlformats.org/officeDocument/2006/relationships/image" Target="media/image110.wmf"/><Relationship Id="rId281" Type="http://schemas.openxmlformats.org/officeDocument/2006/relationships/image" Target="media/image135.wmf"/><Relationship Id="rId337" Type="http://schemas.openxmlformats.org/officeDocument/2006/relationships/image" Target="media/image163.wmf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4.bin"/><Relationship Id="rId141" Type="http://schemas.openxmlformats.org/officeDocument/2006/relationships/image" Target="media/image68.wmf"/><Relationship Id="rId7" Type="http://schemas.openxmlformats.org/officeDocument/2006/relationships/endnotes" Target="endnotes.xml"/><Relationship Id="rId183" Type="http://schemas.openxmlformats.org/officeDocument/2006/relationships/oleObject" Target="embeddings/oleObject89.bin"/><Relationship Id="rId239" Type="http://schemas.openxmlformats.org/officeDocument/2006/relationships/oleObject" Target="embeddings/oleObject117.bin"/><Relationship Id="rId250" Type="http://schemas.openxmlformats.org/officeDocument/2006/relationships/oleObject" Target="embeddings/oleObject124.bin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2.bin"/><Relationship Id="rId45" Type="http://schemas.openxmlformats.org/officeDocument/2006/relationships/image" Target="media/image2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3.bin"/><Relationship Id="rId152" Type="http://schemas.openxmlformats.org/officeDocument/2006/relationships/oleObject" Target="embeddings/oleObject72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61" Type="http://schemas.openxmlformats.org/officeDocument/2006/relationships/image" Target="media/image125.wmf"/><Relationship Id="rId14" Type="http://schemas.openxmlformats.org/officeDocument/2006/relationships/image" Target="media/image4.wmf"/><Relationship Id="rId56" Type="http://schemas.openxmlformats.org/officeDocument/2006/relationships/oleObject" Target="embeddings/oleObject24.bin"/><Relationship Id="rId317" Type="http://schemas.openxmlformats.org/officeDocument/2006/relationships/image" Target="media/image15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63" Type="http://schemas.openxmlformats.org/officeDocument/2006/relationships/image" Target="media/image78.wmf"/><Relationship Id="rId219" Type="http://schemas.openxmlformats.org/officeDocument/2006/relationships/oleObject" Target="embeddings/oleObject107.bin"/><Relationship Id="rId230" Type="http://schemas.openxmlformats.org/officeDocument/2006/relationships/image" Target="media/image111.wmf"/><Relationship Id="rId251" Type="http://schemas.openxmlformats.org/officeDocument/2006/relationships/image" Target="media/image120.wmf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5.bin"/><Relationship Id="rId293" Type="http://schemas.openxmlformats.org/officeDocument/2006/relationships/image" Target="media/image141.wmf"/><Relationship Id="rId307" Type="http://schemas.openxmlformats.org/officeDocument/2006/relationships/image" Target="media/image148.wmf"/><Relationship Id="rId328" Type="http://schemas.openxmlformats.org/officeDocument/2006/relationships/oleObject" Target="embeddings/oleObject163.bin"/><Relationship Id="rId349" Type="http://schemas.openxmlformats.org/officeDocument/2006/relationships/image" Target="media/image169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4.wmf"/><Relationship Id="rId174" Type="http://schemas.openxmlformats.org/officeDocument/2006/relationships/image" Target="media/image83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220" Type="http://schemas.openxmlformats.org/officeDocument/2006/relationships/image" Target="media/image106.wmf"/><Relationship Id="rId241" Type="http://schemas.openxmlformats.org/officeDocument/2006/relationships/oleObject" Target="embeddings/oleObject118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0.bin"/><Relationship Id="rId283" Type="http://schemas.openxmlformats.org/officeDocument/2006/relationships/image" Target="media/image136.wmf"/><Relationship Id="rId318" Type="http://schemas.openxmlformats.org/officeDocument/2006/relationships/oleObject" Target="embeddings/oleObject158.bin"/><Relationship Id="rId339" Type="http://schemas.openxmlformats.org/officeDocument/2006/relationships/image" Target="media/image164.wmf"/><Relationship Id="rId78" Type="http://schemas.openxmlformats.org/officeDocument/2006/relationships/oleObject" Target="embeddings/oleObject3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64" Type="http://schemas.openxmlformats.org/officeDocument/2006/relationships/oleObject" Target="embeddings/oleObject79.bin"/><Relationship Id="rId185" Type="http://schemas.openxmlformats.org/officeDocument/2006/relationships/oleObject" Target="embeddings/oleObject90.bin"/><Relationship Id="rId350" Type="http://schemas.openxmlformats.org/officeDocument/2006/relationships/oleObject" Target="embeddings/oleObject174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3.bin"/><Relationship Id="rId252" Type="http://schemas.openxmlformats.org/officeDocument/2006/relationships/oleObject" Target="embeddings/oleObject125.bin"/><Relationship Id="rId273" Type="http://schemas.openxmlformats.org/officeDocument/2006/relationships/image" Target="media/image131.wmf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3.bin"/><Relationship Id="rId329" Type="http://schemas.openxmlformats.org/officeDocument/2006/relationships/image" Target="media/image159.wmf"/><Relationship Id="rId47" Type="http://schemas.openxmlformats.org/officeDocument/2006/relationships/image" Target="media/image21.wmf"/><Relationship Id="rId68" Type="http://schemas.openxmlformats.org/officeDocument/2006/relationships/image" Target="media/image31.png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5.bin"/><Relationship Id="rId340" Type="http://schemas.openxmlformats.org/officeDocument/2006/relationships/oleObject" Target="embeddings/oleObject169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242" Type="http://schemas.openxmlformats.org/officeDocument/2006/relationships/oleObject" Target="embeddings/oleObject119.bin"/><Relationship Id="rId263" Type="http://schemas.openxmlformats.org/officeDocument/2006/relationships/image" Target="media/image126.wmf"/><Relationship Id="rId284" Type="http://schemas.openxmlformats.org/officeDocument/2006/relationships/oleObject" Target="embeddings/oleObject141.bin"/><Relationship Id="rId319" Type="http://schemas.openxmlformats.org/officeDocument/2006/relationships/image" Target="media/image154.wmf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8.bin"/><Relationship Id="rId330" Type="http://schemas.openxmlformats.org/officeDocument/2006/relationships/oleObject" Target="embeddings/oleObject164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351" Type="http://schemas.openxmlformats.org/officeDocument/2006/relationships/footer" Target="footer1.xml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2.wmf"/><Relationship Id="rId253" Type="http://schemas.openxmlformats.org/officeDocument/2006/relationships/image" Target="media/image121.wmf"/><Relationship Id="rId274" Type="http://schemas.openxmlformats.org/officeDocument/2006/relationships/oleObject" Target="embeddings/oleObject136.bin"/><Relationship Id="rId295" Type="http://schemas.openxmlformats.org/officeDocument/2006/relationships/image" Target="media/image142.wmf"/><Relationship Id="rId309" Type="http://schemas.openxmlformats.org/officeDocument/2006/relationships/image" Target="media/image149.wmf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png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320" Type="http://schemas.openxmlformats.org/officeDocument/2006/relationships/oleObject" Target="embeddings/oleObject159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6.bin"/><Relationship Id="rId341" Type="http://schemas.openxmlformats.org/officeDocument/2006/relationships/image" Target="media/image165.wmf"/><Relationship Id="rId201" Type="http://schemas.openxmlformats.org/officeDocument/2006/relationships/oleObject" Target="embeddings/oleObject98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20.bin"/><Relationship Id="rId264" Type="http://schemas.openxmlformats.org/officeDocument/2006/relationships/oleObject" Target="embeddings/oleObject131.bin"/><Relationship Id="rId285" Type="http://schemas.openxmlformats.org/officeDocument/2006/relationships/image" Target="media/image137.wmf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310" Type="http://schemas.openxmlformats.org/officeDocument/2006/relationships/oleObject" Target="embeddings/oleObject154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80.bin"/><Relationship Id="rId187" Type="http://schemas.openxmlformats.org/officeDocument/2006/relationships/oleObject" Target="embeddings/oleObject91.bin"/><Relationship Id="rId331" Type="http://schemas.openxmlformats.org/officeDocument/2006/relationships/image" Target="media/image160.wmf"/><Relationship Id="rId352" Type="http://schemas.openxmlformats.org/officeDocument/2006/relationships/footer" Target="footer2.xml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4.bin"/><Relationship Id="rId254" Type="http://schemas.openxmlformats.org/officeDocument/2006/relationships/oleObject" Target="embeddings/oleObject126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image" Target="media/image132.wmf"/><Relationship Id="rId296" Type="http://schemas.openxmlformats.org/officeDocument/2006/relationships/oleObject" Target="embeddings/oleObject147.bin"/><Relationship Id="rId300" Type="http://schemas.openxmlformats.org/officeDocument/2006/relationships/oleObject" Target="embeddings/oleObject149.bin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image" Target="media/image75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wmf"/><Relationship Id="rId321" Type="http://schemas.openxmlformats.org/officeDocument/2006/relationships/image" Target="media/image155.wmf"/><Relationship Id="rId342" Type="http://schemas.openxmlformats.org/officeDocument/2006/relationships/oleObject" Target="embeddings/oleObject170.bin"/><Relationship Id="rId202" Type="http://schemas.openxmlformats.org/officeDocument/2006/relationships/image" Target="media/image97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7.wmf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image" Target="media/image127.wmf"/><Relationship Id="rId286" Type="http://schemas.openxmlformats.org/officeDocument/2006/relationships/oleObject" Target="embeddings/oleObject142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311" Type="http://schemas.openxmlformats.org/officeDocument/2006/relationships/image" Target="media/image150.wmf"/><Relationship Id="rId332" Type="http://schemas.openxmlformats.org/officeDocument/2006/relationships/oleObject" Target="embeddings/oleObject165.bin"/><Relationship Id="rId353" Type="http://schemas.openxmlformats.org/officeDocument/2006/relationships/fontTable" Target="fontTable.xml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3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image" Target="media/image122.wmf"/><Relationship Id="rId276" Type="http://schemas.openxmlformats.org/officeDocument/2006/relationships/oleObject" Target="embeddings/oleObject137.bin"/><Relationship Id="rId297" Type="http://schemas.openxmlformats.org/officeDocument/2006/relationships/image" Target="media/image143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301" Type="http://schemas.openxmlformats.org/officeDocument/2006/relationships/image" Target="media/image145.wmf"/><Relationship Id="rId322" Type="http://schemas.openxmlformats.org/officeDocument/2006/relationships/oleObject" Target="embeddings/oleObject160.bin"/><Relationship Id="rId343" Type="http://schemas.openxmlformats.org/officeDocument/2006/relationships/image" Target="media/image166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245" Type="http://schemas.openxmlformats.org/officeDocument/2006/relationships/oleObject" Target="embeddings/oleObject121.bin"/><Relationship Id="rId266" Type="http://schemas.openxmlformats.org/officeDocument/2006/relationships/oleObject" Target="embeddings/oleObject132.bin"/><Relationship Id="rId287" Type="http://schemas.openxmlformats.org/officeDocument/2006/relationships/image" Target="media/image138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1.bin"/><Relationship Id="rId312" Type="http://schemas.openxmlformats.org/officeDocument/2006/relationships/oleObject" Target="embeddings/oleObject155.bin"/><Relationship Id="rId333" Type="http://schemas.openxmlformats.org/officeDocument/2006/relationships/image" Target="media/image161.wmf"/><Relationship Id="rId354" Type="http://schemas.openxmlformats.org/officeDocument/2006/relationships/theme" Target="theme/theme1.xml"/><Relationship Id="rId51" Type="http://schemas.openxmlformats.org/officeDocument/2006/relationships/image" Target="media/image23.jpeg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92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5.bin"/><Relationship Id="rId256" Type="http://schemas.openxmlformats.org/officeDocument/2006/relationships/oleObject" Target="embeddings/oleObject127.bin"/><Relationship Id="rId277" Type="http://schemas.openxmlformats.org/officeDocument/2006/relationships/image" Target="media/image133.wmf"/><Relationship Id="rId298" Type="http://schemas.openxmlformats.org/officeDocument/2006/relationships/oleObject" Target="embeddings/oleObject148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6.bin"/><Relationship Id="rId302" Type="http://schemas.openxmlformats.org/officeDocument/2006/relationships/oleObject" Target="embeddings/oleObject150.bin"/><Relationship Id="rId323" Type="http://schemas.openxmlformats.org/officeDocument/2006/relationships/image" Target="media/image156.wmf"/><Relationship Id="rId344" Type="http://schemas.openxmlformats.org/officeDocument/2006/relationships/oleObject" Target="embeddings/oleObject171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7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18.wmf"/><Relationship Id="rId267" Type="http://schemas.openxmlformats.org/officeDocument/2006/relationships/image" Target="media/image128.wmf"/><Relationship Id="rId288" Type="http://schemas.openxmlformats.org/officeDocument/2006/relationships/oleObject" Target="embeddings/oleObject143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313" Type="http://schemas.openxmlformats.org/officeDocument/2006/relationships/image" Target="media/image151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image" Target="media/image81.wmf"/><Relationship Id="rId334" Type="http://schemas.openxmlformats.org/officeDocument/2006/relationships/oleObject" Target="embeddings/oleObject166.bin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4.wmf"/><Relationship Id="rId257" Type="http://schemas.openxmlformats.org/officeDocument/2006/relationships/image" Target="media/image123.wmf"/><Relationship Id="rId278" Type="http://schemas.openxmlformats.org/officeDocument/2006/relationships/oleObject" Target="embeddings/oleObject138.bin"/><Relationship Id="rId303" Type="http://schemas.openxmlformats.org/officeDocument/2006/relationships/image" Target="media/image14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7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2.bin"/><Relationship Id="rId107" Type="http://schemas.openxmlformats.org/officeDocument/2006/relationships/image" Target="media/image51.wmf"/><Relationship Id="rId289" Type="http://schemas.openxmlformats.org/officeDocument/2006/relationships/image" Target="media/image139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oleObject" Target="embeddings/oleObject156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7.bin"/><Relationship Id="rId216" Type="http://schemas.openxmlformats.org/officeDocument/2006/relationships/image" Target="media/image104.wmf"/><Relationship Id="rId258" Type="http://schemas.openxmlformats.org/officeDocument/2006/relationships/oleObject" Target="embeddings/oleObject128.bin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image" Target="media/image157.wmf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269" Type="http://schemas.openxmlformats.org/officeDocument/2006/relationships/image" Target="media/image129.wmf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oleObject" Target="embeddings/oleObject139.bin"/><Relationship Id="rId336" Type="http://schemas.openxmlformats.org/officeDocument/2006/relationships/oleObject" Target="embeddings/oleObject167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image" Target="media/image87.wmf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291" Type="http://schemas.openxmlformats.org/officeDocument/2006/relationships/image" Target="media/image140.wmf"/><Relationship Id="rId305" Type="http://schemas.openxmlformats.org/officeDocument/2006/relationships/image" Target="media/image147.wmf"/><Relationship Id="rId347" Type="http://schemas.openxmlformats.org/officeDocument/2006/relationships/image" Target="media/image168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oleObject" Target="embeddings/oleObject123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9.bin"/><Relationship Id="rId316" Type="http://schemas.openxmlformats.org/officeDocument/2006/relationships/oleObject" Target="embeddings/oleObject157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162" Type="http://schemas.openxmlformats.org/officeDocument/2006/relationships/oleObject" Target="embeddings/oleObject78.bin"/><Relationship Id="rId218" Type="http://schemas.openxmlformats.org/officeDocument/2006/relationships/image" Target="media/image105.wmf"/><Relationship Id="rId271" Type="http://schemas.openxmlformats.org/officeDocument/2006/relationships/image" Target="media/image130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image" Target="media/image158.wmf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2.bin"/><Relationship Id="rId240" Type="http://schemas.openxmlformats.org/officeDocument/2006/relationships/image" Target="media/image116.wmf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oleObject" Target="embeddings/oleObject140.bin"/><Relationship Id="rId338" Type="http://schemas.openxmlformats.org/officeDocument/2006/relationships/oleObject" Target="embeddings/oleObject168.bin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image" Target="media/image88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22</Pages>
  <Words>5201</Words>
  <Characters>29649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34781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Maochao Xiao</cp:lastModifiedBy>
  <cp:revision>570</cp:revision>
  <cp:lastPrinted>2023-10-27T21:00:00Z</cp:lastPrinted>
  <dcterms:created xsi:type="dcterms:W3CDTF">2020-04-22T21:08:00Z</dcterms:created>
  <dcterms:modified xsi:type="dcterms:W3CDTF">2024-04-22T14:37:00Z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